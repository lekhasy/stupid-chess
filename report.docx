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000000" w:themeColor="text1"/>
          <w:sz w:val="20"/>
          <w:szCs w:val="20"/>
          <w:lang w:eastAsia="ja-JP"/>
        </w:rPr>
        <w:id w:val="-411632570"/>
        <w:docPartObj>
          <w:docPartGallery w:val="Cover Pages"/>
          <w:docPartUnique/>
        </w:docPartObj>
      </w:sdtPr>
      <w:sdtEndPr>
        <w:rPr>
          <w:b/>
          <w:bCs/>
          <w:caps/>
          <w:sz w:val="2"/>
        </w:rPr>
      </w:sdtEndPr>
      <w:sdtContent>
        <w:p w14:paraId="7945F529" w14:textId="092F3973" w:rsidR="000D12C9" w:rsidRDefault="000D12C9">
          <w:pPr>
            <w:pStyle w:val="NoSpacing"/>
          </w:pPr>
          <w:r>
            <w:rPr>
              <w:noProof/>
            </w:rPr>
            <mc:AlternateContent>
              <mc:Choice Requires="wpg">
                <w:drawing>
                  <wp:anchor distT="0" distB="0" distL="114300" distR="114300" simplePos="0" relativeHeight="251676672" behindDoc="1" locked="0" layoutInCell="1" allowOverlap="1" wp14:anchorId="0BDB1AC9" wp14:editId="15FA6D0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70" name="Group 7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1" name="Rectangle 7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Pentagon 72"/>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50"/>
                                      <w:szCs w:val="50"/>
                                    </w:rPr>
                                    <w:alias w:val="Date"/>
                                    <w:tag w:val=""/>
                                    <w:id w:val="-650599894"/>
                                    <w:dataBinding w:prefixMappings="xmlns:ns0='http://schemas.microsoft.com/office/2006/coverPageProps' " w:xpath="/ns0:CoverPageProperties[1]/ns0:PublishDate[1]" w:storeItemID="{55AF091B-3C7A-41E3-B477-F2FDAA23CFDA}"/>
                                    <w:date w:fullDate="2014-12-29T00:00:00Z">
                                      <w:dateFormat w:val="M/d/yyyy"/>
                                      <w:lid w:val="en-US"/>
                                      <w:storeMappedDataAs w:val="dateTime"/>
                                      <w:calendar w:val="gregorian"/>
                                    </w:date>
                                  </w:sdtPr>
                                  <w:sdtEndPr/>
                                  <w:sdtContent>
                                    <w:p w14:paraId="3DB477BF" w14:textId="428FEE6C" w:rsidR="0070568E" w:rsidRPr="00157594" w:rsidRDefault="0070568E">
                                      <w:pPr>
                                        <w:pStyle w:val="NoSpacing"/>
                                        <w:jc w:val="right"/>
                                        <w:rPr>
                                          <w:color w:val="FFFFFF" w:themeColor="background1"/>
                                          <w:sz w:val="50"/>
                                          <w:szCs w:val="50"/>
                                        </w:rPr>
                                      </w:pPr>
                                      <w:r w:rsidRPr="00157594">
                                        <w:rPr>
                                          <w:color w:val="FFFFFF" w:themeColor="background1"/>
                                          <w:sz w:val="50"/>
                                          <w:szCs w:val="50"/>
                                        </w:rPr>
                                        <w:t>12/29/2014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3" name="Group 73"/>
                            <wpg:cNvGrpSpPr/>
                            <wpg:grpSpPr>
                              <a:xfrm>
                                <a:off x="76200" y="4210050"/>
                                <a:ext cx="2057400" cy="4910328"/>
                                <a:chOff x="80645" y="4211812"/>
                                <a:chExt cx="1306273" cy="3121026"/>
                              </a:xfrm>
                            </wpg:grpSpPr>
                            <wpg:grpSp>
                              <wpg:cNvPr id="74" name="Group 74"/>
                              <wpg:cNvGrpSpPr>
                                <a:grpSpLocks noChangeAspect="1"/>
                              </wpg:cNvGrpSpPr>
                              <wpg:grpSpPr>
                                <a:xfrm>
                                  <a:off x="141062" y="4211812"/>
                                  <a:ext cx="1047750" cy="3121026"/>
                                  <a:chOff x="141062" y="4211812"/>
                                  <a:chExt cx="1047750" cy="3121026"/>
                                </a:xfrm>
                              </wpg:grpSpPr>
                              <wps:wsp>
                                <wps:cNvPr id="75" name="Freeform 75"/>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6" name="Freeform 76"/>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7" name="Freeform 77"/>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8" name="Freeform 78"/>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9" name="Freeform 79"/>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0" name="Freeform 80"/>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1" name="Freeform 81"/>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2" name="Freeform 82"/>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3" name="Freeform 83"/>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4" name="Freeform 84"/>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5" name="Freeform 85"/>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6" name="Freeform 86"/>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87" name="Group 87"/>
                              <wpg:cNvGrpSpPr>
                                <a:grpSpLocks noChangeAspect="1"/>
                              </wpg:cNvGrpSpPr>
                              <wpg:grpSpPr>
                                <a:xfrm>
                                  <a:off x="80645" y="4826972"/>
                                  <a:ext cx="1306273" cy="2505863"/>
                                  <a:chOff x="80645" y="4649964"/>
                                  <a:chExt cx="874712" cy="1677988"/>
                                </a:xfrm>
                              </wpg:grpSpPr>
                              <wps:wsp>
                                <wps:cNvPr id="88" name="Freeform 8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9" name="Freeform 8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0" name="Freeform 9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1" name="Freeform 91"/>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2" name="Freeform 92"/>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3" name="Freeform 93"/>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4" name="Freeform 94"/>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5" name="Freeform 95"/>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6" name="Freeform 96"/>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7" name="Freeform 97"/>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8" name="Freeform 98"/>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BDB1AC9" id="Group 70" o:spid="_x0000_s1026" style="position:absolute;margin-left:0;margin-top:0;width:172.8pt;height:718.55pt;z-index:-25163980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">
                    <v:rect id="Rectangle 71"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zZb8YA&#10;AADbAAAADwAAAGRycy9kb3ducmV2LnhtbESPQWvCQBSE7wX/w/KE3upGD7VGVxFBaClSqkH09sw+&#10;s9Hs25DdmrS/visUehxm5htmtuhsJW7U+NKxguEgAUGcO11yoSDbrZ9eQPiArLFyTAq+ycNi3nuY&#10;Yapdy59024ZCRAj7FBWYEOpUSp8bsugHriaO3tk1FkOUTSF1g22E20qOkuRZWiw5LhisaWUov26/&#10;rAJ3+Zlk7+3metqZSb4/jorD20er1GO/W05BBOrCf/iv/aoVjIdw/xJ/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XzZb8YAAADbAAAADwAAAAAAAAAAAAAAAACYAgAAZHJz&#10;L2Rvd25yZXYueG1sUEsFBgAAAAAEAAQA9QAAAIsDAAAAAA==&#10;" fillcolor="#455f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72"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iSBsUA&#10;AADbAAAADwAAAGRycy9kb3ducmV2LnhtbESP3WrCQBSE7wu+w3KE3ukmFqxE19C0FLyw/j/AafY0&#10;SZs9G7KriX16tyD0cpiZb5hF2ptaXKh1lWUF8TgCQZxbXXGh4HR8H81AOI+ssbZMCq7kIF0OHhaY&#10;aNvxni4HX4gAYZeggtL7JpHS5SUZdGPbEAfvy7YGfZBtIXWLXYCbWk6iaCoNVhwWSmzotaT853A2&#10;Cky8jrOs/91su+/d02dz9l309qHU47B/mYPw1Pv/8L290gqeJ/D3JfwA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uJIGxQAAANsAAAAPAAAAAAAAAAAAAAAAAJgCAABkcnMv&#10;ZG93bnJldi54bWxQSwUGAAAAAAQABAD1AAAAigMAAAAA&#10;" adj="18883" fillcolor="#549e39 [3204]" stroked="f" strokeweight="1pt">
                      <v:textbox inset=",0,14.4pt,0">
                        <w:txbxContent>
                          <w:sdt>
                            <w:sdtPr>
                              <w:rPr>
                                <w:color w:val="FFFFFF" w:themeColor="background1"/>
                                <w:sz w:val="50"/>
                                <w:szCs w:val="50"/>
                              </w:rPr>
                              <w:alias w:val="Date"/>
                              <w:tag w:val=""/>
                              <w:id w:val="-650599894"/>
                              <w:dataBinding w:prefixMappings="xmlns:ns0='http://schemas.microsoft.com/office/2006/coverPageProps' " w:xpath="/ns0:CoverPageProperties[1]/ns0:PublishDate[1]" w:storeItemID="{55AF091B-3C7A-41E3-B477-F2FDAA23CFDA}"/>
                              <w:date w:fullDate="2014-12-29T00:00:00Z">
                                <w:dateFormat w:val="M/d/yyyy"/>
                                <w:lid w:val="en-US"/>
                                <w:storeMappedDataAs w:val="dateTime"/>
                                <w:calendar w:val="gregorian"/>
                              </w:date>
                            </w:sdtPr>
                            <w:sdtContent>
                              <w:p w14:paraId="3DB477BF" w14:textId="428FEE6C" w:rsidR="0070568E" w:rsidRPr="00157594" w:rsidRDefault="0070568E">
                                <w:pPr>
                                  <w:pStyle w:val="NoSpacing"/>
                                  <w:jc w:val="right"/>
                                  <w:rPr>
                                    <w:color w:val="FFFFFF" w:themeColor="background1"/>
                                    <w:sz w:val="50"/>
                                    <w:szCs w:val="50"/>
                                  </w:rPr>
                                </w:pPr>
                                <w:r w:rsidRPr="00157594">
                                  <w:rPr>
                                    <w:color w:val="FFFFFF" w:themeColor="background1"/>
                                    <w:sz w:val="50"/>
                                    <w:szCs w:val="50"/>
                                  </w:rPr>
                                  <w:t>12/29/2014</w:t>
                                </w:r>
                              </w:p>
                            </w:sdtContent>
                          </w:sdt>
                        </w:txbxContent>
                      </v:textbox>
                    </v:shape>
                    <v:group id="Group 73"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group id="Group 74"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o:lock v:ext="edit" aspectratio="t"/>
                        <v:shape id="Freeform 75"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Y8QA&#10;AADbAAAADwAAAGRycy9kb3ducmV2LnhtbESPT2vCQBTE74V+h+UJvZRmU6EaoquEUIke/dP7I/tM&#10;otm3IbuNaT+9Wyh4HGbmN8xyPZpWDNS7xrKC9ygGQVxa3XCl4HTcvCUgnEfW2FomBT/kYL16flpi&#10;qu2N9zQcfCUChF2KCmrvu1RKV9Zk0EW2Iw7e2fYGfZB9JXWPtwA3rZzG8UwabDgs1NhRXlN5PXwb&#10;Bfr3WNjBFFX++rX7PGdFsi0uTqmXyZgtQHga/SP8395qBfMP+PsSfo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kQWPEAAAA2wAAAA8AAAAAAAAAAAAAAAAAmAIAAGRycy9k&#10;b3ducmV2LnhtbFBLBQYAAAAABAAEAPUAAACJAw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reeform 76"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lpjsMA&#10;AADbAAAADwAAAGRycy9kb3ducmV2LnhtbESPwW7CMBBE75X6D9YicSsOlUirgEEpUhEXDgU+YBsv&#10;cSBeR7Yh4e8xUqUeRzPzRrNYDbYVN/KhcaxgOslAEFdON1wrOB6+3z5BhIissXVMCu4UYLV8fVlg&#10;oV3PP3Tbx1okCIcCFZgYu0LKUBmyGCauI07eyXmLMUlfS+2xT3Dbyvcsy6XFhtOCwY7WhqrL/moV&#10;XHW+3sxmw+X827vSn3Zf5dYZpcajoZyDiDTE//Bfe6sVfOTw/J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lpjsMAAADbAAAADwAAAAAAAAAAAAAAAACYAgAAZHJzL2Rv&#10;d25yZXYueG1sUEsFBgAAAAAEAAQA9QAAAIgDA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reeform 77"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locQA&#10;AADbAAAADwAAAGRycy9kb3ducmV2LnhtbESP3YrCMBSE7wXfIRzBO01XRZdqlGVBUBHEHxa8OzRn&#10;2+42JyWJWt/eCIKXw8x8w8wWjanElZwvLSv46CcgiDOrS84VnI7L3icIH5A1VpZJwZ08LObt1gxT&#10;bW+8p+sh5CJC2KeooAihTqX0WUEGfd/WxNH7tc5giNLlUju8Rbip5CBJxtJgyXGhwJq+C8r+Dxej&#10;YDe6/+H6YvaD4TFZO9zWq83PWalup/maggjUhHf41V5pBZMJ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epaHEAAAA2wAAAA8AAAAAAAAAAAAAAAAAmAIAAGRycy9k&#10;b3ducmV2LnhtbFBLBQYAAAAABAAEAPUAAACJAw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78"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0Q2L8A&#10;AADbAAAADwAAAGRycy9kb3ducmV2LnhtbERPS4vCMBC+C/sfwix407QeVLpGkQXRg5f1gdehmW2L&#10;zaTbRG399TsHwePH916sOlerO7Wh8mwgHSegiHNvKy4MnI6b0RxUiMgWa89koKcAq+XHYIGZ9Q/+&#10;ofshFkpCOGRooIyxybQOeUkOw9g3xML9+tZhFNgW2rb4kHBX60mSTLXDiqWhxIa+S8qvh5szcCme&#10;STP5i2m6Pfcy7FnZ3b43ZvjZrb9AReriW/xy76yBmYyVL/ID9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DRDYvwAAANsAAAAPAAAAAAAAAAAAAAAAAJgCAABkcnMvZG93bnJl&#10;di54bWxQSwUGAAAAAAQABAD1AAAAhAM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79"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dyusQA&#10;AADbAAAADwAAAGRycy9kb3ducmV2LnhtbESPS2vDMBCE74X8B7GF3hq5hubhWg6h0BKaU5MQyG1j&#10;rR/UWhlJjZ1/XwUKOQ4z8w2Tr0bTiQs531pW8DJNQBCXVrdcKzjsP54XIHxA1thZJgVX8rAqJg85&#10;ZtoO/E2XXahFhLDPUEETQp9J6cuGDPqp7YmjV1lnMETpaqkdDhFuOpkmyUwabDkuNNjTe0Plz+7X&#10;KLCSXEXHebtMv8xsG06f1evZKPX0OK7fQAQawz38395oBfMl3L7EHy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HcrrEAAAA2wAAAA8AAAAAAAAAAAAAAAAAmAIAAGRycy9k&#10;b3ducmV2LnhtbFBLBQYAAAAABAAEAPUAAACJAw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80"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HI0r4A&#10;AADbAAAADwAAAGRycy9kb3ducmV2LnhtbERPTWsCMRC9F/ofwhS81axii2yNooKgx9rV87iZbsJu&#10;JksSdf335lDo8fG+F6vBdeJGIVrPCibjAgRx7bXlRkH1s3ufg4gJWWPnmRQ8KMJq+fqywFL7O3/T&#10;7ZgakUM4lqjApNSXUsbakMM49j1x5n59cJgyDI3UAe853HVyWhSf0qHl3GCwp62huj1enYJg0qat&#10;PsJm1m7Ph93F2svJW6VGb8P6C0SiIf2L/9x7rWCe1+cv+QfI5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ByNK+AAAA2wAAAA8AAAAAAAAAAAAAAAAAmAIAAGRycy9kb3ducmV2&#10;LnhtbFBLBQYAAAAABAAEAPUAAACDAwAAAAA=&#10;" path="m,l33,69r-9,l12,35,,xe" fillcolor="#455f51 [3215]" strokecolor="#455f51 [3215]" strokeweight="0">
                          <v:path arrowok="t" o:connecttype="custom" o:connectlocs="0,0;52388,109538;38100,109538;19050,55563;0,0" o:connectangles="0,0,0,0,0"/>
                        </v:shape>
                        <v:shape id="Freeform 81"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w8EA&#10;AADbAAAADwAAAGRycy9kb3ducmV2LnhtbESPQYvCMBSE7wv+h/AEL4umelikGkWFtd6Wrf6AR/Ns&#10;i8lLSbK1/nsjCHscZuYbZr0drBE9+dA6VjCfZSCIK6dbrhVczt/TJYgQkTUax6TgQQG2m9HHGnPt&#10;7vxLfRlrkSAcclTQxNjlUoaqIYth5jri5F2dtxiT9LXUHu8Jbo1cZNmXtNhyWmiwo0ND1a38swpM&#10;+emO547qn/5UOPPYF1fyhVKT8bBbgYg0xP/wu33SCpZzeH1JP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flMPBAAAA2wAAAA8AAAAAAAAAAAAAAAAAmAIAAGRycy9kb3du&#10;cmV2LnhtbFBLBQYAAAAABAAEAPUAAACGAwAAAAA=&#10;" path="m,l9,37r,3l15,93,5,49,,xe" fillcolor="#455f51 [3215]" strokecolor="#455f51 [3215]" strokeweight="0">
                          <v:path arrowok="t" o:connecttype="custom" o:connectlocs="0,0;14288,58738;14288,63500;23813,147638;7938,77788;0,0" o:connectangles="0,0,0,0,0,0"/>
                        </v:shape>
                        <v:shape id="Freeform 82"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zu08MA&#10;AADbAAAADwAAAGRycy9kb3ducmV2LnhtbESPQUsDMRSE74L/ITzBm81asJS1adEWwZPFKoi3x+Y1&#10;Wd28hCRutv++EQSPw8x8w6w2kxvESDH1nhXczhoQxJ3XPRsF729PN0sQKSNrHDyTghMl2KwvL1bY&#10;al/4lcZDNqJCOLWowOYcWilTZ8lhmvlAXL2jjw5zldFIHbFUuBvkvGkW0mHPdcFioK2l7vvw4xR8&#10;LEwJd8V+foXyeDL73fEl2lGp66vp4R5Epin/h//az1rBcg6/X+oPkOs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zu08MAAADbAAAADwAAAAAAAAAAAAAAAACYAgAAZHJzL2Rv&#10;d25yZXYueG1sUEsFBgAAAAAEAAQA9QAAAIgD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83"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YcMMcA&#10;AADbAAAADwAAAGRycy9kb3ducmV2LnhtbESPQWvCQBSE7wX/w/IEL0U3TaFIdBVRqsUipCqF3l6z&#10;r0kw+zZkt5r467uC0OMwM98w03lrKnGmxpWWFTyNIhDEmdUl5wqOh9fhGITzyBory6SgIwfzWe9h&#10;iom2F/6g897nIkDYJaig8L5OpHRZQQbdyNbEwfuxjUEfZJNL3eAlwE0l4yh6kQZLDgsF1rQsKDvt&#10;f42C3dZ/8WOafsfXzXq17j7j97SLlRr028UEhKfW/4fv7TetYPwMty/hB8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2HDDHAAAA2wAAAA8AAAAAAAAAAAAAAAAAmAIAAGRy&#10;cy9kb3ducmV2LnhtbFBLBQYAAAAABAAEAPUAAACMAw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reeform 84"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BYG8QA&#10;AADbAAAADwAAAGRycy9kb3ducmV2LnhtbESPQWvCQBSE74L/YXlCb7qpSAnRVaygrScx9RBvj+wz&#10;G8y+jdmtpv/eLRR6HGbmG2ax6m0j7tT52rGC10kCgrh0uuZKwelrO05B+ICssXFMCn7Iw2o5HCww&#10;0+7BR7rnoRIRwj5DBSaENpPSl4Ys+olriaN3cZ3FEGVXSd3hI8JtI6dJ8iYt1hwXDLa0MVRe82+r&#10;4Lbe7fXHeXY+5OmxeDe3YjfdF0q9jPr1HESgPvyH/9qfWkE6g98v8Qf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AWBvEAAAA2wAAAA8AAAAAAAAAAAAAAAAAmAIAAGRycy9k&#10;b3ducmV2LnhtbFBLBQYAAAAABAAEAPUAAACJAwAAAAA=&#10;" path="m,l31,65r-8,l,xe" fillcolor="#455f51 [3215]" strokecolor="#455f51 [3215]" strokeweight="0">
                          <v:path arrowok="t" o:connecttype="custom" o:connectlocs="0,0;49213,103188;36513,103188;0,0" o:connectangles="0,0,0,0"/>
                        </v:shape>
                        <v:shape id="Freeform 85"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bxUcQA&#10;AADbAAAADwAAAGRycy9kb3ducmV2LnhtbESPQWsCMRSE74L/ITzBm2YttLWrUbQgeCroasHbY/O6&#10;u3bzsk2irv76RhA8DjPzDTOdt6YWZ3K+sqxgNExAEOdWV1wo2GWrwRiED8gaa8uk4Eoe5rNuZ4qp&#10;thfe0HkbChEh7FNUUIbQpFL6vCSDfmgb4uj9WGcwROkKqR1eItzU8iVJ3qTBiuNCiQ19lpT/bk9G&#10;wXF948PX+3L113xwtSyO2f7bZUr1e+1iAiJQG57hR3utFYxf4f4l/g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m8VHEAAAA2wAAAA8AAAAAAAAAAAAAAAAAmAIAAGRycy9k&#10;b3ducmV2LnhtbFBLBQYAAAAABAAEAPUAAACJAwAAAAA=&#10;" path="m,l6,17,7,42,6,39,,23,,xe" fillcolor="#455f51 [3215]" strokecolor="#455f51 [3215]" strokeweight="0">
                          <v:path arrowok="t" o:connecttype="custom" o:connectlocs="0,0;9525,26988;11113,66675;9525,61913;0,36513;0,0" o:connectangles="0,0,0,0,0,0"/>
                        </v:shape>
                        <v:shape id="Freeform 86"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0s0MUA&#10;AADbAAAADwAAAGRycy9kb3ducmV2LnhtbESPT2vCQBTE74V+h+UVeqsbcwgSXUWFohQKrXrx9sg+&#10;k2j2bbq7+VM/fbdQ6HGYmd8wi9VoGtGT87VlBdNJAoK4sLrmUsHp+PoyA+EDssbGMin4Jg+r5ePD&#10;AnNtB/6k/hBKESHsc1RQhdDmUvqiIoN+Ylvi6F2sMxiidKXUDocIN41MkySTBmuOCxW2tK2ouB06&#10;o8AORbdx5wa/1lezu1/eh/Tt/qHU89O4noMINIb/8F97rxXMMvj9En+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SzQxQAAANsAAAAPAAAAAAAAAAAAAAAAAJgCAABkcnMv&#10;ZG93bnJldi54bWxQSwUGAAAAAAQABAD1AAAAigMAAAAA&#10;" path="m,l6,16,21,49,33,84r12,34l44,118,13,53,11,42,,xe" fillcolor="#455f51 [3215]" strokecolor="#455f51 [3215]" strokeweight="0">
                          <v:path arrowok="t" o:connecttype="custom" o:connectlocs="0,0;9525,25400;33338,77788;52388,133350;71438,187325;69850,187325;20638,84138;17463,66675;0,0" o:connectangles="0,0,0,0,0,0,0,0,0"/>
                        </v:shape>
                      </v:group>
                      <v:group id="Group 8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o:lock v:ext="edit" aspectratio="t"/>
                        <v:shape id="Freeform 8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g3tcMA&#10;AADbAAAADwAAAGRycy9kb3ducmV2LnhtbERPu27CMBTdkfoP1q3EBk4ZKpRiUFWJ0qE820qMV/El&#10;SRtfp7GTGL4eD0iMR+c9WwRTiY4aV1pW8DROQBBnVpecK/j+Wo6mIJxH1lhZJgVncrCYPwxmmGrb&#10;8566g89FDGGXooLC+zqV0mUFGXRjWxNH7mQbgz7CJpe6wT6Gm0pOkuRZGiw5NhRY01tB2d+hNQo2&#10;68txu9q1y9/PYP7bn014X2+DUsPH8PoCwlPwd/HN/aEVTOPY+CX+AD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g3tcMAAADbAAAADwAAAAAAAAAAAAAAAACYAgAAZHJzL2Rv&#10;d25yZXYueG1sUEsFBgAAAAAEAAQA9QAAAIgDA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reeform 8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js08MA&#10;AADbAAAADwAAAGRycy9kb3ducmV2LnhtbESP3YrCMBSE7wXfIZwFb2RNKyjabRTxh/VqxeoDHJrT&#10;H7Y5KU3U+vYbQdjLYWa+YdJ1bxpxp87VlhXEkwgEcW51zaWC6+XwuQDhPLLGxjIpeJKD9Wo4SDHR&#10;9sFnume+FAHCLkEFlfdtIqXLKzLoJrYlDl5hO4M+yK6UusNHgJtGTqNoLg3WHBYqbGlbUf6b3YyC&#10;7Idv7X7G19PuNO7N9zw2xTZWavTRb75AeOr9f/jdPmoFiyW8vo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js08MAAADbAAAADwAAAAAAAAAAAAAAAACYAgAAZHJzL2Rv&#10;d25yZXYueG1sUEsFBgAAAAAEAAQA9QAAAIgDA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reeform 9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UxhcEA&#10;AADbAAAADwAAAGRycy9kb3ducmV2LnhtbERPy2oCMRTdC/5DuEJ3mlFB7GgUKVS7GlrtwuV1cueB&#10;k5swic7o15tFocvDea+3vWnEnVpfW1YwnSQgiHOray4V/J4+x0sQPiBrbCyTggd52G6GgzWm2nb8&#10;Q/djKEUMYZ+igioEl0rp84oM+ol1xJErbGswRNiWUrfYxXDTyFmSLKTBmmNDhY4+Ksqvx5tRUOy/&#10;r+ZwLp7Ly607zHdZ5uYuU+pt1O9WIAL14V/85/7SCt7j+vgl/gC5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FMYXBAAAA2wAAAA8AAAAAAAAAAAAAAAAAmAIAAGRycy9kb3du&#10;cmV2LnhtbFBLBQYAAAAABAAEAPUAAACGAwAAAAA=&#10;" path="m,l16,72r4,49l18,112,,31,,xe" fillcolor="#455f51 [3215]" strokecolor="#455f51 [3215]" strokeweight="0">
                          <v:fill opacity="13107f"/>
                          <v:stroke opacity="13107f"/>
                          <v:path arrowok="t" o:connecttype="custom" o:connectlocs="0,0;25400,114300;31750,192088;28575,177800;0,49213;0,0" o:connectangles="0,0,0,0,0,0"/>
                        </v:shape>
                        <v:shape id="Freeform 91"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nHycIA&#10;AADbAAAADwAAAGRycy9kb3ducmV2LnhtbESPT2sCMRTE7wW/Q3iCt5qsiNXVKFJQROih/rk/Ns/N&#10;4uZl2aTu+u1NodDjMDO/YVab3tXiQW2oPGvIxgoEceFNxaWGy3n3PgcRIrLB2jNpeFKAzXrwtsLc&#10;+I6/6XGKpUgQDjlqsDE2uZShsOQwjH1DnLybbx3GJNtSmha7BHe1nCg1kw4rTgsWG/q0VNxPP04D&#10;HyfBcheUmX3Np8+P/VVlu6vWo2G/XYKI1Mf/8F/7YDQsMvj9kn6AX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ecfJwgAAANsAAAAPAAAAAAAAAAAAAAAAAJgCAABkcnMvZG93&#10;bnJldi54bWxQSwUGAAAAAAQABAD1AAAAhwM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92"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hoF8UA&#10;AADbAAAADwAAAGRycy9kb3ducmV2LnhtbESPS2vDMBCE74H+B7GF3hK5PhTHjRKalIDJJc0Lmtti&#10;bW0Ta2UsxY9/XxUKOQ4z8w2zWA2mFh21rrKs4HUWgSDOra64UHA+bacJCOeRNdaWScFIDlbLp8kC&#10;U217PlB39IUIEHYpKii9b1IpXV6SQTezDXHwfmxr0AfZFlK32Ae4qWUcRW/SYMVhocSGNiXlt+Pd&#10;KGi+1p/95up21SVOBj9esv21+Fbq5Xn4eAfhafCP8H870wrmM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GGgXxQAAANsAAAAPAAAAAAAAAAAAAAAAAJgCAABkcnMv&#10;ZG93bnJldi54bWxQSwUGAAAAAAQABAD1AAAAigMAAAAA&#10;" path="m,l33,71r-9,l11,36,,xe" fillcolor="#455f51 [3215]" strokecolor="#455f51 [3215]" strokeweight="0">
                          <v:fill opacity="13107f"/>
                          <v:stroke opacity="13107f"/>
                          <v:path arrowok="t" o:connecttype="custom" o:connectlocs="0,0;52388,112713;38100,112713;17463,57150;0,0" o:connectangles="0,0,0,0,0"/>
                        </v:shape>
                        <v:shape id="Freeform 93"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JIDMQA&#10;AADbAAAADwAAAGRycy9kb3ducmV2LnhtbESPzWrDMBCE74W8g9hAb40cB0LrRjEmYAjkUPIH7W1j&#10;bS1Ta2UkJXHfvioUehxm5htmVY62FzfyoXOsYD7LQBA3TnfcKjgd66dnECEia+wdk4JvClCuJw8r&#10;LLS7855uh9iKBOFQoAIT41BIGRpDFsPMDcTJ+3TeYkzSt1J7vCe47WWeZUtpseO0YHCgjaHm63C1&#10;Cs67Nz/o/KO+LBfV8V26nab9RanH6Vi9gog0xv/wX3urFbws4P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ySAzEAAAA2wAAAA8AAAAAAAAAAAAAAAAAmAIAAGRycy9k&#10;b3ducmV2LnhtbFBLBQYAAAAABAAEAPUAAACJAwAAAAA=&#10;" path="m,l8,37r,4l15,95,4,49,,xe" fillcolor="#455f51 [3215]" strokecolor="#455f51 [3215]" strokeweight="0">
                          <v:fill opacity="13107f"/>
                          <v:stroke opacity="13107f"/>
                          <v:path arrowok="t" o:connecttype="custom" o:connectlocs="0,0;12700,58738;12700,65088;23813,150813;6350,77788;0,0" o:connectangles="0,0,0,0,0,0"/>
                        </v:shape>
                        <v:shape id="Freeform 94"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JgGMUA&#10;AADbAAAADwAAAGRycy9kb3ducmV2LnhtbESPQWvCQBSE70L/w/KE3pqNEkpNXUWsllJBaOylt0f2&#10;NRvNvg3ZVaO/visUPA4z8w0znfe2ESfqfO1YwShJQRCXTtdcKfjerZ9eQPiArLFxTAou5GE+exhM&#10;MdfuzF90KkIlIoR9jgpMCG0upS8NWfSJa4mj9+s6iyHKrpK6w3OE20aO0/RZWqw5LhhsaWmoPBRH&#10;qyBbfh6vq+1YvxUZ6/37xoy2P0apx2G/eAURqA/38H/7QyuYZH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EmAYxQAAANsAAAAPAAAAAAAAAAAAAAAAAJgCAABkcnMv&#10;ZG93bnJldi54bWxQSwUGAAAAAAQABAD1AAAAigM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95"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32DsMA&#10;AADbAAAADwAAAGRycy9kb3ducmV2LnhtbESPzW7CMBCE70i8g7VI3IoDgkJSDEL8SFw4EHiAbbxN&#10;osbrEJsQ3r6uhMRxNDvf7CzXnalES40rLSsYjyIQxJnVJecKrpfDxwKE88gaK8uk4EkO1qt+b4mJ&#10;tg8+U5v6XAQIuwQVFN7XiZQuK8igG9maOHg/tjHog2xyqRt8BLip5CSKPqXBkkNDgTVtC8p+07sJ&#10;b+DeL6bz/Eabdra7X77j46mMlRoOus0XCE+dfx+/0ketIJ7B/5YA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32DsMAAADbAAAADwAAAAAAAAAAAAAAAACYAgAAZHJzL2Rv&#10;d25yZXYueG1sUEsFBgAAAAAEAAQA9QAAAIgDA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reeform 96"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FKmcQA&#10;AADbAAAADwAAAGRycy9kb3ducmV2LnhtbESPQWsCMRSE7wX/Q3hCL0Wz9mDrahSRlvZSijaI3h7J&#10;c3dx87Js4rr+e1Mo9DjMzDfMYtW7WnTUhsqzgsk4A0FsvK24UKB/3kevIEJEtlh7JgU3CrBaDh4W&#10;mFt/5S11u1iIBOGQo4IyxiaXMpiSHIaxb4iTd/Ktw5hkW0jb4jXBXS2fs2wqHVacFkpsaFOSOe8u&#10;TgEdutnX97EyL6zftN7TRX+YJ6Ueh/16DiJSH//Df+1Pq2A2hd8v6Qf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xSpnEAAAA2wAAAA8AAAAAAAAAAAAAAAAAmAIAAGRycy9k&#10;b3ducmV2LnhtbFBLBQYAAAAABAAEAPUAAACJAwAAAAA=&#10;" path="m,l31,66r-7,l,xe" fillcolor="#455f51 [3215]" strokecolor="#455f51 [3215]" strokeweight="0">
                          <v:fill opacity="13107f"/>
                          <v:stroke opacity="13107f"/>
                          <v:path arrowok="t" o:connecttype="custom" o:connectlocs="0,0;49213,104775;38100,104775;0,0" o:connectangles="0,0,0,0"/>
                        </v:shape>
                        <v:shape id="Freeform 97"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szmsIA&#10;AADbAAAADwAAAGRycy9kb3ducmV2LnhtbESPT2sCMRTE74LfITzBW83aQ62rUURa6EXwL3h8JM/N&#10;6uZl2aS6+ulNoeBxmJnfMNN56ypxpSaUnhUMBxkIYu1NyYWC/e777RNEiMgGK8+k4E4B5rNuZ4q5&#10;8Tfe0HUbC5EgHHJUYGOscymDtuQwDHxNnLyTbxzGJJtCmgZvCe4q+Z5lH9JhyWnBYk1LS/qy/XUK&#10;SnvG1eGhAx7k197r8/ooqVCq32sXExCR2vgK/7d/jILxCP6+p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ezOawgAAANsAAAAPAAAAAAAAAAAAAAAAAJgCAABkcnMvZG93&#10;bnJldi54bWxQSwUGAAAAAAQABAD1AAAAhwMAAAAA&#10;" path="m,l7,17r,26l6,40,,25,,xe" fillcolor="#455f51 [3215]" strokecolor="#455f51 [3215]" strokeweight="0">
                          <v:fill opacity="13107f"/>
                          <v:stroke opacity="13107f"/>
                          <v:path arrowok="t" o:connecttype="custom" o:connectlocs="0,0;11113,26988;11113,68263;9525,63500;0,39688;0,0" o:connectangles="0,0,0,0,0,0"/>
                        </v:shape>
                        <v:shape id="Freeform 98"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KvwMAA&#10;AADbAAAADwAAAGRycy9kb3ducmV2LnhtbERPy4rCMBTdD8w/hDvgbkydhWhtKioIYlc+wO21udOU&#10;aW5Ck9H692YhuDycd7EcbCdu1IfWsYLJOANBXDvdcqPgfNp+z0CEiKyxc0wKHhRgWX5+FJhrd+cD&#10;3Y6xESmEQ44KTIw+lzLUhiyGsfPEift1vcWYYN9I3eM9hdtO/mTZVFpsOTUY9LQxVP8d/62Cam3m&#10;bXPYT6q1nPqrry671fmi1OhrWC1ARBriW/xy77SCeRqbvqQfI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BKvwMAAAADbAAAADwAAAAAAAAAAAAAAAACYAgAAZHJzL2Rvd25y&#10;ZXYueG1sUEsFBgAAAAAEAAQA9QAAAIUDA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8720" behindDoc="0" locked="0" layoutInCell="1" allowOverlap="1" wp14:anchorId="4E247603" wp14:editId="67D0339E">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62BC2B" w14:textId="0B11CF52" w:rsidR="0070568E" w:rsidRPr="00157594" w:rsidRDefault="00757C08">
                                <w:pPr>
                                  <w:pStyle w:val="NoSpacing"/>
                                  <w:rPr>
                                    <w:color w:val="549E39" w:themeColor="accent1"/>
                                    <w:sz w:val="50"/>
                                    <w:szCs w:val="50"/>
                                  </w:rPr>
                                </w:pPr>
                                <w:sdt>
                                  <w:sdtPr>
                                    <w:rPr>
                                      <w:color w:val="549E39" w:themeColor="accent1"/>
                                      <w:sz w:val="50"/>
                                      <w:szCs w:val="5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0568E" w:rsidRPr="00157594">
                                      <w:rPr>
                                        <w:color w:val="549E39" w:themeColor="accent1"/>
                                        <w:sz w:val="50"/>
                                        <w:szCs w:val="50"/>
                                      </w:rPr>
                                      <w:t>Lê Khả Sỹ</w:t>
                                    </w:r>
                                  </w:sdtContent>
                                </w:sdt>
                              </w:p>
                              <w:p w14:paraId="19D99909" w14:textId="50166A1B" w:rsidR="0070568E" w:rsidRPr="00157594" w:rsidRDefault="00757C08">
                                <w:pPr>
                                  <w:pStyle w:val="NoSpacing"/>
                                  <w:rPr>
                                    <w:color w:val="595959" w:themeColor="text1" w:themeTint="A6"/>
                                    <w:sz w:val="30"/>
                                    <w:szCs w:val="30"/>
                                  </w:rPr>
                                </w:pPr>
                                <w:sdt>
                                  <w:sdtPr>
                                    <w:rPr>
                                      <w:caps/>
                                      <w:color w:val="595959" w:themeColor="text1" w:themeTint="A6"/>
                                      <w:sz w:val="30"/>
                                      <w:szCs w:val="3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0568E" w:rsidRPr="00157594">
                                      <w:rPr>
                                        <w:caps/>
                                        <w:color w:val="595959" w:themeColor="text1" w:themeTint="A6"/>
                                        <w:sz w:val="30"/>
                                        <w:szCs w:val="30"/>
                                      </w:rPr>
                                      <w:t>GV : Huỳnh THỊ THANH THƯƠNG</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E247603" id="_x0000_t202" coordsize="21600,21600" o:spt="202" path="m,l,21600r21600,l21600,xe">
                    <v:stroke joinstyle="miter"/>
                    <v:path gradientshapeok="t" o:connecttype="rect"/>
                  </v:shapetype>
                  <v:shape id="Text Box 99" o:spid="_x0000_s1055" type="#_x0000_t202" style="position:absolute;margin-left:0;margin-top:0;width:4in;height:28.8pt;z-index:25167872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JSw1sd0AgAAWwUAAA4AAAAAAAAAAAAA&#10;AAAALgIAAGRycy9lMm9Eb2MueG1sUEsBAi0AFAAGAAgAAAAhANFL0G7ZAAAABAEAAA8AAAAAAAAA&#10;AAAAAAAAzgQAAGRycy9kb3ducmV2LnhtbFBLBQYAAAAABAAEAPMAAADUBQAAAAA=&#10;" filled="f" stroked="f" strokeweight=".5pt">
                    <v:textbox style="mso-fit-shape-to-text:t" inset="0,0,0,0">
                      <w:txbxContent>
                        <w:p w14:paraId="4F62BC2B" w14:textId="0B11CF52" w:rsidR="0070568E" w:rsidRPr="00157594" w:rsidRDefault="0070568E">
                          <w:pPr>
                            <w:pStyle w:val="NoSpacing"/>
                            <w:rPr>
                              <w:color w:val="549E39" w:themeColor="accent1"/>
                              <w:sz w:val="50"/>
                              <w:szCs w:val="50"/>
                            </w:rPr>
                          </w:pPr>
                          <w:sdt>
                            <w:sdtPr>
                              <w:rPr>
                                <w:color w:val="549E39" w:themeColor="accent1"/>
                                <w:sz w:val="50"/>
                                <w:szCs w:val="5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157594">
                                <w:rPr>
                                  <w:color w:val="549E39" w:themeColor="accent1"/>
                                  <w:sz w:val="50"/>
                                  <w:szCs w:val="50"/>
                                </w:rPr>
                                <w:t>Lê Khả Sỹ</w:t>
                              </w:r>
                            </w:sdtContent>
                          </w:sdt>
                        </w:p>
                        <w:p w14:paraId="19D99909" w14:textId="50166A1B" w:rsidR="0070568E" w:rsidRPr="00157594" w:rsidRDefault="0070568E">
                          <w:pPr>
                            <w:pStyle w:val="NoSpacing"/>
                            <w:rPr>
                              <w:color w:val="595959" w:themeColor="text1" w:themeTint="A6"/>
                              <w:sz w:val="30"/>
                              <w:szCs w:val="30"/>
                            </w:rPr>
                          </w:pPr>
                          <w:sdt>
                            <w:sdtPr>
                              <w:rPr>
                                <w:caps/>
                                <w:color w:val="595959" w:themeColor="text1" w:themeTint="A6"/>
                                <w:sz w:val="30"/>
                                <w:szCs w:val="30"/>
                              </w:rPr>
                              <w:alias w:val="Company"/>
                              <w:tag w:val=""/>
                              <w:id w:val="1558814826"/>
                              <w:dataBinding w:prefixMappings="xmlns:ns0='http://schemas.openxmlformats.org/officeDocument/2006/extended-properties' " w:xpath="/ns0:Properties[1]/ns0:Company[1]" w:storeItemID="{6668398D-A668-4E3E-A5EB-62B293D839F1}"/>
                              <w:text/>
                            </w:sdtPr>
                            <w:sdtContent>
                              <w:r w:rsidRPr="00157594">
                                <w:rPr>
                                  <w:caps/>
                                  <w:color w:val="595959" w:themeColor="text1" w:themeTint="A6"/>
                                  <w:sz w:val="30"/>
                                  <w:szCs w:val="30"/>
                                </w:rPr>
                                <w:t>GV : Huỳnh THỊ THANH THƯƠNG</w:t>
                              </w:r>
                            </w:sdtContent>
                          </w:sdt>
                        </w:p>
                      </w:txbxContent>
                    </v:textbox>
                    <w10:wrap anchorx="page" anchory="page"/>
                  </v:shape>
                </w:pict>
              </mc:Fallback>
            </mc:AlternateContent>
          </w:r>
          <w:r>
            <w:rPr>
              <w:noProof/>
            </w:rPr>
            <mc:AlternateContent>
              <mc:Choice Requires="wps">
                <w:drawing>
                  <wp:anchor distT="0" distB="0" distL="114300" distR="114300" simplePos="0" relativeHeight="251677696" behindDoc="0" locked="0" layoutInCell="1" allowOverlap="1" wp14:anchorId="39592F22" wp14:editId="20A8B11D">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00" name="Text Box 10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D0B8D3" w14:textId="5F08CB3B" w:rsidR="0070568E" w:rsidRPr="00157594" w:rsidRDefault="00757C08">
                                <w:pPr>
                                  <w:pStyle w:val="NoSpacing"/>
                                  <w:rPr>
                                    <w:rFonts w:asciiTheme="majorHAnsi" w:eastAsiaTheme="majorEastAsia" w:hAnsiTheme="majorHAnsi" w:cstheme="majorBidi"/>
                                    <w:color w:val="262626" w:themeColor="text1" w:themeTint="D9"/>
                                    <w:sz w:val="90"/>
                                    <w:szCs w:val="90"/>
                                  </w:rPr>
                                </w:pPr>
                                <w:sdt>
                                  <w:sdtPr>
                                    <w:rPr>
                                      <w:rFonts w:asciiTheme="majorHAnsi" w:eastAsiaTheme="majorEastAsia" w:hAnsiTheme="majorHAnsi" w:cstheme="majorBidi"/>
                                      <w:color w:val="262626" w:themeColor="text1" w:themeTint="D9"/>
                                      <w:sz w:val="90"/>
                                      <w:szCs w:val="90"/>
                                    </w:rPr>
                                    <w:alias w:val="Title"/>
                                    <w:tag w:val=""/>
                                    <w:id w:val="2006862549"/>
                                    <w:dataBinding w:prefixMappings="xmlns:ns0='http://purl.org/dc/elements/1.1/' xmlns:ns1='http://schemas.openxmlformats.org/package/2006/metadata/core-properties' " w:xpath="/ns1:coreProperties[1]/ns0:title[1]" w:storeItemID="{6C3C8BC8-F283-45AE-878A-BAB7291924A1}"/>
                                    <w:text/>
                                  </w:sdtPr>
                                  <w:sdtEndPr/>
                                  <w:sdtContent>
                                    <w:r w:rsidR="0070568E" w:rsidRPr="00157594">
                                      <w:rPr>
                                        <w:rFonts w:asciiTheme="majorHAnsi" w:eastAsiaTheme="majorEastAsia" w:hAnsiTheme="majorHAnsi" w:cstheme="majorBidi"/>
                                        <w:color w:val="262626" w:themeColor="text1" w:themeTint="D9"/>
                                        <w:sz w:val="90"/>
                                        <w:szCs w:val="90"/>
                                      </w:rPr>
                                      <w:t>Báo cáo đồ án môn Nhập môn trí tuệ nhân tạo</w:t>
                                    </w:r>
                                  </w:sdtContent>
                                </w:sdt>
                              </w:p>
                              <w:p w14:paraId="214F463A" w14:textId="3BD6D5A9" w:rsidR="0070568E" w:rsidRPr="00157594" w:rsidRDefault="00757C08">
                                <w:pPr>
                                  <w:spacing w:before="120"/>
                                  <w:rPr>
                                    <w:color w:val="404040" w:themeColor="text1" w:themeTint="BF"/>
                                    <w:sz w:val="50"/>
                                    <w:szCs w:val="50"/>
                                  </w:rPr>
                                </w:pPr>
                                <w:sdt>
                                  <w:sdtPr>
                                    <w:rPr>
                                      <w:color w:val="404040" w:themeColor="text1" w:themeTint="BF"/>
                                      <w:sz w:val="50"/>
                                      <w:szCs w:val="50"/>
                                    </w:rPr>
                                    <w:alias w:val="Subtitle"/>
                                    <w:tag w:val=""/>
                                    <w:id w:val="519134443"/>
                                    <w:dataBinding w:prefixMappings="xmlns:ns0='http://purl.org/dc/elements/1.1/' xmlns:ns1='http://schemas.openxmlformats.org/package/2006/metadata/core-properties' " w:xpath="/ns1:coreProperties[1]/ns0:subject[1]" w:storeItemID="{6C3C8BC8-F283-45AE-878A-BAB7291924A1}"/>
                                    <w:text/>
                                  </w:sdtPr>
                                  <w:sdtEndPr/>
                                  <w:sdtContent>
                                    <w:r w:rsidR="0070568E" w:rsidRPr="00157594">
                                      <w:rPr>
                                        <w:color w:val="404040" w:themeColor="text1" w:themeTint="BF"/>
                                        <w:sz w:val="50"/>
                                        <w:szCs w:val="50"/>
                                      </w:rPr>
                                      <w:t>Đề tài : Cờ vua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9592F22" id="Text Box 100" o:spid="_x0000_s1056" type="#_x0000_t202" style="position:absolute;margin-left:0;margin-top:0;width:4in;height:84.25pt;z-index:25167769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" filled="f" stroked="f" strokeweight=".5pt">
                    <v:textbox style="mso-fit-shape-to-text:t" inset="0,0,0,0">
                      <w:txbxContent>
                        <w:p w14:paraId="4BD0B8D3" w14:textId="5F08CB3B" w:rsidR="0070568E" w:rsidRPr="00157594" w:rsidRDefault="0070568E">
                          <w:pPr>
                            <w:pStyle w:val="NoSpacing"/>
                            <w:rPr>
                              <w:rFonts w:asciiTheme="majorHAnsi" w:eastAsiaTheme="majorEastAsia" w:hAnsiTheme="majorHAnsi" w:cstheme="majorBidi"/>
                              <w:color w:val="262626" w:themeColor="text1" w:themeTint="D9"/>
                              <w:sz w:val="90"/>
                              <w:szCs w:val="90"/>
                            </w:rPr>
                          </w:pPr>
                          <w:sdt>
                            <w:sdtPr>
                              <w:rPr>
                                <w:rFonts w:asciiTheme="majorHAnsi" w:eastAsiaTheme="majorEastAsia" w:hAnsiTheme="majorHAnsi" w:cstheme="majorBidi"/>
                                <w:color w:val="262626" w:themeColor="text1" w:themeTint="D9"/>
                                <w:sz w:val="90"/>
                                <w:szCs w:val="90"/>
                              </w:rPr>
                              <w:alias w:val="Title"/>
                              <w:tag w:val=""/>
                              <w:id w:val="2006862549"/>
                              <w:dataBinding w:prefixMappings="xmlns:ns0='http://purl.org/dc/elements/1.1/' xmlns:ns1='http://schemas.openxmlformats.org/package/2006/metadata/core-properties' " w:xpath="/ns1:coreProperties[1]/ns0:title[1]" w:storeItemID="{6C3C8BC8-F283-45AE-878A-BAB7291924A1}"/>
                              <w:text/>
                            </w:sdtPr>
                            <w:sdtContent>
                              <w:r w:rsidRPr="00157594">
                                <w:rPr>
                                  <w:rFonts w:asciiTheme="majorHAnsi" w:eastAsiaTheme="majorEastAsia" w:hAnsiTheme="majorHAnsi" w:cstheme="majorBidi"/>
                                  <w:color w:val="262626" w:themeColor="text1" w:themeTint="D9"/>
                                  <w:sz w:val="90"/>
                                  <w:szCs w:val="90"/>
                                </w:rPr>
                                <w:t>Báo cáo đồ án môn Nhập môn trí tuệ nhân tạo</w:t>
                              </w:r>
                            </w:sdtContent>
                          </w:sdt>
                        </w:p>
                        <w:p w14:paraId="214F463A" w14:textId="3BD6D5A9" w:rsidR="0070568E" w:rsidRPr="00157594" w:rsidRDefault="0070568E">
                          <w:pPr>
                            <w:spacing w:before="120"/>
                            <w:rPr>
                              <w:color w:val="404040" w:themeColor="text1" w:themeTint="BF"/>
                              <w:sz w:val="50"/>
                              <w:szCs w:val="50"/>
                            </w:rPr>
                          </w:pPr>
                          <w:sdt>
                            <w:sdtPr>
                              <w:rPr>
                                <w:color w:val="404040" w:themeColor="text1" w:themeTint="BF"/>
                                <w:sz w:val="50"/>
                                <w:szCs w:val="50"/>
                              </w:rPr>
                              <w:alias w:val="Subtitle"/>
                              <w:tag w:val=""/>
                              <w:id w:val="519134443"/>
                              <w:dataBinding w:prefixMappings="xmlns:ns0='http://purl.org/dc/elements/1.1/' xmlns:ns1='http://schemas.openxmlformats.org/package/2006/metadata/core-properties' " w:xpath="/ns1:coreProperties[1]/ns0:subject[1]" w:storeItemID="{6C3C8BC8-F283-45AE-878A-BAB7291924A1}"/>
                              <w:text/>
                            </w:sdtPr>
                            <w:sdtContent>
                              <w:r w:rsidRPr="00157594">
                                <w:rPr>
                                  <w:color w:val="404040" w:themeColor="text1" w:themeTint="BF"/>
                                  <w:sz w:val="50"/>
                                  <w:szCs w:val="50"/>
                                </w:rPr>
                                <w:t>Đề tài : Cờ vua</w:t>
                              </w:r>
                            </w:sdtContent>
                          </w:sdt>
                        </w:p>
                      </w:txbxContent>
                    </v:textbox>
                    <w10:wrap anchorx="page" anchory="page"/>
                  </v:shape>
                </w:pict>
              </mc:Fallback>
            </mc:AlternateContent>
          </w:r>
        </w:p>
        <w:p w14:paraId="66DCBFBC" w14:textId="3FA3C7A7" w:rsidR="000D12C9" w:rsidRDefault="000D12C9">
          <w:pPr>
            <w:rPr>
              <w:color w:val="auto"/>
              <w:sz w:val="2"/>
              <w:szCs w:val="22"/>
              <w:lang w:eastAsia="en-US"/>
            </w:rPr>
          </w:pPr>
          <w:r>
            <w:rPr>
              <w:b/>
              <w:bCs/>
              <w:caps/>
              <w:color w:val="auto"/>
              <w:sz w:val="2"/>
              <w:lang w:eastAsia="en-US"/>
            </w:rPr>
            <w:br w:type="page"/>
          </w:r>
        </w:p>
      </w:sdtContent>
    </w:sdt>
    <w:sdt>
      <w:sdtPr>
        <w:rPr>
          <w:rFonts w:asciiTheme="minorHAnsi" w:eastAsiaTheme="minorEastAsia" w:hAnsiTheme="minorHAnsi" w:cstheme="minorBidi"/>
          <w:b w:val="0"/>
          <w:bCs w:val="0"/>
          <w:caps w:val="0"/>
          <w:color w:val="000000" w:themeColor="text1"/>
          <w:sz w:val="20"/>
          <w:szCs w:val="20"/>
        </w:rPr>
        <w:id w:val="1924991189"/>
        <w:docPartObj>
          <w:docPartGallery w:val="Table of Contents"/>
          <w:docPartUnique/>
        </w:docPartObj>
      </w:sdtPr>
      <w:sdtEndPr>
        <w:rPr>
          <w:noProof/>
        </w:rPr>
      </w:sdtEndPr>
      <w:sdtContent>
        <w:p w14:paraId="21C7B3F9" w14:textId="1680D0F3" w:rsidR="008177C6" w:rsidRDefault="008177C6" w:rsidP="00AD0412">
          <w:pPr>
            <w:pStyle w:val="TOCHeading"/>
          </w:pPr>
          <w:r>
            <w:t>Mục Lục</w:t>
          </w:r>
        </w:p>
        <w:p w14:paraId="3FFDB984" w14:textId="77777777" w:rsidR="00AC7BE8" w:rsidRDefault="008177C6">
          <w:pPr>
            <w:pStyle w:val="TOC1"/>
            <w:tabs>
              <w:tab w:val="right" w:leader="dot" w:pos="9782"/>
            </w:tabs>
            <w:rPr>
              <w:noProof/>
              <w:color w:val="auto"/>
              <w:sz w:val="22"/>
              <w:szCs w:val="22"/>
              <w:lang w:eastAsia="en-US"/>
            </w:rPr>
          </w:pPr>
          <w:r>
            <w:fldChar w:fldCharType="begin"/>
          </w:r>
          <w:r>
            <w:instrText xml:space="preserve"> TOC \o "1-3" \h \z \u </w:instrText>
          </w:r>
          <w:r>
            <w:fldChar w:fldCharType="separate"/>
          </w:r>
          <w:hyperlink w:anchor="_Toc408313635" w:history="1">
            <w:r w:rsidR="00AC7BE8" w:rsidRPr="002155BA">
              <w:rPr>
                <w:rStyle w:val="Hyperlink"/>
                <w:noProof/>
              </w:rPr>
              <w:t>CHƯƠNG 1: GIỚI THIỆU BÀI TOÁN</w:t>
            </w:r>
            <w:r w:rsidR="00AC7BE8">
              <w:rPr>
                <w:noProof/>
                <w:webHidden/>
              </w:rPr>
              <w:tab/>
            </w:r>
            <w:r w:rsidR="00AC7BE8">
              <w:rPr>
                <w:noProof/>
                <w:webHidden/>
              </w:rPr>
              <w:fldChar w:fldCharType="begin"/>
            </w:r>
            <w:r w:rsidR="00AC7BE8">
              <w:rPr>
                <w:noProof/>
                <w:webHidden/>
              </w:rPr>
              <w:instrText xml:space="preserve"> PAGEREF _Toc408313635 \h </w:instrText>
            </w:r>
            <w:r w:rsidR="00AC7BE8">
              <w:rPr>
                <w:noProof/>
                <w:webHidden/>
              </w:rPr>
            </w:r>
            <w:r w:rsidR="00AC7BE8">
              <w:rPr>
                <w:noProof/>
                <w:webHidden/>
              </w:rPr>
              <w:fldChar w:fldCharType="separate"/>
            </w:r>
            <w:r w:rsidR="00AC7BE8">
              <w:rPr>
                <w:noProof/>
                <w:webHidden/>
              </w:rPr>
              <w:t>3</w:t>
            </w:r>
            <w:r w:rsidR="00AC7BE8">
              <w:rPr>
                <w:noProof/>
                <w:webHidden/>
              </w:rPr>
              <w:fldChar w:fldCharType="end"/>
            </w:r>
          </w:hyperlink>
        </w:p>
        <w:p w14:paraId="03C2CB7B" w14:textId="77777777" w:rsidR="00AC7BE8" w:rsidRDefault="00757C08">
          <w:pPr>
            <w:pStyle w:val="TOC2"/>
            <w:tabs>
              <w:tab w:val="right" w:leader="dot" w:pos="9782"/>
            </w:tabs>
            <w:rPr>
              <w:noProof/>
              <w:color w:val="auto"/>
              <w:sz w:val="22"/>
              <w:szCs w:val="22"/>
              <w:lang w:eastAsia="en-US"/>
            </w:rPr>
          </w:pPr>
          <w:hyperlink w:anchor="_Toc408313636" w:history="1">
            <w:r w:rsidR="00AC7BE8" w:rsidRPr="002155BA">
              <w:rPr>
                <w:rStyle w:val="Hyperlink"/>
                <w:noProof/>
              </w:rPr>
              <w:t>Nguồn gốc trò chơi</w:t>
            </w:r>
            <w:r w:rsidR="00AC7BE8">
              <w:rPr>
                <w:noProof/>
                <w:webHidden/>
              </w:rPr>
              <w:tab/>
            </w:r>
            <w:r w:rsidR="00AC7BE8">
              <w:rPr>
                <w:noProof/>
                <w:webHidden/>
              </w:rPr>
              <w:fldChar w:fldCharType="begin"/>
            </w:r>
            <w:r w:rsidR="00AC7BE8">
              <w:rPr>
                <w:noProof/>
                <w:webHidden/>
              </w:rPr>
              <w:instrText xml:space="preserve"> PAGEREF _Toc408313636 \h </w:instrText>
            </w:r>
            <w:r w:rsidR="00AC7BE8">
              <w:rPr>
                <w:noProof/>
                <w:webHidden/>
              </w:rPr>
            </w:r>
            <w:r w:rsidR="00AC7BE8">
              <w:rPr>
                <w:noProof/>
                <w:webHidden/>
              </w:rPr>
              <w:fldChar w:fldCharType="separate"/>
            </w:r>
            <w:r w:rsidR="00AC7BE8">
              <w:rPr>
                <w:noProof/>
                <w:webHidden/>
              </w:rPr>
              <w:t>3</w:t>
            </w:r>
            <w:r w:rsidR="00AC7BE8">
              <w:rPr>
                <w:noProof/>
                <w:webHidden/>
              </w:rPr>
              <w:fldChar w:fldCharType="end"/>
            </w:r>
          </w:hyperlink>
        </w:p>
        <w:p w14:paraId="6304EEF2" w14:textId="77777777" w:rsidR="00AC7BE8" w:rsidRDefault="00757C08">
          <w:pPr>
            <w:pStyle w:val="TOC2"/>
            <w:tabs>
              <w:tab w:val="right" w:leader="dot" w:pos="9782"/>
            </w:tabs>
            <w:rPr>
              <w:noProof/>
              <w:color w:val="auto"/>
              <w:sz w:val="22"/>
              <w:szCs w:val="22"/>
              <w:lang w:eastAsia="en-US"/>
            </w:rPr>
          </w:pPr>
          <w:hyperlink w:anchor="_Toc408313637" w:history="1">
            <w:r w:rsidR="00AC7BE8" w:rsidRPr="002155BA">
              <w:rPr>
                <w:rStyle w:val="Hyperlink"/>
                <w:noProof/>
              </w:rPr>
              <w:t>Mô tả trò chơi</w:t>
            </w:r>
            <w:r w:rsidR="00AC7BE8">
              <w:rPr>
                <w:noProof/>
                <w:webHidden/>
              </w:rPr>
              <w:tab/>
            </w:r>
            <w:r w:rsidR="00AC7BE8">
              <w:rPr>
                <w:noProof/>
                <w:webHidden/>
              </w:rPr>
              <w:fldChar w:fldCharType="begin"/>
            </w:r>
            <w:r w:rsidR="00AC7BE8">
              <w:rPr>
                <w:noProof/>
                <w:webHidden/>
              </w:rPr>
              <w:instrText xml:space="preserve"> PAGEREF _Toc408313637 \h </w:instrText>
            </w:r>
            <w:r w:rsidR="00AC7BE8">
              <w:rPr>
                <w:noProof/>
                <w:webHidden/>
              </w:rPr>
            </w:r>
            <w:r w:rsidR="00AC7BE8">
              <w:rPr>
                <w:noProof/>
                <w:webHidden/>
              </w:rPr>
              <w:fldChar w:fldCharType="separate"/>
            </w:r>
            <w:r w:rsidR="00AC7BE8">
              <w:rPr>
                <w:noProof/>
                <w:webHidden/>
              </w:rPr>
              <w:t>4</w:t>
            </w:r>
            <w:r w:rsidR="00AC7BE8">
              <w:rPr>
                <w:noProof/>
                <w:webHidden/>
              </w:rPr>
              <w:fldChar w:fldCharType="end"/>
            </w:r>
          </w:hyperlink>
        </w:p>
        <w:p w14:paraId="4F4F9BC5" w14:textId="77777777" w:rsidR="00AC7BE8" w:rsidRDefault="00757C08">
          <w:pPr>
            <w:pStyle w:val="TOC2"/>
            <w:tabs>
              <w:tab w:val="right" w:leader="dot" w:pos="9782"/>
            </w:tabs>
            <w:rPr>
              <w:noProof/>
              <w:color w:val="auto"/>
              <w:sz w:val="22"/>
              <w:szCs w:val="22"/>
              <w:lang w:eastAsia="en-US"/>
            </w:rPr>
          </w:pPr>
          <w:hyperlink w:anchor="_Toc408313638" w:history="1">
            <w:r w:rsidR="00AC7BE8" w:rsidRPr="002155BA">
              <w:rPr>
                <w:rStyle w:val="Hyperlink"/>
                <w:noProof/>
              </w:rPr>
              <w:t>Ứng dụng của trò chơi</w:t>
            </w:r>
            <w:r w:rsidR="00AC7BE8">
              <w:rPr>
                <w:noProof/>
                <w:webHidden/>
              </w:rPr>
              <w:tab/>
            </w:r>
            <w:r w:rsidR="00AC7BE8">
              <w:rPr>
                <w:noProof/>
                <w:webHidden/>
              </w:rPr>
              <w:fldChar w:fldCharType="begin"/>
            </w:r>
            <w:r w:rsidR="00AC7BE8">
              <w:rPr>
                <w:noProof/>
                <w:webHidden/>
              </w:rPr>
              <w:instrText xml:space="preserve"> PAGEREF _Toc408313638 \h </w:instrText>
            </w:r>
            <w:r w:rsidR="00AC7BE8">
              <w:rPr>
                <w:noProof/>
                <w:webHidden/>
              </w:rPr>
            </w:r>
            <w:r w:rsidR="00AC7BE8">
              <w:rPr>
                <w:noProof/>
                <w:webHidden/>
              </w:rPr>
              <w:fldChar w:fldCharType="separate"/>
            </w:r>
            <w:r w:rsidR="00AC7BE8">
              <w:rPr>
                <w:noProof/>
                <w:webHidden/>
              </w:rPr>
              <w:t>5</w:t>
            </w:r>
            <w:r w:rsidR="00AC7BE8">
              <w:rPr>
                <w:noProof/>
                <w:webHidden/>
              </w:rPr>
              <w:fldChar w:fldCharType="end"/>
            </w:r>
          </w:hyperlink>
        </w:p>
        <w:p w14:paraId="3C17B6F3" w14:textId="77777777" w:rsidR="00AC7BE8" w:rsidRDefault="00757C08">
          <w:pPr>
            <w:pStyle w:val="TOC1"/>
            <w:tabs>
              <w:tab w:val="right" w:leader="dot" w:pos="9782"/>
            </w:tabs>
            <w:rPr>
              <w:noProof/>
              <w:color w:val="auto"/>
              <w:sz w:val="22"/>
              <w:szCs w:val="22"/>
              <w:lang w:eastAsia="en-US"/>
            </w:rPr>
          </w:pPr>
          <w:hyperlink w:anchor="_Toc408313639" w:history="1">
            <w:r w:rsidR="00AC7BE8" w:rsidRPr="002155BA">
              <w:rPr>
                <w:rStyle w:val="Hyperlink"/>
                <w:noProof/>
              </w:rPr>
              <w:t>CHƯƠNG 2: CƠ SỞ LÝ THUYẾT</w:t>
            </w:r>
            <w:r w:rsidR="00AC7BE8">
              <w:rPr>
                <w:noProof/>
                <w:webHidden/>
              </w:rPr>
              <w:tab/>
            </w:r>
            <w:r w:rsidR="00AC7BE8">
              <w:rPr>
                <w:noProof/>
                <w:webHidden/>
              </w:rPr>
              <w:fldChar w:fldCharType="begin"/>
            </w:r>
            <w:r w:rsidR="00AC7BE8">
              <w:rPr>
                <w:noProof/>
                <w:webHidden/>
              </w:rPr>
              <w:instrText xml:space="preserve"> PAGEREF _Toc408313639 \h </w:instrText>
            </w:r>
            <w:r w:rsidR="00AC7BE8">
              <w:rPr>
                <w:noProof/>
                <w:webHidden/>
              </w:rPr>
            </w:r>
            <w:r w:rsidR="00AC7BE8">
              <w:rPr>
                <w:noProof/>
                <w:webHidden/>
              </w:rPr>
              <w:fldChar w:fldCharType="separate"/>
            </w:r>
            <w:r w:rsidR="00AC7BE8">
              <w:rPr>
                <w:noProof/>
                <w:webHidden/>
              </w:rPr>
              <w:t>6</w:t>
            </w:r>
            <w:r w:rsidR="00AC7BE8">
              <w:rPr>
                <w:noProof/>
                <w:webHidden/>
              </w:rPr>
              <w:fldChar w:fldCharType="end"/>
            </w:r>
          </w:hyperlink>
        </w:p>
        <w:p w14:paraId="74D24EB5" w14:textId="77777777" w:rsidR="00AC7BE8" w:rsidRDefault="00757C08">
          <w:pPr>
            <w:pStyle w:val="TOC2"/>
            <w:tabs>
              <w:tab w:val="right" w:leader="dot" w:pos="9782"/>
            </w:tabs>
            <w:rPr>
              <w:noProof/>
              <w:color w:val="auto"/>
              <w:sz w:val="22"/>
              <w:szCs w:val="22"/>
              <w:lang w:eastAsia="en-US"/>
            </w:rPr>
          </w:pPr>
          <w:hyperlink w:anchor="_Toc408313640" w:history="1">
            <w:r w:rsidR="00AC7BE8" w:rsidRPr="002155BA">
              <w:rPr>
                <w:rStyle w:val="Hyperlink"/>
                <w:noProof/>
              </w:rPr>
              <w:t>ý tưởng của chiến lược tìm kiếm minimax</w:t>
            </w:r>
            <w:r w:rsidR="00AC7BE8">
              <w:rPr>
                <w:noProof/>
                <w:webHidden/>
              </w:rPr>
              <w:tab/>
            </w:r>
            <w:r w:rsidR="00AC7BE8">
              <w:rPr>
                <w:noProof/>
                <w:webHidden/>
              </w:rPr>
              <w:fldChar w:fldCharType="begin"/>
            </w:r>
            <w:r w:rsidR="00AC7BE8">
              <w:rPr>
                <w:noProof/>
                <w:webHidden/>
              </w:rPr>
              <w:instrText xml:space="preserve"> PAGEREF _Toc408313640 \h </w:instrText>
            </w:r>
            <w:r w:rsidR="00AC7BE8">
              <w:rPr>
                <w:noProof/>
                <w:webHidden/>
              </w:rPr>
            </w:r>
            <w:r w:rsidR="00AC7BE8">
              <w:rPr>
                <w:noProof/>
                <w:webHidden/>
              </w:rPr>
              <w:fldChar w:fldCharType="separate"/>
            </w:r>
            <w:r w:rsidR="00AC7BE8">
              <w:rPr>
                <w:noProof/>
                <w:webHidden/>
              </w:rPr>
              <w:t>6</w:t>
            </w:r>
            <w:r w:rsidR="00AC7BE8">
              <w:rPr>
                <w:noProof/>
                <w:webHidden/>
              </w:rPr>
              <w:fldChar w:fldCharType="end"/>
            </w:r>
          </w:hyperlink>
        </w:p>
        <w:p w14:paraId="43226C11" w14:textId="77777777" w:rsidR="00AC7BE8" w:rsidRDefault="00757C08">
          <w:pPr>
            <w:pStyle w:val="TOC2"/>
            <w:tabs>
              <w:tab w:val="right" w:leader="dot" w:pos="9782"/>
            </w:tabs>
            <w:rPr>
              <w:noProof/>
              <w:color w:val="auto"/>
              <w:sz w:val="22"/>
              <w:szCs w:val="22"/>
              <w:lang w:eastAsia="en-US"/>
            </w:rPr>
          </w:pPr>
          <w:hyperlink w:anchor="_Toc408313641" w:history="1">
            <w:r w:rsidR="00AC7BE8" w:rsidRPr="002155BA">
              <w:rPr>
                <w:rStyle w:val="Hyperlink"/>
                <w:rFonts w:eastAsiaTheme="majorEastAsia"/>
                <w:noProof/>
              </w:rPr>
              <w:t>Nguyên lí của cắt tỉa alpha-Beta</w:t>
            </w:r>
            <w:r w:rsidR="00AC7BE8">
              <w:rPr>
                <w:noProof/>
                <w:webHidden/>
              </w:rPr>
              <w:tab/>
            </w:r>
            <w:r w:rsidR="00AC7BE8">
              <w:rPr>
                <w:noProof/>
                <w:webHidden/>
              </w:rPr>
              <w:fldChar w:fldCharType="begin"/>
            </w:r>
            <w:r w:rsidR="00AC7BE8">
              <w:rPr>
                <w:noProof/>
                <w:webHidden/>
              </w:rPr>
              <w:instrText xml:space="preserve"> PAGEREF _Toc408313641 \h </w:instrText>
            </w:r>
            <w:r w:rsidR="00AC7BE8">
              <w:rPr>
                <w:noProof/>
                <w:webHidden/>
              </w:rPr>
            </w:r>
            <w:r w:rsidR="00AC7BE8">
              <w:rPr>
                <w:noProof/>
                <w:webHidden/>
              </w:rPr>
              <w:fldChar w:fldCharType="separate"/>
            </w:r>
            <w:r w:rsidR="00AC7BE8">
              <w:rPr>
                <w:noProof/>
                <w:webHidden/>
              </w:rPr>
              <w:t>6</w:t>
            </w:r>
            <w:r w:rsidR="00AC7BE8">
              <w:rPr>
                <w:noProof/>
                <w:webHidden/>
              </w:rPr>
              <w:fldChar w:fldCharType="end"/>
            </w:r>
          </w:hyperlink>
        </w:p>
        <w:p w14:paraId="1A989AD3" w14:textId="77777777" w:rsidR="00AC7BE8" w:rsidRDefault="00757C08">
          <w:pPr>
            <w:pStyle w:val="TOC1"/>
            <w:tabs>
              <w:tab w:val="right" w:leader="dot" w:pos="9782"/>
            </w:tabs>
            <w:rPr>
              <w:noProof/>
              <w:color w:val="auto"/>
              <w:sz w:val="22"/>
              <w:szCs w:val="22"/>
              <w:lang w:eastAsia="en-US"/>
            </w:rPr>
          </w:pPr>
          <w:hyperlink w:anchor="_Toc408313642" w:history="1">
            <w:r w:rsidR="00AC7BE8" w:rsidRPr="002155BA">
              <w:rPr>
                <w:rStyle w:val="Hyperlink"/>
                <w:noProof/>
              </w:rPr>
              <w:t>CHƯƠNG 3: PHÂN TÍCH VÀ THIẾT KẾ</w:t>
            </w:r>
            <w:r w:rsidR="00AC7BE8">
              <w:rPr>
                <w:noProof/>
                <w:webHidden/>
              </w:rPr>
              <w:tab/>
            </w:r>
            <w:r w:rsidR="00AC7BE8">
              <w:rPr>
                <w:noProof/>
                <w:webHidden/>
              </w:rPr>
              <w:fldChar w:fldCharType="begin"/>
            </w:r>
            <w:r w:rsidR="00AC7BE8">
              <w:rPr>
                <w:noProof/>
                <w:webHidden/>
              </w:rPr>
              <w:instrText xml:space="preserve"> PAGEREF _Toc408313642 \h </w:instrText>
            </w:r>
            <w:r w:rsidR="00AC7BE8">
              <w:rPr>
                <w:noProof/>
                <w:webHidden/>
              </w:rPr>
            </w:r>
            <w:r w:rsidR="00AC7BE8">
              <w:rPr>
                <w:noProof/>
                <w:webHidden/>
              </w:rPr>
              <w:fldChar w:fldCharType="separate"/>
            </w:r>
            <w:r w:rsidR="00AC7BE8">
              <w:rPr>
                <w:noProof/>
                <w:webHidden/>
              </w:rPr>
              <w:t>8</w:t>
            </w:r>
            <w:r w:rsidR="00AC7BE8">
              <w:rPr>
                <w:noProof/>
                <w:webHidden/>
              </w:rPr>
              <w:fldChar w:fldCharType="end"/>
            </w:r>
          </w:hyperlink>
        </w:p>
        <w:p w14:paraId="6B78518A" w14:textId="77777777" w:rsidR="00AC7BE8" w:rsidRDefault="00757C08">
          <w:pPr>
            <w:pStyle w:val="TOC2"/>
            <w:tabs>
              <w:tab w:val="right" w:leader="dot" w:pos="9782"/>
            </w:tabs>
            <w:rPr>
              <w:noProof/>
              <w:color w:val="auto"/>
              <w:sz w:val="22"/>
              <w:szCs w:val="22"/>
              <w:lang w:eastAsia="en-US"/>
            </w:rPr>
          </w:pPr>
          <w:hyperlink w:anchor="_Toc408313643" w:history="1">
            <w:r w:rsidR="00AC7BE8" w:rsidRPr="002155BA">
              <w:rPr>
                <w:rStyle w:val="Hyperlink"/>
                <w:noProof/>
              </w:rPr>
              <w:t>3.1. Phân tích bài toán</w:t>
            </w:r>
            <w:r w:rsidR="00AC7BE8">
              <w:rPr>
                <w:noProof/>
                <w:webHidden/>
              </w:rPr>
              <w:tab/>
            </w:r>
            <w:r w:rsidR="00AC7BE8">
              <w:rPr>
                <w:noProof/>
                <w:webHidden/>
              </w:rPr>
              <w:fldChar w:fldCharType="begin"/>
            </w:r>
            <w:r w:rsidR="00AC7BE8">
              <w:rPr>
                <w:noProof/>
                <w:webHidden/>
              </w:rPr>
              <w:instrText xml:space="preserve"> PAGEREF _Toc408313643 \h </w:instrText>
            </w:r>
            <w:r w:rsidR="00AC7BE8">
              <w:rPr>
                <w:noProof/>
                <w:webHidden/>
              </w:rPr>
            </w:r>
            <w:r w:rsidR="00AC7BE8">
              <w:rPr>
                <w:noProof/>
                <w:webHidden/>
              </w:rPr>
              <w:fldChar w:fldCharType="separate"/>
            </w:r>
            <w:r w:rsidR="00AC7BE8">
              <w:rPr>
                <w:noProof/>
                <w:webHidden/>
              </w:rPr>
              <w:t>8</w:t>
            </w:r>
            <w:r w:rsidR="00AC7BE8">
              <w:rPr>
                <w:noProof/>
                <w:webHidden/>
              </w:rPr>
              <w:fldChar w:fldCharType="end"/>
            </w:r>
          </w:hyperlink>
        </w:p>
        <w:p w14:paraId="01DD0084" w14:textId="77777777" w:rsidR="00AC7BE8" w:rsidRDefault="00757C08">
          <w:pPr>
            <w:pStyle w:val="TOC2"/>
            <w:tabs>
              <w:tab w:val="right" w:leader="dot" w:pos="9782"/>
            </w:tabs>
            <w:rPr>
              <w:noProof/>
              <w:color w:val="auto"/>
              <w:sz w:val="22"/>
              <w:szCs w:val="22"/>
              <w:lang w:eastAsia="en-US"/>
            </w:rPr>
          </w:pPr>
          <w:hyperlink w:anchor="_Toc408313644" w:history="1">
            <w:r w:rsidR="00AC7BE8" w:rsidRPr="002155BA">
              <w:rPr>
                <w:rStyle w:val="Hyperlink"/>
                <w:noProof/>
              </w:rPr>
              <w:t>3.2. Cấu trúc dữ liệu và cách biểu diễn các trạng thái của bài toán</w:t>
            </w:r>
            <w:r w:rsidR="00AC7BE8">
              <w:rPr>
                <w:noProof/>
                <w:webHidden/>
              </w:rPr>
              <w:tab/>
            </w:r>
            <w:r w:rsidR="00AC7BE8">
              <w:rPr>
                <w:noProof/>
                <w:webHidden/>
              </w:rPr>
              <w:fldChar w:fldCharType="begin"/>
            </w:r>
            <w:r w:rsidR="00AC7BE8">
              <w:rPr>
                <w:noProof/>
                <w:webHidden/>
              </w:rPr>
              <w:instrText xml:space="preserve"> PAGEREF _Toc408313644 \h </w:instrText>
            </w:r>
            <w:r w:rsidR="00AC7BE8">
              <w:rPr>
                <w:noProof/>
                <w:webHidden/>
              </w:rPr>
            </w:r>
            <w:r w:rsidR="00AC7BE8">
              <w:rPr>
                <w:noProof/>
                <w:webHidden/>
              </w:rPr>
              <w:fldChar w:fldCharType="separate"/>
            </w:r>
            <w:r w:rsidR="00AC7BE8">
              <w:rPr>
                <w:noProof/>
                <w:webHidden/>
              </w:rPr>
              <w:t>8</w:t>
            </w:r>
            <w:r w:rsidR="00AC7BE8">
              <w:rPr>
                <w:noProof/>
                <w:webHidden/>
              </w:rPr>
              <w:fldChar w:fldCharType="end"/>
            </w:r>
          </w:hyperlink>
        </w:p>
        <w:p w14:paraId="1669724A" w14:textId="77777777" w:rsidR="00AC7BE8" w:rsidRDefault="00757C08">
          <w:pPr>
            <w:pStyle w:val="TOC3"/>
            <w:tabs>
              <w:tab w:val="right" w:leader="dot" w:pos="9782"/>
            </w:tabs>
            <w:rPr>
              <w:noProof/>
              <w:color w:val="auto"/>
              <w:sz w:val="22"/>
              <w:szCs w:val="22"/>
              <w:lang w:eastAsia="en-US"/>
            </w:rPr>
          </w:pPr>
          <w:hyperlink w:anchor="_Toc408313645" w:history="1">
            <w:r w:rsidR="00AC7BE8" w:rsidRPr="002155BA">
              <w:rPr>
                <w:rStyle w:val="Hyperlink"/>
                <w:noProof/>
              </w:rPr>
              <w:t>Lớp AI</w:t>
            </w:r>
            <w:r w:rsidR="00AC7BE8">
              <w:rPr>
                <w:noProof/>
                <w:webHidden/>
              </w:rPr>
              <w:tab/>
            </w:r>
            <w:r w:rsidR="00AC7BE8">
              <w:rPr>
                <w:noProof/>
                <w:webHidden/>
              </w:rPr>
              <w:fldChar w:fldCharType="begin"/>
            </w:r>
            <w:r w:rsidR="00AC7BE8">
              <w:rPr>
                <w:noProof/>
                <w:webHidden/>
              </w:rPr>
              <w:instrText xml:space="preserve"> PAGEREF _Toc408313645 \h </w:instrText>
            </w:r>
            <w:r w:rsidR="00AC7BE8">
              <w:rPr>
                <w:noProof/>
                <w:webHidden/>
              </w:rPr>
            </w:r>
            <w:r w:rsidR="00AC7BE8">
              <w:rPr>
                <w:noProof/>
                <w:webHidden/>
              </w:rPr>
              <w:fldChar w:fldCharType="separate"/>
            </w:r>
            <w:r w:rsidR="00AC7BE8">
              <w:rPr>
                <w:noProof/>
                <w:webHidden/>
              </w:rPr>
              <w:t>8</w:t>
            </w:r>
            <w:r w:rsidR="00AC7BE8">
              <w:rPr>
                <w:noProof/>
                <w:webHidden/>
              </w:rPr>
              <w:fldChar w:fldCharType="end"/>
            </w:r>
          </w:hyperlink>
        </w:p>
        <w:p w14:paraId="66524C69" w14:textId="77777777" w:rsidR="00AC7BE8" w:rsidRDefault="00757C08">
          <w:pPr>
            <w:pStyle w:val="TOC3"/>
            <w:tabs>
              <w:tab w:val="right" w:leader="dot" w:pos="9782"/>
            </w:tabs>
            <w:rPr>
              <w:noProof/>
              <w:color w:val="auto"/>
              <w:sz w:val="22"/>
              <w:szCs w:val="22"/>
              <w:lang w:eastAsia="en-US"/>
            </w:rPr>
          </w:pPr>
          <w:hyperlink w:anchor="_Toc408313646" w:history="1">
            <w:r w:rsidR="00AC7BE8" w:rsidRPr="002155BA">
              <w:rPr>
                <w:rStyle w:val="Hyperlink"/>
                <w:noProof/>
              </w:rPr>
              <w:t>Cấu trúc dữ liệu của Node trên cây minimax</w:t>
            </w:r>
            <w:r w:rsidR="00AC7BE8">
              <w:rPr>
                <w:noProof/>
                <w:webHidden/>
              </w:rPr>
              <w:tab/>
            </w:r>
            <w:r w:rsidR="00AC7BE8">
              <w:rPr>
                <w:noProof/>
                <w:webHidden/>
              </w:rPr>
              <w:fldChar w:fldCharType="begin"/>
            </w:r>
            <w:r w:rsidR="00AC7BE8">
              <w:rPr>
                <w:noProof/>
                <w:webHidden/>
              </w:rPr>
              <w:instrText xml:space="preserve"> PAGEREF _Toc408313646 \h </w:instrText>
            </w:r>
            <w:r w:rsidR="00AC7BE8">
              <w:rPr>
                <w:noProof/>
                <w:webHidden/>
              </w:rPr>
            </w:r>
            <w:r w:rsidR="00AC7BE8">
              <w:rPr>
                <w:noProof/>
                <w:webHidden/>
              </w:rPr>
              <w:fldChar w:fldCharType="separate"/>
            </w:r>
            <w:r w:rsidR="00AC7BE8">
              <w:rPr>
                <w:noProof/>
                <w:webHidden/>
              </w:rPr>
              <w:t>9</w:t>
            </w:r>
            <w:r w:rsidR="00AC7BE8">
              <w:rPr>
                <w:noProof/>
                <w:webHidden/>
              </w:rPr>
              <w:fldChar w:fldCharType="end"/>
            </w:r>
          </w:hyperlink>
        </w:p>
        <w:p w14:paraId="7E4A4C94" w14:textId="77777777" w:rsidR="00AC7BE8" w:rsidRDefault="00757C08">
          <w:pPr>
            <w:pStyle w:val="TOC3"/>
            <w:tabs>
              <w:tab w:val="right" w:leader="dot" w:pos="9782"/>
            </w:tabs>
            <w:rPr>
              <w:noProof/>
              <w:color w:val="auto"/>
              <w:sz w:val="22"/>
              <w:szCs w:val="22"/>
              <w:lang w:eastAsia="en-US"/>
            </w:rPr>
          </w:pPr>
          <w:hyperlink w:anchor="_Toc408313647" w:history="1">
            <w:r w:rsidR="00AC7BE8" w:rsidRPr="002155BA">
              <w:rPr>
                <w:rStyle w:val="Hyperlink"/>
                <w:noProof/>
              </w:rPr>
              <w:t>Cấu trúc dữ liệu của trạng thái</w:t>
            </w:r>
            <w:r w:rsidR="00AC7BE8">
              <w:rPr>
                <w:noProof/>
                <w:webHidden/>
              </w:rPr>
              <w:tab/>
            </w:r>
            <w:r w:rsidR="00AC7BE8">
              <w:rPr>
                <w:noProof/>
                <w:webHidden/>
              </w:rPr>
              <w:fldChar w:fldCharType="begin"/>
            </w:r>
            <w:r w:rsidR="00AC7BE8">
              <w:rPr>
                <w:noProof/>
                <w:webHidden/>
              </w:rPr>
              <w:instrText xml:space="preserve"> PAGEREF _Toc408313647 \h </w:instrText>
            </w:r>
            <w:r w:rsidR="00AC7BE8">
              <w:rPr>
                <w:noProof/>
                <w:webHidden/>
              </w:rPr>
            </w:r>
            <w:r w:rsidR="00AC7BE8">
              <w:rPr>
                <w:noProof/>
                <w:webHidden/>
              </w:rPr>
              <w:fldChar w:fldCharType="separate"/>
            </w:r>
            <w:r w:rsidR="00AC7BE8">
              <w:rPr>
                <w:noProof/>
                <w:webHidden/>
              </w:rPr>
              <w:t>9</w:t>
            </w:r>
            <w:r w:rsidR="00AC7BE8">
              <w:rPr>
                <w:noProof/>
                <w:webHidden/>
              </w:rPr>
              <w:fldChar w:fldCharType="end"/>
            </w:r>
          </w:hyperlink>
        </w:p>
        <w:p w14:paraId="0368D450" w14:textId="77777777" w:rsidR="00AC7BE8" w:rsidRDefault="00757C08">
          <w:pPr>
            <w:pStyle w:val="TOC3"/>
            <w:tabs>
              <w:tab w:val="right" w:leader="dot" w:pos="9782"/>
            </w:tabs>
            <w:rPr>
              <w:noProof/>
              <w:color w:val="auto"/>
              <w:sz w:val="22"/>
              <w:szCs w:val="22"/>
              <w:lang w:eastAsia="en-US"/>
            </w:rPr>
          </w:pPr>
          <w:hyperlink w:anchor="_Toc408313648" w:history="1">
            <w:r w:rsidR="00AC7BE8" w:rsidRPr="002155BA">
              <w:rPr>
                <w:rStyle w:val="Hyperlink"/>
                <w:noProof/>
              </w:rPr>
              <w:t>Cấu trúc dữ liệu của quân cờ</w:t>
            </w:r>
            <w:r w:rsidR="00AC7BE8">
              <w:rPr>
                <w:noProof/>
                <w:webHidden/>
              </w:rPr>
              <w:tab/>
            </w:r>
            <w:r w:rsidR="00AC7BE8">
              <w:rPr>
                <w:noProof/>
                <w:webHidden/>
              </w:rPr>
              <w:fldChar w:fldCharType="begin"/>
            </w:r>
            <w:r w:rsidR="00AC7BE8">
              <w:rPr>
                <w:noProof/>
                <w:webHidden/>
              </w:rPr>
              <w:instrText xml:space="preserve"> PAGEREF _Toc408313648 \h </w:instrText>
            </w:r>
            <w:r w:rsidR="00AC7BE8">
              <w:rPr>
                <w:noProof/>
                <w:webHidden/>
              </w:rPr>
            </w:r>
            <w:r w:rsidR="00AC7BE8">
              <w:rPr>
                <w:noProof/>
                <w:webHidden/>
              </w:rPr>
              <w:fldChar w:fldCharType="separate"/>
            </w:r>
            <w:r w:rsidR="00AC7BE8">
              <w:rPr>
                <w:noProof/>
                <w:webHidden/>
              </w:rPr>
              <w:t>10</w:t>
            </w:r>
            <w:r w:rsidR="00AC7BE8">
              <w:rPr>
                <w:noProof/>
                <w:webHidden/>
              </w:rPr>
              <w:fldChar w:fldCharType="end"/>
            </w:r>
          </w:hyperlink>
        </w:p>
        <w:p w14:paraId="67A5AEFE" w14:textId="77777777" w:rsidR="00AC7BE8" w:rsidRDefault="00757C08">
          <w:pPr>
            <w:pStyle w:val="TOC2"/>
            <w:tabs>
              <w:tab w:val="right" w:leader="dot" w:pos="9782"/>
            </w:tabs>
            <w:rPr>
              <w:noProof/>
              <w:color w:val="auto"/>
              <w:sz w:val="22"/>
              <w:szCs w:val="22"/>
              <w:lang w:eastAsia="en-US"/>
            </w:rPr>
          </w:pPr>
          <w:hyperlink w:anchor="_Toc408313649" w:history="1">
            <w:r w:rsidR="00AC7BE8" w:rsidRPr="002155BA">
              <w:rPr>
                <w:rStyle w:val="Hyperlink"/>
                <w:noProof/>
              </w:rPr>
              <w:t>3.3. Các vấn đề và thuật giải</w:t>
            </w:r>
            <w:r w:rsidR="00AC7BE8">
              <w:rPr>
                <w:noProof/>
                <w:webHidden/>
              </w:rPr>
              <w:tab/>
            </w:r>
            <w:r w:rsidR="00AC7BE8">
              <w:rPr>
                <w:noProof/>
                <w:webHidden/>
              </w:rPr>
              <w:fldChar w:fldCharType="begin"/>
            </w:r>
            <w:r w:rsidR="00AC7BE8">
              <w:rPr>
                <w:noProof/>
                <w:webHidden/>
              </w:rPr>
              <w:instrText xml:space="preserve"> PAGEREF _Toc408313649 \h </w:instrText>
            </w:r>
            <w:r w:rsidR="00AC7BE8">
              <w:rPr>
                <w:noProof/>
                <w:webHidden/>
              </w:rPr>
            </w:r>
            <w:r w:rsidR="00AC7BE8">
              <w:rPr>
                <w:noProof/>
                <w:webHidden/>
              </w:rPr>
              <w:fldChar w:fldCharType="separate"/>
            </w:r>
            <w:r w:rsidR="00AC7BE8">
              <w:rPr>
                <w:noProof/>
                <w:webHidden/>
              </w:rPr>
              <w:t>12</w:t>
            </w:r>
            <w:r w:rsidR="00AC7BE8">
              <w:rPr>
                <w:noProof/>
                <w:webHidden/>
              </w:rPr>
              <w:fldChar w:fldCharType="end"/>
            </w:r>
          </w:hyperlink>
        </w:p>
        <w:p w14:paraId="5A372D60" w14:textId="77777777" w:rsidR="00AC7BE8" w:rsidRDefault="00757C08">
          <w:pPr>
            <w:pStyle w:val="TOC3"/>
            <w:tabs>
              <w:tab w:val="right" w:leader="dot" w:pos="9782"/>
            </w:tabs>
            <w:rPr>
              <w:noProof/>
              <w:color w:val="auto"/>
              <w:sz w:val="22"/>
              <w:szCs w:val="22"/>
              <w:lang w:eastAsia="en-US"/>
            </w:rPr>
          </w:pPr>
          <w:hyperlink w:anchor="_Toc408313650" w:history="1">
            <w:r w:rsidR="00AC7BE8" w:rsidRPr="002155BA">
              <w:rPr>
                <w:rStyle w:val="Hyperlink"/>
                <w:noProof/>
              </w:rPr>
              <w:t>quản lí Value của mỗi node</w:t>
            </w:r>
            <w:r w:rsidR="00AC7BE8">
              <w:rPr>
                <w:noProof/>
                <w:webHidden/>
              </w:rPr>
              <w:tab/>
            </w:r>
            <w:r w:rsidR="00AC7BE8">
              <w:rPr>
                <w:noProof/>
                <w:webHidden/>
              </w:rPr>
              <w:fldChar w:fldCharType="begin"/>
            </w:r>
            <w:r w:rsidR="00AC7BE8">
              <w:rPr>
                <w:noProof/>
                <w:webHidden/>
              </w:rPr>
              <w:instrText xml:space="preserve"> PAGEREF _Toc408313650 \h </w:instrText>
            </w:r>
            <w:r w:rsidR="00AC7BE8">
              <w:rPr>
                <w:noProof/>
                <w:webHidden/>
              </w:rPr>
            </w:r>
            <w:r w:rsidR="00AC7BE8">
              <w:rPr>
                <w:noProof/>
                <w:webHidden/>
              </w:rPr>
              <w:fldChar w:fldCharType="separate"/>
            </w:r>
            <w:r w:rsidR="00AC7BE8">
              <w:rPr>
                <w:noProof/>
                <w:webHidden/>
              </w:rPr>
              <w:t>12</w:t>
            </w:r>
            <w:r w:rsidR="00AC7BE8">
              <w:rPr>
                <w:noProof/>
                <w:webHidden/>
              </w:rPr>
              <w:fldChar w:fldCharType="end"/>
            </w:r>
          </w:hyperlink>
        </w:p>
        <w:p w14:paraId="11D49352" w14:textId="77777777" w:rsidR="00AC7BE8" w:rsidRDefault="00757C08">
          <w:pPr>
            <w:pStyle w:val="TOC3"/>
            <w:tabs>
              <w:tab w:val="right" w:leader="dot" w:pos="9782"/>
            </w:tabs>
            <w:rPr>
              <w:noProof/>
              <w:color w:val="auto"/>
              <w:sz w:val="22"/>
              <w:szCs w:val="22"/>
              <w:lang w:eastAsia="en-US"/>
            </w:rPr>
          </w:pPr>
          <w:hyperlink w:anchor="_Toc408313651" w:history="1">
            <w:r w:rsidR="00AC7BE8" w:rsidRPr="002155BA">
              <w:rPr>
                <w:rStyle w:val="Hyperlink"/>
                <w:noProof/>
              </w:rPr>
              <w:t>TÌM NODE CON TỐT NHẤT BẰNG THUẬT GIẢI MINIMAX VỚI ĐỘ SÂU GIỚI HẠN</w:t>
            </w:r>
            <w:r w:rsidR="00AC7BE8">
              <w:rPr>
                <w:noProof/>
                <w:webHidden/>
              </w:rPr>
              <w:tab/>
            </w:r>
            <w:r w:rsidR="00AC7BE8">
              <w:rPr>
                <w:noProof/>
                <w:webHidden/>
              </w:rPr>
              <w:fldChar w:fldCharType="begin"/>
            </w:r>
            <w:r w:rsidR="00AC7BE8">
              <w:rPr>
                <w:noProof/>
                <w:webHidden/>
              </w:rPr>
              <w:instrText xml:space="preserve"> PAGEREF _Toc408313651 \h </w:instrText>
            </w:r>
            <w:r w:rsidR="00AC7BE8">
              <w:rPr>
                <w:noProof/>
                <w:webHidden/>
              </w:rPr>
            </w:r>
            <w:r w:rsidR="00AC7BE8">
              <w:rPr>
                <w:noProof/>
                <w:webHidden/>
              </w:rPr>
              <w:fldChar w:fldCharType="separate"/>
            </w:r>
            <w:r w:rsidR="00AC7BE8">
              <w:rPr>
                <w:noProof/>
                <w:webHidden/>
              </w:rPr>
              <w:t>12</w:t>
            </w:r>
            <w:r w:rsidR="00AC7BE8">
              <w:rPr>
                <w:noProof/>
                <w:webHidden/>
              </w:rPr>
              <w:fldChar w:fldCharType="end"/>
            </w:r>
          </w:hyperlink>
        </w:p>
        <w:p w14:paraId="2324634B" w14:textId="77777777" w:rsidR="00AC7BE8" w:rsidRDefault="00757C08">
          <w:pPr>
            <w:pStyle w:val="TOC3"/>
            <w:tabs>
              <w:tab w:val="right" w:leader="dot" w:pos="9782"/>
            </w:tabs>
            <w:rPr>
              <w:noProof/>
              <w:color w:val="auto"/>
              <w:sz w:val="22"/>
              <w:szCs w:val="22"/>
              <w:lang w:eastAsia="en-US"/>
            </w:rPr>
          </w:pPr>
          <w:hyperlink w:anchor="_Toc408313652" w:history="1">
            <w:r w:rsidR="00AC7BE8" w:rsidRPr="002155BA">
              <w:rPr>
                <w:rStyle w:val="Hyperlink"/>
                <w:noProof/>
              </w:rPr>
              <w:t>Lấy các status con có thể phát sinh</w:t>
            </w:r>
            <w:r w:rsidR="00AC7BE8">
              <w:rPr>
                <w:noProof/>
                <w:webHidden/>
              </w:rPr>
              <w:tab/>
            </w:r>
            <w:r w:rsidR="00AC7BE8">
              <w:rPr>
                <w:noProof/>
                <w:webHidden/>
              </w:rPr>
              <w:fldChar w:fldCharType="begin"/>
            </w:r>
            <w:r w:rsidR="00AC7BE8">
              <w:rPr>
                <w:noProof/>
                <w:webHidden/>
              </w:rPr>
              <w:instrText xml:space="preserve"> PAGEREF _Toc408313652 \h </w:instrText>
            </w:r>
            <w:r w:rsidR="00AC7BE8">
              <w:rPr>
                <w:noProof/>
                <w:webHidden/>
              </w:rPr>
            </w:r>
            <w:r w:rsidR="00AC7BE8">
              <w:rPr>
                <w:noProof/>
                <w:webHidden/>
              </w:rPr>
              <w:fldChar w:fldCharType="separate"/>
            </w:r>
            <w:r w:rsidR="00AC7BE8">
              <w:rPr>
                <w:noProof/>
                <w:webHidden/>
              </w:rPr>
              <w:t>15</w:t>
            </w:r>
            <w:r w:rsidR="00AC7BE8">
              <w:rPr>
                <w:noProof/>
                <w:webHidden/>
              </w:rPr>
              <w:fldChar w:fldCharType="end"/>
            </w:r>
          </w:hyperlink>
        </w:p>
        <w:p w14:paraId="4601F80E" w14:textId="77777777" w:rsidR="00AC7BE8" w:rsidRDefault="00757C08">
          <w:pPr>
            <w:pStyle w:val="TOC3"/>
            <w:tabs>
              <w:tab w:val="right" w:leader="dot" w:pos="9782"/>
            </w:tabs>
            <w:rPr>
              <w:noProof/>
              <w:color w:val="auto"/>
              <w:sz w:val="22"/>
              <w:szCs w:val="22"/>
              <w:lang w:eastAsia="en-US"/>
            </w:rPr>
          </w:pPr>
          <w:hyperlink w:anchor="_Toc408313653" w:history="1">
            <w:r w:rsidR="00AC7BE8" w:rsidRPr="002155BA">
              <w:rPr>
                <w:rStyle w:val="Hyperlink"/>
                <w:noProof/>
              </w:rPr>
              <w:t>Mở rộng một node</w:t>
            </w:r>
            <w:r w:rsidR="00AC7BE8">
              <w:rPr>
                <w:noProof/>
                <w:webHidden/>
              </w:rPr>
              <w:tab/>
            </w:r>
            <w:r w:rsidR="00AC7BE8">
              <w:rPr>
                <w:noProof/>
                <w:webHidden/>
              </w:rPr>
              <w:fldChar w:fldCharType="begin"/>
            </w:r>
            <w:r w:rsidR="00AC7BE8">
              <w:rPr>
                <w:noProof/>
                <w:webHidden/>
              </w:rPr>
              <w:instrText xml:space="preserve"> PAGEREF _Toc408313653 \h </w:instrText>
            </w:r>
            <w:r w:rsidR="00AC7BE8">
              <w:rPr>
                <w:noProof/>
                <w:webHidden/>
              </w:rPr>
            </w:r>
            <w:r w:rsidR="00AC7BE8">
              <w:rPr>
                <w:noProof/>
                <w:webHidden/>
              </w:rPr>
              <w:fldChar w:fldCharType="separate"/>
            </w:r>
            <w:r w:rsidR="00AC7BE8">
              <w:rPr>
                <w:noProof/>
                <w:webHidden/>
              </w:rPr>
              <w:t>17</w:t>
            </w:r>
            <w:r w:rsidR="00AC7BE8">
              <w:rPr>
                <w:noProof/>
                <w:webHidden/>
              </w:rPr>
              <w:fldChar w:fldCharType="end"/>
            </w:r>
          </w:hyperlink>
        </w:p>
        <w:p w14:paraId="549619AF" w14:textId="77777777" w:rsidR="00AC7BE8" w:rsidRDefault="00757C08">
          <w:pPr>
            <w:pStyle w:val="TOC3"/>
            <w:tabs>
              <w:tab w:val="right" w:leader="dot" w:pos="9782"/>
            </w:tabs>
            <w:rPr>
              <w:noProof/>
              <w:color w:val="auto"/>
              <w:sz w:val="22"/>
              <w:szCs w:val="22"/>
              <w:lang w:eastAsia="en-US"/>
            </w:rPr>
          </w:pPr>
          <w:hyperlink w:anchor="_Toc408313654" w:history="1">
            <w:r w:rsidR="00AC7BE8" w:rsidRPr="002155BA">
              <w:rPr>
                <w:rStyle w:val="Hyperlink"/>
                <w:noProof/>
              </w:rPr>
              <w:t>Đánh giá một status bằng heuristic</w:t>
            </w:r>
            <w:r w:rsidR="00AC7BE8">
              <w:rPr>
                <w:noProof/>
                <w:webHidden/>
              </w:rPr>
              <w:tab/>
            </w:r>
            <w:r w:rsidR="00AC7BE8">
              <w:rPr>
                <w:noProof/>
                <w:webHidden/>
              </w:rPr>
              <w:fldChar w:fldCharType="begin"/>
            </w:r>
            <w:r w:rsidR="00AC7BE8">
              <w:rPr>
                <w:noProof/>
                <w:webHidden/>
              </w:rPr>
              <w:instrText xml:space="preserve"> PAGEREF _Toc408313654 \h </w:instrText>
            </w:r>
            <w:r w:rsidR="00AC7BE8">
              <w:rPr>
                <w:noProof/>
                <w:webHidden/>
              </w:rPr>
            </w:r>
            <w:r w:rsidR="00AC7BE8">
              <w:rPr>
                <w:noProof/>
                <w:webHidden/>
              </w:rPr>
              <w:fldChar w:fldCharType="separate"/>
            </w:r>
            <w:r w:rsidR="00AC7BE8">
              <w:rPr>
                <w:noProof/>
                <w:webHidden/>
              </w:rPr>
              <w:t>19</w:t>
            </w:r>
            <w:r w:rsidR="00AC7BE8">
              <w:rPr>
                <w:noProof/>
                <w:webHidden/>
              </w:rPr>
              <w:fldChar w:fldCharType="end"/>
            </w:r>
          </w:hyperlink>
        </w:p>
        <w:p w14:paraId="1D643E4B" w14:textId="77777777" w:rsidR="00AC7BE8" w:rsidRDefault="00757C08">
          <w:pPr>
            <w:pStyle w:val="TOC3"/>
            <w:tabs>
              <w:tab w:val="right" w:leader="dot" w:pos="9782"/>
            </w:tabs>
            <w:rPr>
              <w:noProof/>
              <w:color w:val="auto"/>
              <w:sz w:val="22"/>
              <w:szCs w:val="22"/>
              <w:lang w:eastAsia="en-US"/>
            </w:rPr>
          </w:pPr>
          <w:hyperlink w:anchor="_Toc408313655" w:history="1">
            <w:r w:rsidR="00AC7BE8" w:rsidRPr="002155BA">
              <w:rPr>
                <w:rStyle w:val="Hyperlink"/>
                <w:noProof/>
              </w:rPr>
              <w:t>Kiểm tra cắt tỉa alpha-Beta trên một node</w:t>
            </w:r>
            <w:r w:rsidR="00AC7BE8">
              <w:rPr>
                <w:noProof/>
                <w:webHidden/>
              </w:rPr>
              <w:tab/>
            </w:r>
            <w:r w:rsidR="00AC7BE8">
              <w:rPr>
                <w:noProof/>
                <w:webHidden/>
              </w:rPr>
              <w:fldChar w:fldCharType="begin"/>
            </w:r>
            <w:r w:rsidR="00AC7BE8">
              <w:rPr>
                <w:noProof/>
                <w:webHidden/>
              </w:rPr>
              <w:instrText xml:space="preserve"> PAGEREF _Toc408313655 \h </w:instrText>
            </w:r>
            <w:r w:rsidR="00AC7BE8">
              <w:rPr>
                <w:noProof/>
                <w:webHidden/>
              </w:rPr>
            </w:r>
            <w:r w:rsidR="00AC7BE8">
              <w:rPr>
                <w:noProof/>
                <w:webHidden/>
              </w:rPr>
              <w:fldChar w:fldCharType="separate"/>
            </w:r>
            <w:r w:rsidR="00AC7BE8">
              <w:rPr>
                <w:noProof/>
                <w:webHidden/>
              </w:rPr>
              <w:t>21</w:t>
            </w:r>
            <w:r w:rsidR="00AC7BE8">
              <w:rPr>
                <w:noProof/>
                <w:webHidden/>
              </w:rPr>
              <w:fldChar w:fldCharType="end"/>
            </w:r>
          </w:hyperlink>
        </w:p>
        <w:p w14:paraId="29B6966B" w14:textId="77777777" w:rsidR="00AC7BE8" w:rsidRDefault="00757C08">
          <w:pPr>
            <w:pStyle w:val="TOC2"/>
            <w:tabs>
              <w:tab w:val="right" w:leader="dot" w:pos="9782"/>
            </w:tabs>
            <w:rPr>
              <w:noProof/>
              <w:color w:val="auto"/>
              <w:sz w:val="22"/>
              <w:szCs w:val="22"/>
              <w:lang w:eastAsia="en-US"/>
            </w:rPr>
          </w:pPr>
          <w:hyperlink w:anchor="_Toc408313656" w:history="1">
            <w:r w:rsidR="00AC7BE8" w:rsidRPr="002155BA">
              <w:rPr>
                <w:rStyle w:val="Hyperlink"/>
                <w:noProof/>
              </w:rPr>
              <w:t>3.4. Ví dụ minh họa thuật giải minimax, cắt tỉa alphabeta</w:t>
            </w:r>
            <w:r w:rsidR="00AC7BE8">
              <w:rPr>
                <w:noProof/>
                <w:webHidden/>
              </w:rPr>
              <w:tab/>
            </w:r>
            <w:r w:rsidR="00AC7BE8">
              <w:rPr>
                <w:noProof/>
                <w:webHidden/>
              </w:rPr>
              <w:fldChar w:fldCharType="begin"/>
            </w:r>
            <w:r w:rsidR="00AC7BE8">
              <w:rPr>
                <w:noProof/>
                <w:webHidden/>
              </w:rPr>
              <w:instrText xml:space="preserve"> PAGEREF _Toc408313656 \h </w:instrText>
            </w:r>
            <w:r w:rsidR="00AC7BE8">
              <w:rPr>
                <w:noProof/>
                <w:webHidden/>
              </w:rPr>
            </w:r>
            <w:r w:rsidR="00AC7BE8">
              <w:rPr>
                <w:noProof/>
                <w:webHidden/>
              </w:rPr>
              <w:fldChar w:fldCharType="separate"/>
            </w:r>
            <w:r w:rsidR="00AC7BE8">
              <w:rPr>
                <w:noProof/>
                <w:webHidden/>
              </w:rPr>
              <w:t>23</w:t>
            </w:r>
            <w:r w:rsidR="00AC7BE8">
              <w:rPr>
                <w:noProof/>
                <w:webHidden/>
              </w:rPr>
              <w:fldChar w:fldCharType="end"/>
            </w:r>
          </w:hyperlink>
        </w:p>
        <w:p w14:paraId="5CB5522C" w14:textId="77777777" w:rsidR="00AC7BE8" w:rsidRDefault="00757C08">
          <w:pPr>
            <w:pStyle w:val="TOC1"/>
            <w:tabs>
              <w:tab w:val="right" w:leader="dot" w:pos="9782"/>
            </w:tabs>
            <w:rPr>
              <w:noProof/>
              <w:color w:val="auto"/>
              <w:sz w:val="22"/>
              <w:szCs w:val="22"/>
              <w:lang w:eastAsia="en-US"/>
            </w:rPr>
          </w:pPr>
          <w:hyperlink w:anchor="_Toc408313657" w:history="1">
            <w:r w:rsidR="00AC7BE8" w:rsidRPr="002155BA">
              <w:rPr>
                <w:rStyle w:val="Hyperlink"/>
                <w:noProof/>
              </w:rPr>
              <w:t>CHƯƠNG 4: ỨNG DỤNG</w:t>
            </w:r>
            <w:r w:rsidR="00AC7BE8">
              <w:rPr>
                <w:noProof/>
                <w:webHidden/>
              </w:rPr>
              <w:tab/>
            </w:r>
            <w:r w:rsidR="00AC7BE8">
              <w:rPr>
                <w:noProof/>
                <w:webHidden/>
              </w:rPr>
              <w:fldChar w:fldCharType="begin"/>
            </w:r>
            <w:r w:rsidR="00AC7BE8">
              <w:rPr>
                <w:noProof/>
                <w:webHidden/>
              </w:rPr>
              <w:instrText xml:space="preserve"> PAGEREF _Toc408313657 \h </w:instrText>
            </w:r>
            <w:r w:rsidR="00AC7BE8">
              <w:rPr>
                <w:noProof/>
                <w:webHidden/>
              </w:rPr>
            </w:r>
            <w:r w:rsidR="00AC7BE8">
              <w:rPr>
                <w:noProof/>
                <w:webHidden/>
              </w:rPr>
              <w:fldChar w:fldCharType="separate"/>
            </w:r>
            <w:r w:rsidR="00AC7BE8">
              <w:rPr>
                <w:noProof/>
                <w:webHidden/>
              </w:rPr>
              <w:t>24</w:t>
            </w:r>
            <w:r w:rsidR="00AC7BE8">
              <w:rPr>
                <w:noProof/>
                <w:webHidden/>
              </w:rPr>
              <w:fldChar w:fldCharType="end"/>
            </w:r>
          </w:hyperlink>
        </w:p>
        <w:p w14:paraId="331E50E1" w14:textId="77777777" w:rsidR="00AC7BE8" w:rsidRDefault="00757C08">
          <w:pPr>
            <w:pStyle w:val="TOC2"/>
            <w:tabs>
              <w:tab w:val="right" w:leader="dot" w:pos="9782"/>
            </w:tabs>
            <w:rPr>
              <w:noProof/>
              <w:color w:val="auto"/>
              <w:sz w:val="22"/>
              <w:szCs w:val="22"/>
              <w:lang w:eastAsia="en-US"/>
            </w:rPr>
          </w:pPr>
          <w:hyperlink w:anchor="_Toc408313658" w:history="1">
            <w:r w:rsidR="00AC7BE8" w:rsidRPr="002155BA">
              <w:rPr>
                <w:rStyle w:val="Hyperlink"/>
                <w:noProof/>
              </w:rPr>
              <w:t>4.1. Giới thiệu chương trình ứng dụng:</w:t>
            </w:r>
            <w:r w:rsidR="00AC7BE8">
              <w:rPr>
                <w:noProof/>
                <w:webHidden/>
              </w:rPr>
              <w:tab/>
            </w:r>
            <w:r w:rsidR="00AC7BE8">
              <w:rPr>
                <w:noProof/>
                <w:webHidden/>
              </w:rPr>
              <w:fldChar w:fldCharType="begin"/>
            </w:r>
            <w:r w:rsidR="00AC7BE8">
              <w:rPr>
                <w:noProof/>
                <w:webHidden/>
              </w:rPr>
              <w:instrText xml:space="preserve"> PAGEREF _Toc408313658 \h </w:instrText>
            </w:r>
            <w:r w:rsidR="00AC7BE8">
              <w:rPr>
                <w:noProof/>
                <w:webHidden/>
              </w:rPr>
            </w:r>
            <w:r w:rsidR="00AC7BE8">
              <w:rPr>
                <w:noProof/>
                <w:webHidden/>
              </w:rPr>
              <w:fldChar w:fldCharType="separate"/>
            </w:r>
            <w:r w:rsidR="00AC7BE8">
              <w:rPr>
                <w:noProof/>
                <w:webHidden/>
              </w:rPr>
              <w:t>24</w:t>
            </w:r>
            <w:r w:rsidR="00AC7BE8">
              <w:rPr>
                <w:noProof/>
                <w:webHidden/>
              </w:rPr>
              <w:fldChar w:fldCharType="end"/>
            </w:r>
          </w:hyperlink>
        </w:p>
        <w:p w14:paraId="2D119AFC" w14:textId="77777777" w:rsidR="00AC7BE8" w:rsidRDefault="00757C08">
          <w:pPr>
            <w:pStyle w:val="TOC2"/>
            <w:tabs>
              <w:tab w:val="right" w:leader="dot" w:pos="9782"/>
            </w:tabs>
            <w:rPr>
              <w:noProof/>
              <w:color w:val="auto"/>
              <w:sz w:val="22"/>
              <w:szCs w:val="22"/>
              <w:lang w:eastAsia="en-US"/>
            </w:rPr>
          </w:pPr>
          <w:hyperlink w:anchor="_Toc408313659" w:history="1">
            <w:r w:rsidR="00AC7BE8" w:rsidRPr="002155BA">
              <w:rPr>
                <w:rStyle w:val="Hyperlink"/>
                <w:noProof/>
              </w:rPr>
              <w:t>4.2. Cài đặt</w:t>
            </w:r>
            <w:r w:rsidR="00AC7BE8">
              <w:rPr>
                <w:noProof/>
                <w:webHidden/>
              </w:rPr>
              <w:tab/>
            </w:r>
            <w:r w:rsidR="00AC7BE8">
              <w:rPr>
                <w:noProof/>
                <w:webHidden/>
              </w:rPr>
              <w:fldChar w:fldCharType="begin"/>
            </w:r>
            <w:r w:rsidR="00AC7BE8">
              <w:rPr>
                <w:noProof/>
                <w:webHidden/>
              </w:rPr>
              <w:instrText xml:space="preserve"> PAGEREF _Toc408313659 \h </w:instrText>
            </w:r>
            <w:r w:rsidR="00AC7BE8">
              <w:rPr>
                <w:noProof/>
                <w:webHidden/>
              </w:rPr>
            </w:r>
            <w:r w:rsidR="00AC7BE8">
              <w:rPr>
                <w:noProof/>
                <w:webHidden/>
              </w:rPr>
              <w:fldChar w:fldCharType="separate"/>
            </w:r>
            <w:r w:rsidR="00AC7BE8">
              <w:rPr>
                <w:noProof/>
                <w:webHidden/>
              </w:rPr>
              <w:t>26</w:t>
            </w:r>
            <w:r w:rsidR="00AC7BE8">
              <w:rPr>
                <w:noProof/>
                <w:webHidden/>
              </w:rPr>
              <w:fldChar w:fldCharType="end"/>
            </w:r>
          </w:hyperlink>
        </w:p>
        <w:p w14:paraId="177387D2" w14:textId="77777777" w:rsidR="00AC7BE8" w:rsidRDefault="00757C08">
          <w:pPr>
            <w:pStyle w:val="TOC2"/>
            <w:tabs>
              <w:tab w:val="right" w:leader="dot" w:pos="9782"/>
            </w:tabs>
            <w:rPr>
              <w:noProof/>
              <w:color w:val="auto"/>
              <w:sz w:val="22"/>
              <w:szCs w:val="22"/>
              <w:lang w:eastAsia="en-US"/>
            </w:rPr>
          </w:pPr>
          <w:hyperlink w:anchor="_Toc408313660" w:history="1">
            <w:r w:rsidR="00AC7BE8" w:rsidRPr="002155BA">
              <w:rPr>
                <w:rStyle w:val="Hyperlink"/>
                <w:noProof/>
              </w:rPr>
              <w:t>4.3 Kết quả chạy chương trình.</w:t>
            </w:r>
            <w:r w:rsidR="00AC7BE8">
              <w:rPr>
                <w:noProof/>
                <w:webHidden/>
              </w:rPr>
              <w:tab/>
            </w:r>
            <w:r w:rsidR="00AC7BE8">
              <w:rPr>
                <w:noProof/>
                <w:webHidden/>
              </w:rPr>
              <w:fldChar w:fldCharType="begin"/>
            </w:r>
            <w:r w:rsidR="00AC7BE8">
              <w:rPr>
                <w:noProof/>
                <w:webHidden/>
              </w:rPr>
              <w:instrText xml:space="preserve"> PAGEREF _Toc408313660 \h </w:instrText>
            </w:r>
            <w:r w:rsidR="00AC7BE8">
              <w:rPr>
                <w:noProof/>
                <w:webHidden/>
              </w:rPr>
            </w:r>
            <w:r w:rsidR="00AC7BE8">
              <w:rPr>
                <w:noProof/>
                <w:webHidden/>
              </w:rPr>
              <w:fldChar w:fldCharType="separate"/>
            </w:r>
            <w:r w:rsidR="00AC7BE8">
              <w:rPr>
                <w:noProof/>
                <w:webHidden/>
              </w:rPr>
              <w:t>26</w:t>
            </w:r>
            <w:r w:rsidR="00AC7BE8">
              <w:rPr>
                <w:noProof/>
                <w:webHidden/>
              </w:rPr>
              <w:fldChar w:fldCharType="end"/>
            </w:r>
          </w:hyperlink>
        </w:p>
        <w:p w14:paraId="462E47B3" w14:textId="77777777" w:rsidR="00AC7BE8" w:rsidRDefault="00757C08">
          <w:pPr>
            <w:pStyle w:val="TOC3"/>
            <w:tabs>
              <w:tab w:val="right" w:leader="dot" w:pos="9782"/>
            </w:tabs>
            <w:rPr>
              <w:noProof/>
              <w:color w:val="auto"/>
              <w:sz w:val="22"/>
              <w:szCs w:val="22"/>
              <w:lang w:eastAsia="en-US"/>
            </w:rPr>
          </w:pPr>
          <w:hyperlink w:anchor="_Toc408313661" w:history="1">
            <w:r w:rsidR="00AC7BE8" w:rsidRPr="002155BA">
              <w:rPr>
                <w:rStyle w:val="Hyperlink"/>
                <w:noProof/>
              </w:rPr>
              <w:t>Nhận xét giao diện</w:t>
            </w:r>
            <w:r w:rsidR="00AC7BE8">
              <w:rPr>
                <w:noProof/>
                <w:webHidden/>
              </w:rPr>
              <w:tab/>
            </w:r>
            <w:r w:rsidR="00AC7BE8">
              <w:rPr>
                <w:noProof/>
                <w:webHidden/>
              </w:rPr>
              <w:fldChar w:fldCharType="begin"/>
            </w:r>
            <w:r w:rsidR="00AC7BE8">
              <w:rPr>
                <w:noProof/>
                <w:webHidden/>
              </w:rPr>
              <w:instrText xml:space="preserve"> PAGEREF _Toc408313661 \h </w:instrText>
            </w:r>
            <w:r w:rsidR="00AC7BE8">
              <w:rPr>
                <w:noProof/>
                <w:webHidden/>
              </w:rPr>
            </w:r>
            <w:r w:rsidR="00AC7BE8">
              <w:rPr>
                <w:noProof/>
                <w:webHidden/>
              </w:rPr>
              <w:fldChar w:fldCharType="separate"/>
            </w:r>
            <w:r w:rsidR="00AC7BE8">
              <w:rPr>
                <w:noProof/>
                <w:webHidden/>
              </w:rPr>
              <w:t>26</w:t>
            </w:r>
            <w:r w:rsidR="00AC7BE8">
              <w:rPr>
                <w:noProof/>
                <w:webHidden/>
              </w:rPr>
              <w:fldChar w:fldCharType="end"/>
            </w:r>
          </w:hyperlink>
        </w:p>
        <w:p w14:paraId="788171A5" w14:textId="77777777" w:rsidR="00AC7BE8" w:rsidRDefault="00757C08">
          <w:pPr>
            <w:pStyle w:val="TOC3"/>
            <w:tabs>
              <w:tab w:val="right" w:leader="dot" w:pos="9782"/>
            </w:tabs>
            <w:rPr>
              <w:noProof/>
              <w:color w:val="auto"/>
              <w:sz w:val="22"/>
              <w:szCs w:val="22"/>
              <w:lang w:eastAsia="en-US"/>
            </w:rPr>
          </w:pPr>
          <w:hyperlink w:anchor="_Toc408313662" w:history="1">
            <w:r w:rsidR="00AC7BE8" w:rsidRPr="002155BA">
              <w:rPr>
                <w:rStyle w:val="Hyperlink"/>
                <w:noProof/>
              </w:rPr>
              <w:t>Kết quả chạy chương trình</w:t>
            </w:r>
            <w:r w:rsidR="00AC7BE8">
              <w:rPr>
                <w:noProof/>
                <w:webHidden/>
              </w:rPr>
              <w:tab/>
            </w:r>
            <w:r w:rsidR="00AC7BE8">
              <w:rPr>
                <w:noProof/>
                <w:webHidden/>
              </w:rPr>
              <w:fldChar w:fldCharType="begin"/>
            </w:r>
            <w:r w:rsidR="00AC7BE8">
              <w:rPr>
                <w:noProof/>
                <w:webHidden/>
              </w:rPr>
              <w:instrText xml:space="preserve"> PAGEREF _Toc408313662 \h </w:instrText>
            </w:r>
            <w:r w:rsidR="00AC7BE8">
              <w:rPr>
                <w:noProof/>
                <w:webHidden/>
              </w:rPr>
            </w:r>
            <w:r w:rsidR="00AC7BE8">
              <w:rPr>
                <w:noProof/>
                <w:webHidden/>
              </w:rPr>
              <w:fldChar w:fldCharType="separate"/>
            </w:r>
            <w:r w:rsidR="00AC7BE8">
              <w:rPr>
                <w:noProof/>
                <w:webHidden/>
              </w:rPr>
              <w:t>26</w:t>
            </w:r>
            <w:r w:rsidR="00AC7BE8">
              <w:rPr>
                <w:noProof/>
                <w:webHidden/>
              </w:rPr>
              <w:fldChar w:fldCharType="end"/>
            </w:r>
          </w:hyperlink>
        </w:p>
        <w:p w14:paraId="18F1BC0F" w14:textId="77777777" w:rsidR="00AC7BE8" w:rsidRDefault="00757C08">
          <w:pPr>
            <w:pStyle w:val="TOC3"/>
            <w:tabs>
              <w:tab w:val="right" w:leader="dot" w:pos="9782"/>
            </w:tabs>
            <w:rPr>
              <w:noProof/>
              <w:color w:val="auto"/>
              <w:sz w:val="22"/>
              <w:szCs w:val="22"/>
              <w:lang w:eastAsia="en-US"/>
            </w:rPr>
          </w:pPr>
          <w:hyperlink w:anchor="_Toc408313663" w:history="1">
            <w:r w:rsidR="00AC7BE8" w:rsidRPr="002155BA">
              <w:rPr>
                <w:rStyle w:val="Hyperlink"/>
                <w:noProof/>
              </w:rPr>
              <w:t>Hạn chế</w:t>
            </w:r>
            <w:r w:rsidR="00AC7BE8">
              <w:rPr>
                <w:noProof/>
                <w:webHidden/>
              </w:rPr>
              <w:tab/>
            </w:r>
            <w:r w:rsidR="00AC7BE8">
              <w:rPr>
                <w:noProof/>
                <w:webHidden/>
              </w:rPr>
              <w:fldChar w:fldCharType="begin"/>
            </w:r>
            <w:r w:rsidR="00AC7BE8">
              <w:rPr>
                <w:noProof/>
                <w:webHidden/>
              </w:rPr>
              <w:instrText xml:space="preserve"> PAGEREF _Toc408313663 \h </w:instrText>
            </w:r>
            <w:r w:rsidR="00AC7BE8">
              <w:rPr>
                <w:noProof/>
                <w:webHidden/>
              </w:rPr>
            </w:r>
            <w:r w:rsidR="00AC7BE8">
              <w:rPr>
                <w:noProof/>
                <w:webHidden/>
              </w:rPr>
              <w:fldChar w:fldCharType="separate"/>
            </w:r>
            <w:r w:rsidR="00AC7BE8">
              <w:rPr>
                <w:noProof/>
                <w:webHidden/>
              </w:rPr>
              <w:t>26</w:t>
            </w:r>
            <w:r w:rsidR="00AC7BE8">
              <w:rPr>
                <w:noProof/>
                <w:webHidden/>
              </w:rPr>
              <w:fldChar w:fldCharType="end"/>
            </w:r>
          </w:hyperlink>
        </w:p>
        <w:p w14:paraId="0CC83B55" w14:textId="77777777" w:rsidR="00AC7BE8" w:rsidRDefault="00757C08">
          <w:pPr>
            <w:pStyle w:val="TOC1"/>
            <w:tabs>
              <w:tab w:val="right" w:leader="dot" w:pos="9782"/>
            </w:tabs>
            <w:rPr>
              <w:noProof/>
              <w:color w:val="auto"/>
              <w:sz w:val="22"/>
              <w:szCs w:val="22"/>
              <w:lang w:eastAsia="en-US"/>
            </w:rPr>
          </w:pPr>
          <w:hyperlink w:anchor="_Toc408313664" w:history="1">
            <w:r w:rsidR="00AC7BE8" w:rsidRPr="002155BA">
              <w:rPr>
                <w:rStyle w:val="Hyperlink"/>
                <w:noProof/>
              </w:rPr>
              <w:t>CHƯƠNG 5: KẾT LUẬN</w:t>
            </w:r>
            <w:r w:rsidR="00AC7BE8">
              <w:rPr>
                <w:noProof/>
                <w:webHidden/>
              </w:rPr>
              <w:tab/>
            </w:r>
            <w:r w:rsidR="00AC7BE8">
              <w:rPr>
                <w:noProof/>
                <w:webHidden/>
              </w:rPr>
              <w:fldChar w:fldCharType="begin"/>
            </w:r>
            <w:r w:rsidR="00AC7BE8">
              <w:rPr>
                <w:noProof/>
                <w:webHidden/>
              </w:rPr>
              <w:instrText xml:space="preserve"> PAGEREF _Toc408313664 \h </w:instrText>
            </w:r>
            <w:r w:rsidR="00AC7BE8">
              <w:rPr>
                <w:noProof/>
                <w:webHidden/>
              </w:rPr>
            </w:r>
            <w:r w:rsidR="00AC7BE8">
              <w:rPr>
                <w:noProof/>
                <w:webHidden/>
              </w:rPr>
              <w:fldChar w:fldCharType="separate"/>
            </w:r>
            <w:r w:rsidR="00AC7BE8">
              <w:rPr>
                <w:noProof/>
                <w:webHidden/>
              </w:rPr>
              <w:t>28</w:t>
            </w:r>
            <w:r w:rsidR="00AC7BE8">
              <w:rPr>
                <w:noProof/>
                <w:webHidden/>
              </w:rPr>
              <w:fldChar w:fldCharType="end"/>
            </w:r>
          </w:hyperlink>
        </w:p>
        <w:p w14:paraId="7898E1F9" w14:textId="77777777" w:rsidR="00AC7BE8" w:rsidRDefault="00757C08">
          <w:pPr>
            <w:pStyle w:val="TOC2"/>
            <w:tabs>
              <w:tab w:val="right" w:leader="dot" w:pos="9782"/>
            </w:tabs>
            <w:rPr>
              <w:noProof/>
              <w:color w:val="auto"/>
              <w:sz w:val="22"/>
              <w:szCs w:val="22"/>
              <w:lang w:eastAsia="en-US"/>
            </w:rPr>
          </w:pPr>
          <w:hyperlink w:anchor="_Toc408313665" w:history="1">
            <w:r w:rsidR="00AC7BE8" w:rsidRPr="002155BA">
              <w:rPr>
                <w:rStyle w:val="Hyperlink"/>
                <w:noProof/>
              </w:rPr>
              <w:t>5.1. Kết quả đạt được</w:t>
            </w:r>
            <w:r w:rsidR="00AC7BE8">
              <w:rPr>
                <w:noProof/>
                <w:webHidden/>
              </w:rPr>
              <w:tab/>
            </w:r>
            <w:r w:rsidR="00AC7BE8">
              <w:rPr>
                <w:noProof/>
                <w:webHidden/>
              </w:rPr>
              <w:fldChar w:fldCharType="begin"/>
            </w:r>
            <w:r w:rsidR="00AC7BE8">
              <w:rPr>
                <w:noProof/>
                <w:webHidden/>
              </w:rPr>
              <w:instrText xml:space="preserve"> PAGEREF _Toc408313665 \h </w:instrText>
            </w:r>
            <w:r w:rsidR="00AC7BE8">
              <w:rPr>
                <w:noProof/>
                <w:webHidden/>
              </w:rPr>
            </w:r>
            <w:r w:rsidR="00AC7BE8">
              <w:rPr>
                <w:noProof/>
                <w:webHidden/>
              </w:rPr>
              <w:fldChar w:fldCharType="separate"/>
            </w:r>
            <w:r w:rsidR="00AC7BE8">
              <w:rPr>
                <w:noProof/>
                <w:webHidden/>
              </w:rPr>
              <w:t>28</w:t>
            </w:r>
            <w:r w:rsidR="00AC7BE8">
              <w:rPr>
                <w:noProof/>
                <w:webHidden/>
              </w:rPr>
              <w:fldChar w:fldCharType="end"/>
            </w:r>
          </w:hyperlink>
        </w:p>
        <w:p w14:paraId="1C221335" w14:textId="77777777" w:rsidR="00AC7BE8" w:rsidRDefault="00757C08">
          <w:pPr>
            <w:pStyle w:val="TOC2"/>
            <w:tabs>
              <w:tab w:val="right" w:leader="dot" w:pos="9782"/>
            </w:tabs>
            <w:rPr>
              <w:noProof/>
              <w:color w:val="auto"/>
              <w:sz w:val="22"/>
              <w:szCs w:val="22"/>
              <w:lang w:eastAsia="en-US"/>
            </w:rPr>
          </w:pPr>
          <w:hyperlink w:anchor="_Toc408313666" w:history="1">
            <w:r w:rsidR="00AC7BE8" w:rsidRPr="002155BA">
              <w:rPr>
                <w:rStyle w:val="Hyperlink"/>
                <w:noProof/>
              </w:rPr>
              <w:t>5.2. Hạn chế</w:t>
            </w:r>
            <w:r w:rsidR="00AC7BE8">
              <w:rPr>
                <w:noProof/>
                <w:webHidden/>
              </w:rPr>
              <w:tab/>
            </w:r>
            <w:r w:rsidR="00AC7BE8">
              <w:rPr>
                <w:noProof/>
                <w:webHidden/>
              </w:rPr>
              <w:fldChar w:fldCharType="begin"/>
            </w:r>
            <w:r w:rsidR="00AC7BE8">
              <w:rPr>
                <w:noProof/>
                <w:webHidden/>
              </w:rPr>
              <w:instrText xml:space="preserve"> PAGEREF _Toc408313666 \h </w:instrText>
            </w:r>
            <w:r w:rsidR="00AC7BE8">
              <w:rPr>
                <w:noProof/>
                <w:webHidden/>
              </w:rPr>
            </w:r>
            <w:r w:rsidR="00AC7BE8">
              <w:rPr>
                <w:noProof/>
                <w:webHidden/>
              </w:rPr>
              <w:fldChar w:fldCharType="separate"/>
            </w:r>
            <w:r w:rsidR="00AC7BE8">
              <w:rPr>
                <w:noProof/>
                <w:webHidden/>
              </w:rPr>
              <w:t>28</w:t>
            </w:r>
            <w:r w:rsidR="00AC7BE8">
              <w:rPr>
                <w:noProof/>
                <w:webHidden/>
              </w:rPr>
              <w:fldChar w:fldCharType="end"/>
            </w:r>
          </w:hyperlink>
        </w:p>
        <w:p w14:paraId="62479492" w14:textId="77777777" w:rsidR="00AC7BE8" w:rsidRDefault="00757C08">
          <w:pPr>
            <w:pStyle w:val="TOC2"/>
            <w:tabs>
              <w:tab w:val="right" w:leader="dot" w:pos="9782"/>
            </w:tabs>
            <w:rPr>
              <w:noProof/>
              <w:color w:val="auto"/>
              <w:sz w:val="22"/>
              <w:szCs w:val="22"/>
              <w:lang w:eastAsia="en-US"/>
            </w:rPr>
          </w:pPr>
          <w:hyperlink w:anchor="_Toc408313667" w:history="1">
            <w:r w:rsidR="00AC7BE8" w:rsidRPr="002155BA">
              <w:rPr>
                <w:rStyle w:val="Hyperlink"/>
                <w:noProof/>
              </w:rPr>
              <w:t>5.3. Hướng phát triển</w:t>
            </w:r>
            <w:r w:rsidR="00AC7BE8">
              <w:rPr>
                <w:noProof/>
                <w:webHidden/>
              </w:rPr>
              <w:tab/>
            </w:r>
            <w:r w:rsidR="00AC7BE8">
              <w:rPr>
                <w:noProof/>
                <w:webHidden/>
              </w:rPr>
              <w:fldChar w:fldCharType="begin"/>
            </w:r>
            <w:r w:rsidR="00AC7BE8">
              <w:rPr>
                <w:noProof/>
                <w:webHidden/>
              </w:rPr>
              <w:instrText xml:space="preserve"> PAGEREF _Toc408313667 \h </w:instrText>
            </w:r>
            <w:r w:rsidR="00AC7BE8">
              <w:rPr>
                <w:noProof/>
                <w:webHidden/>
              </w:rPr>
            </w:r>
            <w:r w:rsidR="00AC7BE8">
              <w:rPr>
                <w:noProof/>
                <w:webHidden/>
              </w:rPr>
              <w:fldChar w:fldCharType="separate"/>
            </w:r>
            <w:r w:rsidR="00AC7BE8">
              <w:rPr>
                <w:noProof/>
                <w:webHidden/>
              </w:rPr>
              <w:t>28</w:t>
            </w:r>
            <w:r w:rsidR="00AC7BE8">
              <w:rPr>
                <w:noProof/>
                <w:webHidden/>
              </w:rPr>
              <w:fldChar w:fldCharType="end"/>
            </w:r>
          </w:hyperlink>
        </w:p>
        <w:p w14:paraId="6F1B8758" w14:textId="77777777" w:rsidR="00AC7BE8" w:rsidRDefault="00757C08">
          <w:pPr>
            <w:pStyle w:val="TOC3"/>
            <w:tabs>
              <w:tab w:val="right" w:leader="dot" w:pos="9782"/>
            </w:tabs>
            <w:rPr>
              <w:noProof/>
              <w:color w:val="auto"/>
              <w:sz w:val="22"/>
              <w:szCs w:val="22"/>
              <w:lang w:eastAsia="en-US"/>
            </w:rPr>
          </w:pPr>
          <w:hyperlink w:anchor="_Toc408313668" w:history="1">
            <w:r w:rsidR="00AC7BE8" w:rsidRPr="002155BA">
              <w:rPr>
                <w:rStyle w:val="Hyperlink"/>
                <w:noProof/>
              </w:rPr>
              <w:t>Về Hình thức</w:t>
            </w:r>
            <w:r w:rsidR="00AC7BE8">
              <w:rPr>
                <w:noProof/>
                <w:webHidden/>
              </w:rPr>
              <w:tab/>
            </w:r>
            <w:r w:rsidR="00AC7BE8">
              <w:rPr>
                <w:noProof/>
                <w:webHidden/>
              </w:rPr>
              <w:fldChar w:fldCharType="begin"/>
            </w:r>
            <w:r w:rsidR="00AC7BE8">
              <w:rPr>
                <w:noProof/>
                <w:webHidden/>
              </w:rPr>
              <w:instrText xml:space="preserve"> PAGEREF _Toc408313668 \h </w:instrText>
            </w:r>
            <w:r w:rsidR="00AC7BE8">
              <w:rPr>
                <w:noProof/>
                <w:webHidden/>
              </w:rPr>
            </w:r>
            <w:r w:rsidR="00AC7BE8">
              <w:rPr>
                <w:noProof/>
                <w:webHidden/>
              </w:rPr>
              <w:fldChar w:fldCharType="separate"/>
            </w:r>
            <w:r w:rsidR="00AC7BE8">
              <w:rPr>
                <w:noProof/>
                <w:webHidden/>
              </w:rPr>
              <w:t>28</w:t>
            </w:r>
            <w:r w:rsidR="00AC7BE8">
              <w:rPr>
                <w:noProof/>
                <w:webHidden/>
              </w:rPr>
              <w:fldChar w:fldCharType="end"/>
            </w:r>
          </w:hyperlink>
        </w:p>
        <w:p w14:paraId="0E2420CD" w14:textId="77777777" w:rsidR="00AC7BE8" w:rsidRDefault="00757C08">
          <w:pPr>
            <w:pStyle w:val="TOC3"/>
            <w:tabs>
              <w:tab w:val="right" w:leader="dot" w:pos="9782"/>
            </w:tabs>
            <w:rPr>
              <w:noProof/>
              <w:color w:val="auto"/>
              <w:sz w:val="22"/>
              <w:szCs w:val="22"/>
              <w:lang w:eastAsia="en-US"/>
            </w:rPr>
          </w:pPr>
          <w:hyperlink w:anchor="_Toc408313669" w:history="1">
            <w:r w:rsidR="00AC7BE8" w:rsidRPr="002155BA">
              <w:rPr>
                <w:rStyle w:val="Hyperlink"/>
                <w:noProof/>
              </w:rPr>
              <w:t>Về xử lí</w:t>
            </w:r>
            <w:r w:rsidR="00AC7BE8">
              <w:rPr>
                <w:noProof/>
                <w:webHidden/>
              </w:rPr>
              <w:tab/>
            </w:r>
            <w:r w:rsidR="00AC7BE8">
              <w:rPr>
                <w:noProof/>
                <w:webHidden/>
              </w:rPr>
              <w:fldChar w:fldCharType="begin"/>
            </w:r>
            <w:r w:rsidR="00AC7BE8">
              <w:rPr>
                <w:noProof/>
                <w:webHidden/>
              </w:rPr>
              <w:instrText xml:space="preserve"> PAGEREF _Toc408313669 \h </w:instrText>
            </w:r>
            <w:r w:rsidR="00AC7BE8">
              <w:rPr>
                <w:noProof/>
                <w:webHidden/>
              </w:rPr>
            </w:r>
            <w:r w:rsidR="00AC7BE8">
              <w:rPr>
                <w:noProof/>
                <w:webHidden/>
              </w:rPr>
              <w:fldChar w:fldCharType="separate"/>
            </w:r>
            <w:r w:rsidR="00AC7BE8">
              <w:rPr>
                <w:noProof/>
                <w:webHidden/>
              </w:rPr>
              <w:t>28</w:t>
            </w:r>
            <w:r w:rsidR="00AC7BE8">
              <w:rPr>
                <w:noProof/>
                <w:webHidden/>
              </w:rPr>
              <w:fldChar w:fldCharType="end"/>
            </w:r>
          </w:hyperlink>
        </w:p>
        <w:p w14:paraId="1B0B0642" w14:textId="77777777" w:rsidR="00AC7BE8" w:rsidRDefault="00757C08">
          <w:pPr>
            <w:pStyle w:val="TOC1"/>
            <w:tabs>
              <w:tab w:val="right" w:leader="dot" w:pos="9782"/>
            </w:tabs>
            <w:rPr>
              <w:noProof/>
              <w:color w:val="auto"/>
              <w:sz w:val="22"/>
              <w:szCs w:val="22"/>
              <w:lang w:eastAsia="en-US"/>
            </w:rPr>
          </w:pPr>
          <w:hyperlink w:anchor="_Toc408313670" w:history="1">
            <w:r w:rsidR="00AC7BE8" w:rsidRPr="002155BA">
              <w:rPr>
                <w:rStyle w:val="Hyperlink"/>
                <w:noProof/>
              </w:rPr>
              <w:t>TÀI LIỆU THAM KHẢO</w:t>
            </w:r>
            <w:r w:rsidR="00AC7BE8">
              <w:rPr>
                <w:noProof/>
                <w:webHidden/>
              </w:rPr>
              <w:tab/>
            </w:r>
            <w:r w:rsidR="00AC7BE8">
              <w:rPr>
                <w:noProof/>
                <w:webHidden/>
              </w:rPr>
              <w:fldChar w:fldCharType="begin"/>
            </w:r>
            <w:r w:rsidR="00AC7BE8">
              <w:rPr>
                <w:noProof/>
                <w:webHidden/>
              </w:rPr>
              <w:instrText xml:space="preserve"> PAGEREF _Toc408313670 \h </w:instrText>
            </w:r>
            <w:r w:rsidR="00AC7BE8">
              <w:rPr>
                <w:noProof/>
                <w:webHidden/>
              </w:rPr>
            </w:r>
            <w:r w:rsidR="00AC7BE8">
              <w:rPr>
                <w:noProof/>
                <w:webHidden/>
              </w:rPr>
              <w:fldChar w:fldCharType="separate"/>
            </w:r>
            <w:r w:rsidR="00AC7BE8">
              <w:rPr>
                <w:noProof/>
                <w:webHidden/>
              </w:rPr>
              <w:t>29</w:t>
            </w:r>
            <w:r w:rsidR="00AC7BE8">
              <w:rPr>
                <w:noProof/>
                <w:webHidden/>
              </w:rPr>
              <w:fldChar w:fldCharType="end"/>
            </w:r>
          </w:hyperlink>
        </w:p>
        <w:p w14:paraId="6D76D34D" w14:textId="77777777" w:rsidR="008177C6" w:rsidRDefault="008177C6" w:rsidP="00AD0412">
          <w:r>
            <w:rPr>
              <w:b/>
              <w:bCs/>
              <w:noProof/>
            </w:rPr>
            <w:fldChar w:fldCharType="end"/>
          </w:r>
        </w:p>
      </w:sdtContent>
    </w:sdt>
    <w:p w14:paraId="02952497" w14:textId="76008687" w:rsidR="00BA3132" w:rsidRDefault="008177C6" w:rsidP="00AD0412">
      <w:r>
        <w:rPr>
          <w:b/>
          <w:bCs/>
          <w:caps/>
        </w:rPr>
        <w:br w:type="column"/>
      </w:r>
    </w:p>
    <w:bookmarkStart w:id="0" w:name="_Toc408313635" w:displacedByCustomXml="next"/>
    <w:sdt>
      <w:sdtPr>
        <w:rPr>
          <w:rFonts w:asciiTheme="minorHAnsi" w:eastAsiaTheme="minorEastAsia" w:hAnsiTheme="minorHAnsi" w:cstheme="minorBidi"/>
          <w:b w:val="0"/>
          <w:bCs w:val="0"/>
          <w:caps w:val="0"/>
          <w:color w:val="000000" w:themeColor="text1"/>
          <w:sz w:val="20"/>
          <w:szCs w:val="20"/>
        </w:rPr>
        <w:id w:val="-598866291"/>
        <w:docPartObj>
          <w:docPartGallery w:val="Cover Pages"/>
          <w:docPartUnique/>
        </w:docPartObj>
      </w:sdtPr>
      <w:sdtEndPr/>
      <w:sdtContent>
        <w:p w14:paraId="442DD277" w14:textId="5D4863F7" w:rsidR="007E1F6A" w:rsidRDefault="007E1F6A" w:rsidP="00AD0412">
          <w:pPr>
            <w:pStyle w:val="Heading1"/>
          </w:pPr>
          <w:r>
            <w:t>CHƯƠNG 1: GIỚI THIỆU BÀI TOÁN</w:t>
          </w:r>
          <w:bookmarkEnd w:id="0"/>
          <w:r>
            <w:t xml:space="preserve"> </w:t>
          </w:r>
        </w:p>
        <w:p w14:paraId="2CEFF998" w14:textId="77777777" w:rsidR="007E1F6A" w:rsidRDefault="007E1F6A" w:rsidP="00AD0412">
          <w:pPr>
            <w:pStyle w:val="Heading2"/>
            <w:ind w:left="720"/>
          </w:pPr>
          <w:bookmarkStart w:id="1" w:name="_Toc408313636"/>
          <w:r>
            <w:t>Nguồn gốc trò chơi</w:t>
          </w:r>
          <w:bookmarkEnd w:id="1"/>
          <w:r>
            <w:t xml:space="preserve"> </w:t>
          </w:r>
        </w:p>
        <w:p w14:paraId="0D47184F" w14:textId="77777777" w:rsidR="00BA60E8" w:rsidRPr="00BA60E8" w:rsidRDefault="00C46C7E" w:rsidP="00AD0412">
          <w:pPr>
            <w:ind w:left="720"/>
          </w:pPr>
          <w:r w:rsidRPr="00C46C7E">
            <w:t>Tiền thân của cờ vua xuất hiện ở đất nước của nhưng điệu múa bụng nổi tiếng là Ấn Độ, trong thời kỳ của đế chế Gupta, vào khoảng thế kỷ thứ 6 sau công nguyên. Vào thời đó, người ta gọi trò chơi này là chaturanga – trò chơi với nhiều loại binh chủng xuất hiện trên bàn cờ gồm bộ binh, kỵ binh, tượng binh và xa binh tương ứng với các quân cờ hiện đại là chốt, mã, tượng và xe. Ở đất nước Ba Tư khoảng 600 năm sau công nguyên, tên trò chơi được gọi là chatrang và những luật lệ đã bắt đầu phát triển cao hơn, đặc biệt trong số đó người ta gọi “Shāh!” khi tấn công vào Vua đối phương, và “Shāh māt!” khi quân Vua đó bị tấn công và không có cách nào để thoát khỏi. Điểm này tồn tại với cờ vua khi nó được mang đến nhiều vùng đất khác nhau trên thế giới.</w:t>
          </w:r>
        </w:p>
        <w:p w14:paraId="7B7C4B3D" w14:textId="77777777" w:rsidR="00EC00ED" w:rsidRDefault="00593802" w:rsidP="00AD0412">
          <w:pPr>
            <w:ind w:left="720"/>
          </w:pPr>
          <w:r>
            <w:pict w14:anchorId="1D2475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85pt;height:214.1pt">
                <v:imagedata r:id="rId10" o:title="Christian_and_Muslim_playing_chess"/>
              </v:shape>
            </w:pict>
          </w:r>
        </w:p>
        <w:p w14:paraId="671AC80D" w14:textId="11D7A9E0" w:rsidR="00C46C7E" w:rsidRDefault="00C46C7E" w:rsidP="00AD0412">
          <w:pPr>
            <w:ind w:left="720"/>
          </w:pPr>
          <w:r>
            <w:t>Cuộc chinh phục của người Ba Tư đã đưa trò chơi này đến các đất nước Tây Á và tên của trò chơi được sửa lại đôi chút cho hợp với giọng đọc của người dân trong vùng là shatranj. Sau đó, người Maroc ở vùng Bắc Phi đổi tên thành shaterej, đọc theo tiếng Tây Ban Nha có thể là acedrez, axedrez hay ajedrez. Khi cờ vua đến với châu Âu, tùy theo âm điệu giọng nói của từng dân tộc, từng quốc gia mà thành nhiều tên khác nhau như scacchi (Italy), échecs (Pháp), schack (Thụy Điể</w:t>
          </w:r>
          <w:r w:rsidR="00563658">
            <w:t>n)…</w:t>
          </w:r>
        </w:p>
        <w:p w14:paraId="097976E3" w14:textId="77777777" w:rsidR="00C46C7E" w:rsidRDefault="00C46C7E" w:rsidP="00AD0412">
          <w:pPr>
            <w:ind w:left="720"/>
          </w:pPr>
          <w:r>
            <w:t>Cờ vua đã du nhập đến nhiều vùng miền trên thế giới bởi nhiều con đường khác nhau và cũng từ đó phát triển mạnh về số người chơi cờ vua. Vì có nhiều người chơi từ nhiều đất nước dân tộc nên nảy sinh ra nhu cầu phải có luật lệ thống nhất để mọi người có thể giao lưu với nhau dù khác biệt về ngôn ngữ, văn hóa. Các luật lệ được phát triển mạnh mẽ và sớm hình thành hệ thống ở châu Âu vào cuối thế kỷ 15 của thời Phục Hưng.</w:t>
          </w:r>
        </w:p>
        <w:p w14:paraId="13D2A5FA" w14:textId="77777777" w:rsidR="00C46C7E" w:rsidRDefault="00C46C7E" w:rsidP="00AD0412">
          <w:pPr>
            <w:ind w:left="720"/>
          </w:pPr>
          <w:r>
            <w:t>Chúng ta cùng điểm qua sự phát triển của các quân cờ qua thời gian và khi đến các vùng đất, dân tộc khác nhau.</w:t>
          </w:r>
        </w:p>
        <w:p w14:paraId="1336348D" w14:textId="77777777" w:rsidR="00C46C7E" w:rsidRDefault="00C46C7E" w:rsidP="00AD0412">
          <w:pPr>
            <w:ind w:left="720"/>
          </w:pPr>
          <w:r>
            <w:t>Ở Ấn Độ ngày trước, quân Hậu chỉ có thể đi chéo 1 ô, quân Tượng thì đi chéo 2 ô không hơn không kém và quân chốt chưa thể đi 2 ô ngay từ đầu. Tuy đã có luật phong cấp nhưng chốt khi ấy cũng chỉ có thể phong thành Hậu, không thể thành quân cờ khác. Riêng Xe, Tượng, Mã thì không có nhiều thay đổi.</w:t>
          </w:r>
        </w:p>
        <w:p w14:paraId="218AB8B3" w14:textId="77777777" w:rsidR="00C46C7E" w:rsidRDefault="00C46C7E" w:rsidP="00AD0412">
          <w:pPr>
            <w:ind w:left="720"/>
          </w:pPr>
          <w:r>
            <w:lastRenderedPageBreak/>
            <w:t>Ở châu Âu, người ta thêm 1 luật cho chốt có khả năng nhảy 2 ô ngay từ vạch xuất phát và cũng từ đó hình thành nên luật ăn chốt qua đường. Tiếp theo đó, Vua được cho thêm khả năng nhảy 2 ô 1 lần duy nhất trong ván, đó là tiền đề cho sự hình thành nước nhập thành “nhất cử lưỡng tiện” để Vua được an toàn và Xe ra tấn công ngay. Hậu đã được phép đi ngang dọc chéo trên bàn cờ, tuy cũng mới chỉ được 2 ô. Tuy nhiên, lại không cho một quân đang bị ghim được thực hiện nước chiếu.</w:t>
          </w:r>
        </w:p>
        <w:p w14:paraId="61DC7CB3" w14:textId="77777777" w:rsidR="00C46C7E" w:rsidRDefault="00C46C7E" w:rsidP="00AD0412">
          <w:pPr>
            <w:ind w:left="720"/>
          </w:pPr>
          <w:r>
            <w:t>Qua nhiều cải cách trên thế giới, cờ vua dần được hoàn thiện và đến với mọi người. Luật cờ vua cũng từ đó mà dần hợp nhất. Thế nhưng, các quân cờ vẫn chưa phát huy hết được sức mạnh của nó, cụ thể là Hậu và Tượng vẫn còn rất yếu. Điều đó cũng do nguyên nhân, khi cờ vua du nhập châu Âu người ta không có Tượng binh và khi đó phụ nữ vẫn chưa được xem trọng. Quân Tượng từ Ấn Độ nay biến thành quân cố vấn (Councilor) và cố vấn cũng chỉ quanh vẩn vua nên sức mạnh quân sự của nó không thể cao như kỵ binh (Mã) hay xa binh (Xe). Nhưng sau đó, người ta dần nhận ra tầm quan trọng của các quý bà cũng như muốn làm cho cờ vua càng trở nên hoàn thiện, Hậu và Tượng đã được nâng cao giá trị qua việc biến chúng trở thành quân tầm xa và đặc biệt là Hậu có thể ngang dọc khắp bàn cờ. Cũng từ đó, việc phong cấp cho chốt càng giá trị hơn và quân chốt yếu ớt ngày này, nay được người ta xem trọng hơn rất nhiều.</w:t>
          </w:r>
        </w:p>
        <w:p w14:paraId="62A8B86A" w14:textId="77777777" w:rsidR="00C46C7E" w:rsidRDefault="00C46C7E" w:rsidP="00AD0412">
          <w:pPr>
            <w:ind w:left="720"/>
          </w:pPr>
          <w:r>
            <w:t>Những câu lạc bộ, tổ chức, trung tâm cờ xuất hiện. Đó là nơi nhiều tay cờ nổi tiếng tụ hội để thi đấu học hỏi lẫn nhau hay cũng chính là nơi để những người mới biết chơi rèn luyện khả năng tư duy của mình trên bàn cờ. Nổi tiếng nhất trong số các trung tâm cờ chính là quán cà phê Régence ở Pháp, nơi hai nhà chơi cờ kiệt xuất là Paul Morphy và Andre Philidor đặt chân đến thi đấu.</w:t>
          </w:r>
        </w:p>
        <w:p w14:paraId="7DB7AF18" w14:textId="77777777" w:rsidR="00BA60E8" w:rsidRPr="00EC00ED" w:rsidRDefault="00C46C7E" w:rsidP="00AD0412">
          <w:pPr>
            <w:ind w:left="720"/>
          </w:pPr>
          <w:r>
            <w:t>Các tổ chức cờ hình thành nhằm mục đích xây dựng các hệ thống thi đấu Quốc gia và Quốc tế, thống nhất làng cờ thế giới để tìm ra người giỏi nhất. Và hiện này, chúng ta có tổ chức cờ vua thế giới với tên viết tắt là FIDE.</w:t>
          </w:r>
        </w:p>
        <w:p w14:paraId="0AC51DD7" w14:textId="77777777" w:rsidR="007E1F6A" w:rsidRDefault="007E1F6A" w:rsidP="00AD0412">
          <w:pPr>
            <w:pStyle w:val="Heading2"/>
            <w:ind w:left="720"/>
          </w:pPr>
          <w:bookmarkStart w:id="2" w:name="_Toc408313637"/>
          <w:r>
            <w:t>Mô tả trò chơi</w:t>
          </w:r>
          <w:bookmarkEnd w:id="2"/>
        </w:p>
        <w:p w14:paraId="471666CB" w14:textId="77777777" w:rsidR="006F0904" w:rsidRDefault="00C46C7E" w:rsidP="00AD0412">
          <w:pPr>
            <w:ind w:left="720"/>
          </w:pPr>
          <w:r>
            <w:tab/>
          </w:r>
          <w:r w:rsidR="006F0904" w:rsidRPr="006F0904">
            <w:rPr>
              <w:b/>
              <w:bCs/>
            </w:rPr>
            <w:t>Cờ vua</w:t>
          </w:r>
          <w:r w:rsidR="006F0904" w:rsidRPr="006F0904">
            <w:t>, trước kia còn được gọi là </w:t>
          </w:r>
          <w:r w:rsidR="006F0904" w:rsidRPr="006F0904">
            <w:rPr>
              <w:b/>
              <w:bCs/>
            </w:rPr>
            <w:t>cờ quốc tế</w:t>
          </w:r>
          <w:r w:rsidR="006F0904" w:rsidRPr="006F0904">
            <w:t>, là một trò chơi trên bàn và là một môn thể thao trí tuệ cho 2 người chơi. Ngày nay, cờ vua là một trong những trò chơi phổ biến nhất thế giới với hàng triệu người tại nhà riêng, trong câu lạc bộ, trực tuyến, từ xa và trong các giải đấ</w:t>
          </w:r>
          <w:r w:rsidR="006F0904">
            <w:t>u.</w:t>
          </w:r>
        </w:p>
        <w:p w14:paraId="41726199" w14:textId="77777777" w:rsidR="006F0904" w:rsidRDefault="006F0904" w:rsidP="00AD0412">
          <w:pPr>
            <w:ind w:left="720"/>
          </w:pPr>
          <w:r w:rsidRPr="006F0904">
            <w:t>Trò chơi này diễn ra trên một bảng hình vuông, gọi là bàn cờ, gồm 8 hàng (đánh số từ 1 đến 8) và 8 cột (đánh số từ a đến h), tạo ra 64 ô hình vuông với các màu đậm và nhạt xen kẽ nhau, với mỗi người chơi sẽ có ô màu nhạt ở hàng cuối cùng bên tay phải của mình khi ngồi vào bàn chơi cờ. Mỗi người sẽ bắt đầu ván cờ với 16 quân cờ và sẽ lần lượt đi các quân của mình sau khi đối phương đã đi xong một nước (hoàn thành nước đi</w:t>
          </w:r>
          <w:r>
            <w:t>).</w:t>
          </w:r>
        </w:p>
        <w:p w14:paraId="5C16FAFB" w14:textId="77777777" w:rsidR="006F0904" w:rsidRDefault="006F0904" w:rsidP="00AD0412">
          <w:pPr>
            <w:ind w:left="720"/>
          </w:pPr>
          <w:r w:rsidRPr="006F0904">
            <w:t>Các quân cờ của mỗi bên bao gồ</w:t>
          </w:r>
          <w:r>
            <w:t>m:</w:t>
          </w:r>
          <w:r>
            <w:br/>
          </w:r>
          <w:r w:rsidRPr="006F0904">
            <w:t>8 Tốt</w:t>
          </w:r>
          <w:r>
            <w:t xml:space="preserve">      </w:t>
          </w:r>
          <w:r w:rsidRPr="006F0904">
            <w:t> </w:t>
          </w:r>
          <w:r w:rsidRPr="006F0904">
            <w:rPr>
              <w:noProof/>
              <w:lang w:eastAsia="en-US"/>
            </w:rPr>
            <w:drawing>
              <wp:inline distT="0" distB="0" distL="0" distR="0" wp14:anchorId="15F4BFF6" wp14:editId="69750227">
                <wp:extent cx="191135" cy="191135"/>
                <wp:effectExtent l="0" t="0" r="0" b="0"/>
                <wp:docPr id="31" name="Picture 31" descr="Tốt đen">
                  <a:hlinkClick xmlns:a="http://schemas.openxmlformats.org/drawingml/2006/main" r:id="rId11" tooltip="&quot;Tốt đe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6" descr="Tốt đen">
                          <a:hlinkClick r:id="rId11" tooltip="&quot;Tốt đen&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Pr="006F0904">
            <w:rPr>
              <w:noProof/>
              <w:lang w:eastAsia="en-US"/>
            </w:rPr>
            <w:drawing>
              <wp:inline distT="0" distB="0" distL="0" distR="0" wp14:anchorId="48E089F1" wp14:editId="6918B6C5">
                <wp:extent cx="191135" cy="191135"/>
                <wp:effectExtent l="0" t="0" r="0" b="0"/>
                <wp:docPr id="30" name="Picture 30" descr="Tốt trắng">
                  <a:hlinkClick xmlns:a="http://schemas.openxmlformats.org/drawingml/2006/main" r:id="rId13" tooltip="&quot;Tốt trắ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7" descr="Tốt trắng">
                          <a:hlinkClick r:id="rId13" tooltip="&quot;Tốt trắng&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br/>
          </w:r>
          <w:r w:rsidRPr="006F0904">
            <w:t>2 Mã</w:t>
          </w:r>
          <w:r>
            <w:t xml:space="preserve">      </w:t>
          </w:r>
          <w:r w:rsidRPr="006F0904">
            <w:t> </w:t>
          </w:r>
          <w:r w:rsidRPr="006F0904">
            <w:rPr>
              <w:noProof/>
              <w:lang w:eastAsia="en-US"/>
            </w:rPr>
            <w:drawing>
              <wp:inline distT="0" distB="0" distL="0" distR="0" wp14:anchorId="742883B2" wp14:editId="51514597">
                <wp:extent cx="191135" cy="191135"/>
                <wp:effectExtent l="0" t="0" r="0" b="0"/>
                <wp:docPr id="29" name="Picture 29" descr="Mã đen">
                  <a:hlinkClick xmlns:a="http://schemas.openxmlformats.org/drawingml/2006/main" r:id="rId15" tooltip="&quot;Mã đe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8" descr="Mã đen">
                          <a:hlinkClick r:id="rId15" tooltip="&quot;Mã đen&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Pr="006F0904">
            <w:rPr>
              <w:noProof/>
              <w:lang w:eastAsia="en-US"/>
            </w:rPr>
            <w:drawing>
              <wp:inline distT="0" distB="0" distL="0" distR="0" wp14:anchorId="35E78A7F" wp14:editId="0EB8FF69">
                <wp:extent cx="191135" cy="191135"/>
                <wp:effectExtent l="0" t="0" r="0" b="0"/>
                <wp:docPr id="28" name="Picture 28" descr="Mã trắng">
                  <a:hlinkClick xmlns:a="http://schemas.openxmlformats.org/drawingml/2006/main" r:id="rId17" tooltip="&quot;Mã trắ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9" descr="Mã trắng">
                          <a:hlinkClick r:id="rId17" tooltip="&quot;Mã trắng&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br/>
          </w:r>
          <w:r w:rsidRPr="006F0904">
            <w:t>2 Tượng </w:t>
          </w:r>
          <w:r w:rsidRPr="006F0904">
            <w:rPr>
              <w:noProof/>
              <w:lang w:eastAsia="en-US"/>
            </w:rPr>
            <w:drawing>
              <wp:inline distT="0" distB="0" distL="0" distR="0" wp14:anchorId="6A2B0761" wp14:editId="0FC702D6">
                <wp:extent cx="191135" cy="191135"/>
                <wp:effectExtent l="0" t="0" r="0" b="0"/>
                <wp:docPr id="27" name="Picture 27" descr="Tượng đen">
                  <a:hlinkClick xmlns:a="http://schemas.openxmlformats.org/drawingml/2006/main" r:id="rId19" tooltip="&quot;Tượng đe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0" descr="Tượng đen">
                          <a:hlinkClick r:id="rId19" tooltip="&quot;Tượng đen&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Pr="006F0904">
            <w:rPr>
              <w:noProof/>
              <w:lang w:eastAsia="en-US"/>
            </w:rPr>
            <w:drawing>
              <wp:inline distT="0" distB="0" distL="0" distR="0" wp14:anchorId="60C4831D" wp14:editId="6DE6D24A">
                <wp:extent cx="191135" cy="191135"/>
                <wp:effectExtent l="0" t="0" r="0" b="0"/>
                <wp:docPr id="26" name="Picture 26" descr="Tượng trắng">
                  <a:hlinkClick xmlns:a="http://schemas.openxmlformats.org/drawingml/2006/main" r:id="rId21" tooltip="&quot;Tượng trắ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1" descr="Tượng trắng">
                          <a:hlinkClick r:id="rId21" tooltip="&quot;Tượng trắng&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br/>
          </w:r>
          <w:r w:rsidRPr="006F0904">
            <w:t>2 Xe </w:t>
          </w:r>
          <w:r>
            <w:t xml:space="preserve">      </w:t>
          </w:r>
          <w:r w:rsidRPr="006F0904">
            <w:rPr>
              <w:noProof/>
              <w:lang w:eastAsia="en-US"/>
            </w:rPr>
            <w:drawing>
              <wp:inline distT="0" distB="0" distL="0" distR="0" wp14:anchorId="4B1E4A28" wp14:editId="640FC250">
                <wp:extent cx="191135" cy="191135"/>
                <wp:effectExtent l="0" t="0" r="0" b="0"/>
                <wp:docPr id="25" name="Picture 25" descr="Xe đen">
                  <a:hlinkClick xmlns:a="http://schemas.openxmlformats.org/drawingml/2006/main" r:id="rId23" tooltip="&quot;Xe đe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descr="Xe đen">
                          <a:hlinkClick r:id="rId23" tooltip="&quot;Xe đen&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Pr="006F0904">
            <w:rPr>
              <w:noProof/>
              <w:lang w:eastAsia="en-US"/>
            </w:rPr>
            <w:drawing>
              <wp:inline distT="0" distB="0" distL="0" distR="0" wp14:anchorId="4B9E527A" wp14:editId="13CEDCE1">
                <wp:extent cx="191135" cy="191135"/>
                <wp:effectExtent l="0" t="0" r="0" b="0"/>
                <wp:docPr id="24" name="Picture 24" descr="Xe trắng">
                  <a:hlinkClick xmlns:a="http://schemas.openxmlformats.org/drawingml/2006/main" r:id="rId25" tooltip="&quot;Xe trắ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descr="Xe trắng">
                          <a:hlinkClick r:id="rId25" tooltip="&quot;Xe trắng&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br/>
          </w:r>
          <w:r w:rsidRPr="006F0904">
            <w:t>1 Hậu </w:t>
          </w:r>
          <w:r>
            <w:t xml:space="preserve">    </w:t>
          </w:r>
          <w:r w:rsidRPr="006F0904">
            <w:rPr>
              <w:noProof/>
              <w:lang w:eastAsia="en-US"/>
            </w:rPr>
            <w:drawing>
              <wp:inline distT="0" distB="0" distL="0" distR="0" wp14:anchorId="01FC4CF4" wp14:editId="4720DC5F">
                <wp:extent cx="191135" cy="191135"/>
                <wp:effectExtent l="0" t="0" r="0" b="0"/>
                <wp:docPr id="23" name="Picture 23" descr="Hậu đen">
                  <a:hlinkClick xmlns:a="http://schemas.openxmlformats.org/drawingml/2006/main" r:id="rId27" tooltip="&quot;Hậu đe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4" descr="Hậu đen">
                          <a:hlinkClick r:id="rId27" tooltip="&quot;Hậu đen&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Pr="006F0904">
            <w:rPr>
              <w:noProof/>
              <w:lang w:eastAsia="en-US"/>
            </w:rPr>
            <w:drawing>
              <wp:inline distT="0" distB="0" distL="0" distR="0" wp14:anchorId="52B2F70A" wp14:editId="36BC12E6">
                <wp:extent cx="191135" cy="191135"/>
                <wp:effectExtent l="0" t="0" r="0" b="0"/>
                <wp:docPr id="22" name="Picture 22" descr="Hậu trắng">
                  <a:hlinkClick xmlns:a="http://schemas.openxmlformats.org/drawingml/2006/main" r:id="rId29" tooltip="&quot;Hậu trắ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 descr="Hậu trắng">
                          <a:hlinkClick r:id="rId29" tooltip="&quot;Hậu trắng&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br/>
          </w:r>
          <w:r w:rsidRPr="006F0904">
            <w:t>1 Vua</w:t>
          </w:r>
          <w:r>
            <w:t xml:space="preserve">    </w:t>
          </w:r>
          <w:r w:rsidRPr="006F0904">
            <w:t> </w:t>
          </w:r>
          <w:r w:rsidRPr="006F0904">
            <w:rPr>
              <w:noProof/>
              <w:lang w:eastAsia="en-US"/>
            </w:rPr>
            <w:drawing>
              <wp:inline distT="0" distB="0" distL="0" distR="0" wp14:anchorId="682DDA58" wp14:editId="421E452D">
                <wp:extent cx="191135" cy="191135"/>
                <wp:effectExtent l="0" t="0" r="0" b="0"/>
                <wp:docPr id="21" name="Picture 21" descr="Vua đen">
                  <a:hlinkClick xmlns:a="http://schemas.openxmlformats.org/drawingml/2006/main" r:id="rId31" tooltip="&quot;Vua đe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6" descr="Vua đen">
                          <a:hlinkClick r:id="rId31" tooltip="&quot;Vua đen&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Pr="006F0904">
            <w:rPr>
              <w:noProof/>
              <w:lang w:eastAsia="en-US"/>
            </w:rPr>
            <w:drawing>
              <wp:inline distT="0" distB="0" distL="0" distR="0" wp14:anchorId="1E5095B5" wp14:editId="148C09BD">
                <wp:extent cx="191135" cy="191135"/>
                <wp:effectExtent l="0" t="0" r="0" b="0"/>
                <wp:docPr id="20" name="Picture 20" descr="Vua trắng">
                  <a:hlinkClick xmlns:a="http://schemas.openxmlformats.org/drawingml/2006/main" r:id="rId33" tooltip="&quot;Vua trắ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 descr="Vua trắng">
                          <a:hlinkClick r:id="rId33" tooltip="&quot;Vua trắng&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Pr="006F0904">
            <w:t xml:space="preserve">. </w:t>
          </w:r>
        </w:p>
        <w:p w14:paraId="78A74533" w14:textId="77777777" w:rsidR="00EC00ED" w:rsidRPr="00EC00ED" w:rsidRDefault="006F0904" w:rsidP="00AD0412">
          <w:pPr>
            <w:ind w:left="720"/>
          </w:pPr>
          <w:r w:rsidRPr="006F0904">
            <w:t>Người cầm quân trắng luôn là người đi đầu tiên; người kia cầm quân đen. Các quân Hậu và Xe được gọi là </w:t>
          </w:r>
          <w:r w:rsidRPr="006F0904">
            <w:rPr>
              <w:b/>
              <w:bCs/>
            </w:rPr>
            <w:t>quân nặng</w:t>
          </w:r>
          <w:r w:rsidRPr="006F0904">
            <w:t>, còn Tượng và Mã được gọi là </w:t>
          </w:r>
          <w:r w:rsidRPr="006F0904">
            <w:rPr>
              <w:b/>
              <w:bCs/>
            </w:rPr>
            <w:t>quân nhẹ</w:t>
          </w:r>
          <w:r w:rsidRPr="006F0904">
            <w:t>.</w:t>
          </w:r>
        </w:p>
        <w:p w14:paraId="4416A372" w14:textId="77777777" w:rsidR="007E1F6A" w:rsidRDefault="007E1F6A" w:rsidP="00AD0412">
          <w:pPr>
            <w:pStyle w:val="Heading2"/>
            <w:ind w:left="720"/>
          </w:pPr>
          <w:bookmarkStart w:id="3" w:name="_Toc408313638"/>
          <w:r>
            <w:lastRenderedPageBreak/>
            <w:t>Ứng dụng củ</w:t>
          </w:r>
          <w:r w:rsidR="007601DF">
            <w:t>a trò chơi</w:t>
          </w:r>
          <w:bookmarkEnd w:id="3"/>
        </w:p>
        <w:p w14:paraId="1F6D6163" w14:textId="3ADD0B36" w:rsidR="003568CD" w:rsidRDefault="007601DF" w:rsidP="00563658">
          <w:pPr>
            <w:ind w:left="720"/>
          </w:pPr>
          <w:r>
            <w:t>Bản chất của trò chơi thì thường không có ứng dụng gì nhiều với thực tiễn, nhưng việc làm ra trò chơi đó trên máy tính hôm nay có ích khá nhiều cho kinh nghiệm lập trình và ứng dụng của các kĩ thuật áp dụng trên trò chơi này.</w:t>
          </w:r>
        </w:p>
        <w:p w14:paraId="4D03DA80" w14:textId="77777777" w:rsidR="003568CD" w:rsidRDefault="003568CD">
          <w:r>
            <w:br w:type="page"/>
          </w:r>
        </w:p>
        <w:p w14:paraId="323F3E40" w14:textId="77777777" w:rsidR="007E1F6A" w:rsidRDefault="007E1F6A" w:rsidP="00AD0412">
          <w:pPr>
            <w:pStyle w:val="Heading1"/>
          </w:pPr>
          <w:bookmarkStart w:id="4" w:name="_Toc408313639"/>
          <w:r>
            <w:lastRenderedPageBreak/>
            <w:t>CHƯƠNG 2: CƠ SỞ LÝ THUYẾT</w:t>
          </w:r>
          <w:bookmarkEnd w:id="4"/>
          <w:r>
            <w:t xml:space="preserve"> </w:t>
          </w:r>
        </w:p>
        <w:p w14:paraId="3F43D8AB" w14:textId="77777777" w:rsidR="007E1F6A" w:rsidRDefault="007601DF" w:rsidP="00563658">
          <w:pPr>
            <w:ind w:left="720"/>
          </w:pPr>
          <w:r>
            <w:t>Để giải quyết bài toán này, nhóm đã sử dụng một thuật giải tìm kiếm có đối thủ khá kinh điểm</w:t>
          </w:r>
          <w:r w:rsidR="007E1F6A">
            <w:t xml:space="preserve"> </w:t>
          </w:r>
          <w:r>
            <w:t>là Minimax</w:t>
          </w:r>
          <w:r w:rsidR="00130C66">
            <w:t xml:space="preserve"> kết hợp với thuật toán cắt tỉa alpha-beta.</w:t>
          </w:r>
        </w:p>
        <w:p w14:paraId="28DBF389" w14:textId="77777777" w:rsidR="007601DF" w:rsidRDefault="007601DF" w:rsidP="00AD0412">
          <w:pPr>
            <w:pStyle w:val="Heading2"/>
            <w:ind w:left="720"/>
          </w:pPr>
          <w:bookmarkStart w:id="5" w:name="_Toc408313640"/>
          <w:r>
            <w:t>ý tưởng của chiến lược tìm kiếm minimax</w:t>
          </w:r>
          <w:bookmarkEnd w:id="5"/>
        </w:p>
        <w:p w14:paraId="191A9953" w14:textId="77777777" w:rsidR="00CE7A56" w:rsidRDefault="00CE7A56" w:rsidP="00AD0412">
          <w:pPr>
            <w:ind w:left="720"/>
          </w:pPr>
          <w:r w:rsidRPr="00CE7A56">
            <w:t xml:space="preserve">Chiến lược Minimax (được thể hiện bằng giải thuật minimax) dựa trên 2 giả thiết sau: </w:t>
          </w:r>
          <w:r>
            <w:br/>
          </w:r>
          <w:r w:rsidRPr="00CE7A56">
            <w:t>– Cả 2 đối thủ có cùng kiến thức như nhau về không gian trạng thái của trò chơi – Cả 2 đối thủ có cùng mức cố gắng thắng như nhau</w:t>
          </w:r>
        </w:p>
        <w:p w14:paraId="2C78D4BA" w14:textId="77777777" w:rsidR="008177C6" w:rsidRDefault="00CE7A56" w:rsidP="00AD0412">
          <w:pPr>
            <w:ind w:left="720"/>
          </w:pPr>
          <w:r>
            <w:br/>
          </w:r>
          <w:r w:rsidR="007601DF">
            <w:t xml:space="preserve">Hai đối thủ trong trò chơi có tên là MAX và MIN </w:t>
          </w:r>
          <w:r>
            <w:br/>
          </w:r>
          <w:r w:rsidR="007601DF">
            <w:t>– Max: biểu diễn cho mục đích của đối thủ này là làm lớn tối đa lợi thế của mình – Min: biểu diễn cho mục đích của đối thủ này là làm nhỏ tối đa lợi thế của đố</w:t>
          </w:r>
          <w:r w:rsidR="008177C6">
            <w:t>i phương.</w:t>
          </w:r>
        </w:p>
        <w:p w14:paraId="3285B9AA" w14:textId="77777777" w:rsidR="007601DF" w:rsidRDefault="007601DF" w:rsidP="00AD0412">
          <w:pPr>
            <w:ind w:left="720"/>
          </w:pPr>
          <w:r>
            <w:t>Trên cây tìm kiếm sẽ phân lớp thành các lớ</w:t>
          </w:r>
          <w:r w:rsidR="0050084A">
            <w:t>p Max và Min xen kẽ nhau</w:t>
          </w:r>
        </w:p>
        <w:p w14:paraId="4F307D48" w14:textId="77777777" w:rsidR="0050084A" w:rsidRDefault="0050084A" w:rsidP="00AD0412">
          <w:pPr>
            <w:ind w:left="720"/>
          </w:pPr>
          <w:r>
            <w:t>Nếu một node thuộc lớp max thì có nghĩa node đó được tạo ra bởi đối thủ max dựa trên một toán tử chuyển trạng thái nào đó</w:t>
          </w:r>
          <w:r w:rsidR="00130C66">
            <w:t xml:space="preserve"> từ một node Min là cha của nó</w:t>
          </w:r>
          <w:r>
            <w:t>. Ngược lại với node Min.</w:t>
          </w:r>
        </w:p>
        <w:p w14:paraId="51DB05AD" w14:textId="55B19CA2" w:rsidR="00CE7A56" w:rsidRDefault="007601DF" w:rsidP="00563658">
          <w:pPr>
            <w:ind w:left="720"/>
          </w:pPr>
          <w:r>
            <w:t>Với một node n bất kỳ</w:t>
          </w:r>
          <w:r w:rsidR="005B2456">
            <w:t>:</w:t>
          </w:r>
          <w:r w:rsidR="005B2456">
            <w:br/>
          </w:r>
          <w:r>
            <w:t>– Nếu nó thuộc lớp Max thì gán cho nó giá trị</w:t>
          </w:r>
          <w:r w:rsidR="008177C6">
            <w:t xml:space="preserve"> “</w:t>
          </w:r>
          <w:r w:rsidR="008177C6" w:rsidRPr="008177C6">
            <w:rPr>
              <w:b/>
            </w:rPr>
            <w:t>nhỏ nhất</w:t>
          </w:r>
          <w:r w:rsidR="008177C6">
            <w:rPr>
              <w:b/>
            </w:rPr>
            <w:t>”</w:t>
          </w:r>
          <w:r>
            <w:t xml:space="preserve"> của các node con </w:t>
          </w:r>
          <w:r w:rsidR="005B2456">
            <w:br/>
          </w:r>
          <w:r>
            <w:t>– Nếu nó thuộc lớp Min thì gán cho nó giá trị</w:t>
          </w:r>
          <w:r w:rsidR="008177C6">
            <w:t xml:space="preserve"> “</w:t>
          </w:r>
          <w:r w:rsidR="008177C6" w:rsidRPr="005B2456">
            <w:rPr>
              <w:b/>
            </w:rPr>
            <w:t>lớn</w:t>
          </w:r>
          <w:r w:rsidRPr="005B2456">
            <w:rPr>
              <w:b/>
            </w:rPr>
            <w:t xml:space="preserve"> nhất</w:t>
          </w:r>
          <w:r w:rsidR="008177C6">
            <w:t>”</w:t>
          </w:r>
          <w:r>
            <w:t xml:space="preserve"> của các node con.</w:t>
          </w:r>
          <w:r w:rsidR="00CE7A56">
            <w:br/>
            <w:t>– Nếu không có node con thì : Nếu là Max thì gán giá trị lớn nhất cho node đó và nhỏ nhất nếu đó là node min.</w:t>
          </w:r>
          <w:r w:rsidR="00604771">
            <w:br/>
            <w:t>Cuối cùng, một node có độ sâu = 1 sẽ được lựa chọn làm bước đi tiếp theo.</w:t>
          </w:r>
          <w:r w:rsidR="00604771">
            <w:br/>
            <w:t>nếu lựa chọn một node có giá trị là x, điều đó có nghĩa là nếu đi theo hướng đó thì sau max-1 bước nữa, chúng ta sẽ có được độ tốt tối thiểu</w:t>
          </w:r>
          <w:r w:rsidR="00F63C99">
            <w:t xml:space="preserve"> là x;</w:t>
          </w:r>
        </w:p>
        <w:p w14:paraId="74D6B6B6" w14:textId="1BBE63FE" w:rsidR="000920C6" w:rsidRPr="000920C6" w:rsidRDefault="00CE7A56" w:rsidP="000920C6">
          <w:pPr>
            <w:pStyle w:val="Heading2"/>
            <w:ind w:left="720"/>
            <w:rPr>
              <w:rFonts w:eastAsiaTheme="majorEastAsia"/>
            </w:rPr>
          </w:pPr>
          <w:bookmarkStart w:id="6" w:name="_Toc408313641"/>
          <w:r>
            <w:rPr>
              <w:rFonts w:eastAsiaTheme="majorEastAsia"/>
            </w:rPr>
            <w:t>Nguyên lí của cắt tỉa alpha-Beta</w:t>
          </w:r>
          <w:bookmarkEnd w:id="6"/>
        </w:p>
        <w:p w14:paraId="4E474FC7" w14:textId="318ADB20" w:rsidR="003568CD" w:rsidRDefault="002F3C47" w:rsidP="00AD0412">
          <w:pPr>
            <w:ind w:left="720"/>
          </w:pPr>
          <w:r>
            <w:t>Cắt tỉa Alpha-Beta là một cách để loại bỏ bớt các nhánh thừa trên cây tìm kiếm Minimax</w:t>
          </w:r>
          <w:r w:rsidR="00C404C8">
            <w:t xml:space="preserve"> dựa trên các tính chất của cây tìm kiếm Minimax.</w:t>
          </w:r>
          <w:r w:rsidR="000920C6">
            <w:br/>
            <w:t>Giả sử ta có một nhánh nhỏ của cây tìm kiếm minimax như sau:</w:t>
          </w:r>
          <w:r w:rsidR="00563658">
            <w:br/>
          </w:r>
          <w:r w:rsidR="00563658" w:rsidRPr="00563658">
            <w:rPr>
              <w:noProof/>
              <w:lang w:eastAsia="en-US"/>
            </w:rPr>
            <w:t xml:space="preserve"> </w:t>
          </w:r>
          <w:r w:rsidR="00563658">
            <w:rPr>
              <w:noProof/>
              <w:lang w:eastAsia="en-US"/>
            </w:rPr>
            <w:drawing>
              <wp:inline distT="0" distB="0" distL="0" distR="0" wp14:anchorId="702CF344" wp14:editId="077D5AC3">
                <wp:extent cx="4055110" cy="1064895"/>
                <wp:effectExtent l="0" t="0" r="2540" b="4000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r w:rsidR="000920C6">
            <w:br/>
          </w:r>
          <w:r w:rsidR="00B84133">
            <w:br/>
          </w:r>
          <w:r w:rsidR="00A53614">
            <w:t>Trong đó các node B,D đã được định giá trị.</w:t>
          </w:r>
          <w:r w:rsidR="00A53614">
            <w:br/>
          </w:r>
          <w:r w:rsidR="00A53614">
            <w:br/>
          </w:r>
          <w:r w:rsidR="00B84133">
            <w:t>Cắt tỉa Alpha-Beta được lí luận như sau:</w:t>
          </w:r>
          <w:r w:rsidR="00A40267">
            <w:br/>
          </w:r>
          <w:r w:rsidR="00B84133">
            <w:t xml:space="preserve">Theo tính chất của cây minimax, ta có: C </w:t>
          </w:r>
          <m:oMath>
            <m:r>
              <w:rPr>
                <w:rFonts w:ascii="Cambria Math" w:hAnsi="Cambria Math"/>
              </w:rPr>
              <m:t>≤</m:t>
            </m:r>
          </m:oMath>
          <w:r w:rsidR="00B84133">
            <w:t xml:space="preserve"> D</w:t>
          </w:r>
          <w:r w:rsidR="00B84133">
            <w:br/>
            <w:t>Nếu D</w:t>
          </w:r>
          <m:oMath>
            <m:r>
              <w:rPr>
                <w:rFonts w:ascii="Cambria Math" w:hAnsi="Cambria Math"/>
              </w:rPr>
              <m:t>&lt;</m:t>
            </m:r>
          </m:oMath>
          <w:r w:rsidR="00B84133">
            <w:t xml:space="preserve"> B thì C</w:t>
          </w:r>
          <m:oMath>
            <m:r>
              <w:rPr>
                <w:rFonts w:ascii="Cambria Math" w:hAnsi="Cambria Math"/>
              </w:rPr>
              <m:t>&lt;</m:t>
            </m:r>
          </m:oMath>
          <w:r w:rsidR="00B84133">
            <w:t xml:space="preserve"> B.</w:t>
          </w:r>
          <w:r w:rsidR="00B84133">
            <w:br/>
          </w:r>
          <w:r w:rsidR="00B84133">
            <w:lastRenderedPageBreak/>
            <w:t>Mà A lấy giá trị lớn nhất trong các node con, vì vậy, giá trị của C không còn quan trọng nữa, điều đó có nghĩa là không cần phát triển thêm các node con của C là E nữa.</w:t>
          </w:r>
          <w:r w:rsidR="00B84133">
            <w:br/>
            <w:t>Tương tự với trường hợp A là node Max  thì chỉ cần điều kiện D</w:t>
          </w:r>
          <m:oMath>
            <m:r>
              <w:rPr>
                <w:rFonts w:ascii="Cambria Math" w:hAnsi="Cambria Math"/>
              </w:rPr>
              <m:t>&gt;</m:t>
            </m:r>
          </m:oMath>
          <w:r w:rsidR="00B84133">
            <w:t xml:space="preserve"> B là được.</w:t>
          </w:r>
        </w:p>
        <w:p w14:paraId="370527A7" w14:textId="77777777" w:rsidR="003568CD" w:rsidRDefault="003568CD">
          <w:r>
            <w:br w:type="page"/>
          </w:r>
        </w:p>
        <w:p w14:paraId="20CC57DE" w14:textId="77777777" w:rsidR="007E1F6A" w:rsidRDefault="007E1F6A" w:rsidP="00AD0412">
          <w:pPr>
            <w:pStyle w:val="Heading1"/>
          </w:pPr>
          <w:bookmarkStart w:id="7" w:name="_Toc408313642"/>
          <w:r>
            <w:lastRenderedPageBreak/>
            <w:t>CHƯƠNG 3: PHÂN TÍCH VÀ THIẾT KẾ</w:t>
          </w:r>
          <w:bookmarkEnd w:id="7"/>
        </w:p>
        <w:p w14:paraId="5A539991" w14:textId="77777777" w:rsidR="007E1F6A" w:rsidRDefault="007E1F6A" w:rsidP="00AD0412">
          <w:pPr>
            <w:pStyle w:val="Heading2"/>
            <w:ind w:left="720"/>
          </w:pPr>
          <w:bookmarkStart w:id="8" w:name="_Toc408313643"/>
          <w:r>
            <w:t>3.1. Phân tích bài toán</w:t>
          </w:r>
          <w:bookmarkEnd w:id="8"/>
          <w:r>
            <w:t xml:space="preserve"> </w:t>
          </w:r>
        </w:p>
        <w:p w14:paraId="3ABF6423" w14:textId="5B8D1815" w:rsidR="004C2ED4" w:rsidRPr="00924818" w:rsidRDefault="00924818" w:rsidP="00AD0412">
          <w:pPr>
            <w:ind w:left="720"/>
          </w:pPr>
          <w:r>
            <w:t>Nhận thấy đây là một bài toán tìm kiếm có đối thủ, nên ý tưởng đầu tiên là dùng giải thuật Minimax để đưa ra một trạng thái được đánh giá tốt nhất.</w:t>
          </w:r>
          <w:r>
            <w:br/>
            <w:t>Do số lượng các trạng thái quá lớn nên sẽ chỉ phát triển cây tìm kiếm tới một độ</w:t>
          </w:r>
          <w:r w:rsidR="00C11B1A">
            <w:t xml:space="preserve"> sâu max kết hợp với cắt tỉa alphabeta.</w:t>
          </w:r>
          <w:r w:rsidR="004C2ED4">
            <w:br/>
            <w:t>Ý tưởng chính đi xuyên suốt quá trình phát triển là sẽ có 1 hàm chính, đưa vào một trạng thái, nó sẽ dùng giải thuật minimax với độ sâu max và nó sẽ trả về một trạng thái tối ưu cho độ sâu đó.</w:t>
          </w:r>
        </w:p>
        <w:p w14:paraId="65994398" w14:textId="77777777" w:rsidR="007E1F6A" w:rsidRDefault="007E1F6A" w:rsidP="00AD0412">
          <w:pPr>
            <w:pStyle w:val="Heading2"/>
            <w:ind w:left="720"/>
          </w:pPr>
          <w:bookmarkStart w:id="9" w:name="_Toc408313644"/>
          <w:r>
            <w:t>3.2. Cấu trúc dữ liệu và cách biểu diễn các trạng thái của bài toán</w:t>
          </w:r>
          <w:bookmarkEnd w:id="9"/>
        </w:p>
        <w:p w14:paraId="4EBBDF73" w14:textId="01B43545" w:rsidR="00280E8A" w:rsidRDefault="007D483D" w:rsidP="00280E8A">
          <w:pPr>
            <w:ind w:left="1440"/>
          </w:pPr>
          <w:r>
            <w:t xml:space="preserve">Về </w:t>
          </w:r>
          <w:r w:rsidR="00280E8A">
            <w:t>cấu trúc dữ liệu của bài toán, phần này chỉ giới thiệu các cấu trúc chính cần lưu ý, các cấu trúc nhỏ khác sẽ</w:t>
          </w:r>
          <w:r w:rsidR="005116E8">
            <w:t xml:space="preserve"> chỉ được nói sơ qua hoặc lược bỏ đi.</w:t>
          </w:r>
        </w:p>
        <w:p w14:paraId="471CAF4E" w14:textId="2930FEB1" w:rsidR="00F63C99" w:rsidRDefault="00F63C99" w:rsidP="00F63C99">
          <w:pPr>
            <w:pStyle w:val="Heading3"/>
            <w:ind w:left="1440"/>
          </w:pPr>
          <w:bookmarkStart w:id="10" w:name="_Toc408313645"/>
          <w:r>
            <w:t>Lớp AI</w:t>
          </w:r>
          <w:bookmarkEnd w:id="10"/>
        </w:p>
        <w:p w14:paraId="023981F5" w14:textId="57A792CF" w:rsidR="00781516" w:rsidRDefault="008435BA" w:rsidP="00F63C99">
          <w:pPr>
            <w:ind w:left="1440"/>
          </w:pPr>
          <w:r w:rsidRPr="00781516">
            <w:rPr>
              <w:noProof/>
              <w:lang w:eastAsia="en-US"/>
            </w:rPr>
            <w:drawing>
              <wp:anchor distT="0" distB="0" distL="114300" distR="114300" simplePos="0" relativeHeight="251687936" behindDoc="1" locked="0" layoutInCell="1" allowOverlap="1" wp14:anchorId="301B32DF" wp14:editId="715F8B4E">
                <wp:simplePos x="0" y="0"/>
                <wp:positionH relativeFrom="column">
                  <wp:posOffset>4627659</wp:posOffset>
                </wp:positionH>
                <wp:positionV relativeFrom="paragraph">
                  <wp:posOffset>92075</wp:posOffset>
                </wp:positionV>
                <wp:extent cx="1561465" cy="1776730"/>
                <wp:effectExtent l="0" t="0" r="63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61465" cy="1776730"/>
                        </a:xfrm>
                        <a:prstGeom prst="rect">
                          <a:avLst/>
                        </a:prstGeom>
                        <a:noFill/>
                        <a:ln>
                          <a:noFill/>
                        </a:ln>
                      </pic:spPr>
                    </pic:pic>
                  </a:graphicData>
                </a:graphic>
              </wp:anchor>
            </w:drawing>
          </w:r>
          <w:r w:rsidR="00F63C99">
            <w:t xml:space="preserve">Lớp này đại diện cho trí tuệ của máy tính, với suy nghĩ : </w:t>
          </w:r>
          <w:r w:rsidR="00781516">
            <w:br/>
          </w:r>
          <w:r w:rsidR="00F63C99">
            <w:t xml:space="preserve">một chương trình chỉ có 1 trí tuệ, tất cả các phương thức, thuộc tính </w:t>
          </w:r>
          <w:bookmarkStart w:id="11" w:name="_GoBack"/>
          <w:bookmarkEnd w:id="11"/>
          <w:r w:rsidR="00F63C99">
            <w:t>trong lớp này đề</w:t>
          </w:r>
          <w:r w:rsidR="00781516">
            <w:t>ulà static.</w:t>
          </w:r>
          <w:r w:rsidR="00781516" w:rsidRPr="00781516">
            <w:t xml:space="preserve"> </w:t>
          </w:r>
          <w:r w:rsidR="00F55A6B">
            <w:br/>
            <w:t>- Inteligent : Độ sâu tối đa của cây minimax</w:t>
          </w:r>
          <w:r w:rsidR="00F55A6B">
            <w:br/>
            <w:t>- rdm : Một đối tượng ngẫu nhiên, giúp chọn ra một kết quả trong số các kết quả giống nhau, giúp ván cờ biến hóa hơn</w:t>
          </w:r>
          <w:r w:rsidR="00F55A6B">
            <w:br/>
            <w:t>- workerThread : danh sách các thread dùng để mở rộng các node con của node gốc</w:t>
          </w:r>
        </w:p>
        <w:p w14:paraId="733B4CCC" w14:textId="2CCAE516" w:rsidR="00781516" w:rsidRDefault="00781516" w:rsidP="00F63C99">
          <w:pPr>
            <w:ind w:left="1440"/>
          </w:pPr>
        </w:p>
        <w:p w14:paraId="533B9B82" w14:textId="55546364" w:rsidR="00781516" w:rsidRDefault="00781516" w:rsidP="00F63C99">
          <w:pPr>
            <w:ind w:left="1440"/>
            <w:rPr>
              <w:noProof/>
              <w:lang w:eastAsia="en-US"/>
            </w:rPr>
          </w:pPr>
        </w:p>
        <w:p w14:paraId="4CA7BBFD" w14:textId="0247208E" w:rsidR="00F63C99" w:rsidRPr="00F63C99" w:rsidRDefault="00781516" w:rsidP="00F63C99">
          <w:pPr>
            <w:ind w:left="1440"/>
          </w:pPr>
          <w:r>
            <w:br/>
          </w:r>
        </w:p>
        <w:p w14:paraId="43C30CAA" w14:textId="642D62B4" w:rsidR="007E1F6A" w:rsidRDefault="00CE3E49" w:rsidP="00CE3E49">
          <w:pPr>
            <w:pStyle w:val="Heading3"/>
            <w:ind w:left="1440"/>
          </w:pPr>
          <w:bookmarkStart w:id="12" w:name="_Toc408313646"/>
          <w:r>
            <w:lastRenderedPageBreak/>
            <w:t>Cấu trúc dữ liệu của Node trên cây minimax</w:t>
          </w:r>
          <w:bookmarkEnd w:id="12"/>
        </w:p>
        <w:p w14:paraId="570FDA9A" w14:textId="3C306FDA" w:rsidR="00CE3E49" w:rsidRDefault="008435BA" w:rsidP="00CE3E49">
          <w:pPr>
            <w:ind w:left="1440"/>
          </w:pPr>
          <w:r w:rsidRPr="00FA4D5E">
            <w:rPr>
              <w:noProof/>
              <w:lang w:eastAsia="en-US"/>
            </w:rPr>
            <w:drawing>
              <wp:anchor distT="0" distB="0" distL="114300" distR="114300" simplePos="0" relativeHeight="251681792" behindDoc="1" locked="0" layoutInCell="1" allowOverlap="1" wp14:anchorId="529946A1" wp14:editId="270C5192">
                <wp:simplePos x="0" y="0"/>
                <wp:positionH relativeFrom="column">
                  <wp:posOffset>4156876</wp:posOffset>
                </wp:positionH>
                <wp:positionV relativeFrom="paragraph">
                  <wp:posOffset>99778</wp:posOffset>
                </wp:positionV>
                <wp:extent cx="1788795" cy="2552065"/>
                <wp:effectExtent l="0" t="0" r="1905" b="635"/>
                <wp:wrapTight wrapText="bothSides">
                  <wp:wrapPolygon edited="0">
                    <wp:start x="0" y="0"/>
                    <wp:lineTo x="0" y="21444"/>
                    <wp:lineTo x="21393" y="21444"/>
                    <wp:lineTo x="2139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88795" cy="2552065"/>
                        </a:xfrm>
                        <a:prstGeom prst="rect">
                          <a:avLst/>
                        </a:prstGeom>
                        <a:noFill/>
                        <a:ln>
                          <a:noFill/>
                        </a:ln>
                      </pic:spPr>
                    </pic:pic>
                  </a:graphicData>
                </a:graphic>
              </wp:anchor>
            </w:drawing>
          </w:r>
          <w:r w:rsidR="007F26A7">
            <w:t xml:space="preserve">Để đáp ứng thuật </w:t>
          </w:r>
          <w:r w:rsidR="00CE3E49">
            <w:t>giả</w:t>
          </w:r>
          <w:r w:rsidR="007F26A7">
            <w:t>i minimax,</w:t>
          </w:r>
          <w:r w:rsidR="00CE3E49">
            <w:t xml:space="preserve"> mỗi node cần có</w:t>
          </w:r>
          <w:r w:rsidR="007F26A7">
            <w:br/>
          </w:r>
          <w:r w:rsidR="00CE3E49">
            <w:t xml:space="preserve"> </w:t>
          </w:r>
          <w:r w:rsidR="007F26A7">
            <w:t>_value : giá trị của node đó</w:t>
          </w:r>
          <w:r w:rsidR="007F26A7">
            <w:br/>
            <w:t xml:space="preserve">deep : </w:t>
          </w:r>
          <w:r w:rsidR="00E248E4">
            <w:t>độ sâu của nó trên cây</w:t>
          </w:r>
          <w:r w:rsidR="007F26A7">
            <w:br/>
            <w:t xml:space="preserve">Father : </w:t>
          </w:r>
          <w:r w:rsidR="00E248E4">
            <w:t>tham chiếu tới cha nó</w:t>
          </w:r>
          <w:r w:rsidR="007F26A7">
            <w:br/>
            <w:t>status : S</w:t>
          </w:r>
          <w:r w:rsidR="00E248E4">
            <w:t>tatus mà nó đại diện cho</w:t>
          </w:r>
          <w:r w:rsidR="007F26A7">
            <w:br/>
            <w:t>Subs :</w:t>
          </w:r>
          <w:r w:rsidR="00E248E4">
            <w:t xml:space="preserve"> danh sách các node con của nó</w:t>
          </w:r>
          <w:r w:rsidR="007F26A7">
            <w:br/>
            <w:t xml:space="preserve">type : </w:t>
          </w:r>
          <w:r w:rsidR="00E248E4">
            <w:t>kiểu của node</w:t>
          </w:r>
          <w:r w:rsidR="007F26A7">
            <w:t xml:space="preserve">: </w:t>
          </w:r>
          <w:r w:rsidR="00E248E4">
            <w:t>là một enum gồm có hai kiểu là Min và Max.</w:t>
          </w:r>
          <w:r w:rsidR="007F26A7">
            <w:br/>
          </w:r>
          <w:r w:rsidR="007F26A7">
            <w:br/>
          </w:r>
          <w:r w:rsidR="007F26A7">
            <w:br/>
          </w:r>
          <w:r w:rsidR="007F26A7">
            <w:br/>
          </w:r>
          <w:r w:rsidR="007F26A7">
            <w:br/>
          </w:r>
          <w:r w:rsidR="007F26A7">
            <w:br/>
          </w:r>
          <w:r w:rsidR="007F26A7">
            <w:br/>
          </w:r>
          <w:r w:rsidR="007F26A7">
            <w:br/>
          </w:r>
        </w:p>
        <w:p w14:paraId="71F190C1" w14:textId="7990A47B" w:rsidR="00E248E4" w:rsidRDefault="00E248E4" w:rsidP="00CE3E49">
          <w:pPr>
            <w:ind w:left="1440"/>
          </w:pPr>
        </w:p>
        <w:p w14:paraId="23E181F3" w14:textId="7D459B7C" w:rsidR="00CE3E49" w:rsidRPr="00CE3E49" w:rsidRDefault="00AD0412" w:rsidP="00CE3E49">
          <w:pPr>
            <w:pStyle w:val="Heading3"/>
            <w:ind w:left="1440"/>
          </w:pPr>
          <w:bookmarkStart w:id="13" w:name="_Toc408313647"/>
          <w:r>
            <w:t>Cấu trúc dữ liệu củ</w:t>
          </w:r>
          <w:r w:rsidR="00CE3E49">
            <w:t>a</w:t>
          </w:r>
          <w:r>
            <w:t xml:space="preserve"> trạng thái</w:t>
          </w:r>
          <w:bookmarkEnd w:id="13"/>
        </w:p>
        <w:p w14:paraId="1F66027E" w14:textId="57F02E4B" w:rsidR="005116E8" w:rsidRDefault="005116E8" w:rsidP="00AD0412">
          <w:pPr>
            <w:ind w:left="1440"/>
            <w:rPr>
              <w:noProof/>
              <w:lang w:eastAsia="en-US"/>
            </w:rPr>
          </w:pPr>
          <w:r w:rsidRPr="00AD0412">
            <w:rPr>
              <w:noProof/>
              <w:lang w:eastAsia="en-US"/>
            </w:rPr>
            <w:drawing>
              <wp:anchor distT="0" distB="0" distL="114300" distR="114300" simplePos="0" relativeHeight="251668480" behindDoc="1" locked="0" layoutInCell="1" allowOverlap="1" wp14:anchorId="79AFA106" wp14:editId="05B484A4">
                <wp:simplePos x="0" y="0"/>
                <wp:positionH relativeFrom="margin">
                  <wp:align>right</wp:align>
                </wp:positionH>
                <wp:positionV relativeFrom="paragraph">
                  <wp:posOffset>89535</wp:posOffset>
                </wp:positionV>
                <wp:extent cx="1791970" cy="2724785"/>
                <wp:effectExtent l="0" t="0" r="0" b="0"/>
                <wp:wrapTight wrapText="bothSides">
                  <wp:wrapPolygon edited="0">
                    <wp:start x="0" y="0"/>
                    <wp:lineTo x="0" y="21444"/>
                    <wp:lineTo x="21355" y="21444"/>
                    <wp:lineTo x="2135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91970" cy="2724785"/>
                        </a:xfrm>
                        <a:prstGeom prst="rect">
                          <a:avLst/>
                        </a:prstGeom>
                        <a:noFill/>
                        <a:ln>
                          <a:noFill/>
                        </a:ln>
                      </pic:spPr>
                    </pic:pic>
                  </a:graphicData>
                </a:graphic>
              </wp:anchor>
            </w:drawing>
          </w:r>
          <w:r w:rsidR="0009172C">
            <w:t>Một trạng thái được biểu diễn bằng một ma trận các Quân cờ.</w:t>
          </w:r>
          <w:r w:rsidR="00AD0412">
            <w:br/>
            <w:t>Mỗi trạng thái có hai giá trị quan trọ</w:t>
          </w:r>
          <w:r w:rsidR="00766769">
            <w:t xml:space="preserve">ng khác là </w:t>
          </w:r>
          <w:r>
            <w:br/>
            <w:t xml:space="preserve"> - </w:t>
          </w:r>
          <w:r w:rsidR="00766769">
            <w:t>Luot</w:t>
          </w:r>
          <w:r>
            <w:t xml:space="preserve"> : </w:t>
          </w:r>
          <w:r w:rsidR="00766769">
            <w:t>xác định trạng thái này được tạo ra bở</w:t>
          </w:r>
          <w:r>
            <w:t>i Man hay Computer</w:t>
          </w:r>
          <w:r>
            <w:br/>
            <w:t>- Finished : xác định đây có phải là trạng thái kết thúc chưa</w:t>
          </w:r>
          <w:r w:rsidR="00AD0412">
            <w:br/>
          </w:r>
          <w:r w:rsidR="00766769">
            <w:t>Ngoài ra còn có một số</w:t>
          </w:r>
          <w:r w:rsidR="0009172C">
            <w:t xml:space="preserve"> các </w:t>
          </w:r>
          <w:r w:rsidR="00E17534">
            <w:t>S</w:t>
          </w:r>
          <w:r w:rsidR="0009172C">
            <w:t>tatic F</w:t>
          </w:r>
          <w:r w:rsidR="00E17534">
            <w:t>ields dùng cho UI, các F</w:t>
          </w:r>
          <w:r w:rsidR="00766769">
            <w:t>ield này chỉ là phần giao diện, không liên quan tới thuật giải.</w:t>
          </w:r>
          <w:r w:rsidR="004902A7" w:rsidRPr="004902A7">
            <w:rPr>
              <w:noProof/>
              <w:lang w:eastAsia="en-US"/>
            </w:rPr>
            <w:t xml:space="preserve"> </w:t>
          </w:r>
          <w:r>
            <w:rPr>
              <w:noProof/>
              <w:lang w:eastAsia="en-US"/>
            </w:rPr>
            <w:br/>
          </w:r>
          <w:r>
            <w:rPr>
              <w:noProof/>
              <w:lang w:eastAsia="en-US"/>
            </w:rPr>
            <w:br/>
            <w:t>Toán tử chuyển trạng thái trên một trạng thái là việc di chuyển một quân cờ từ vị trí này sang vị trí kia.</w:t>
          </w:r>
          <w:r>
            <w:rPr>
              <w:noProof/>
              <w:lang w:eastAsia="en-US"/>
            </w:rPr>
            <w:br/>
            <w:t>Trạng thái đích là trạng thái có Finished = true;</w:t>
          </w:r>
        </w:p>
        <w:p w14:paraId="3AEA861F" w14:textId="72CE1431" w:rsidR="00AD0412" w:rsidRDefault="005116E8" w:rsidP="007D483D">
          <w:r>
            <w:rPr>
              <w:noProof/>
              <w:lang w:eastAsia="en-US"/>
            </w:rPr>
            <w:br w:type="page"/>
          </w:r>
        </w:p>
        <w:p w14:paraId="4E0F893D" w14:textId="152075AF" w:rsidR="004902A7" w:rsidRDefault="004902A7" w:rsidP="004902A7">
          <w:pPr>
            <w:pStyle w:val="Heading3"/>
            <w:ind w:left="1440"/>
          </w:pPr>
          <w:bookmarkStart w:id="14" w:name="_Toc408313648"/>
          <w:r>
            <w:lastRenderedPageBreak/>
            <w:t>Cấu trúc dữ liệu củ</w:t>
          </w:r>
          <w:r w:rsidR="00CE3E49">
            <w:t>a</w:t>
          </w:r>
          <w:r>
            <w:t xml:space="preserve"> quân cờ</w:t>
          </w:r>
          <w:bookmarkEnd w:id="14"/>
        </w:p>
        <w:p w14:paraId="0B480172" w14:textId="663AFAB6" w:rsidR="00720BEB" w:rsidRDefault="004902A7" w:rsidP="00720BEB">
          <w:pPr>
            <w:ind w:left="1440"/>
          </w:pPr>
          <w:r>
            <w:t>Sau khi có được cái nhìn tổng quát về một Status, ta đi xây dựng một quân cờ tổng quát và từng dẫn xuất củ</w:t>
          </w:r>
          <w:r w:rsidR="00E17534">
            <w:t>a nó.</w:t>
          </w:r>
          <w:r w:rsidR="008A59DA">
            <w:br/>
            <w:t>Quan cờ được thiết kế như một lớp cơ sở, dùng để đại diện cho một quân cờ bất kì trong một status.</w:t>
          </w:r>
        </w:p>
        <w:p w14:paraId="2A113EF3" w14:textId="106672C2" w:rsidR="008A59DA" w:rsidRDefault="008A59DA" w:rsidP="00720BEB">
          <w:r>
            <w:br/>
          </w:r>
          <w:r w:rsidRPr="008A59DA">
            <w:rPr>
              <w:noProof/>
              <w:lang w:eastAsia="en-US"/>
            </w:rPr>
            <w:drawing>
              <wp:inline distT="0" distB="0" distL="0" distR="0" wp14:anchorId="0D9FF6A9" wp14:editId="7DD0278E">
                <wp:extent cx="6434336" cy="1661823"/>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36768" cy="1688279"/>
                        </a:xfrm>
                        <a:prstGeom prst="rect">
                          <a:avLst/>
                        </a:prstGeom>
                        <a:noFill/>
                        <a:ln>
                          <a:noFill/>
                        </a:ln>
                      </pic:spPr>
                    </pic:pic>
                  </a:graphicData>
                </a:graphic>
              </wp:inline>
            </w:drawing>
          </w:r>
        </w:p>
        <w:p w14:paraId="22CEBD88" w14:textId="454D31D3" w:rsidR="002D6F13" w:rsidRDefault="007D483D" w:rsidP="00FC042A">
          <w:pPr>
            <w:ind w:left="1440"/>
          </w:pPr>
          <w:r w:rsidRPr="009C7DB0">
            <w:rPr>
              <w:noProof/>
              <w:lang w:eastAsia="en-US"/>
            </w:rPr>
            <w:drawing>
              <wp:anchor distT="0" distB="0" distL="114300" distR="114300" simplePos="0" relativeHeight="251674624" behindDoc="1" locked="0" layoutInCell="1" allowOverlap="1" wp14:anchorId="06E09CA2" wp14:editId="4CC7A50A">
                <wp:simplePos x="0" y="0"/>
                <wp:positionH relativeFrom="margin">
                  <wp:align>right</wp:align>
                </wp:positionH>
                <wp:positionV relativeFrom="page">
                  <wp:posOffset>67733801</wp:posOffset>
                </wp:positionV>
                <wp:extent cx="1558290" cy="2838450"/>
                <wp:effectExtent l="0" t="0" r="381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58290" cy="2838450"/>
                        </a:xfrm>
                        <a:prstGeom prst="rect">
                          <a:avLst/>
                        </a:prstGeom>
                        <a:noFill/>
                        <a:ln>
                          <a:noFill/>
                        </a:ln>
                      </pic:spPr>
                    </pic:pic>
                  </a:graphicData>
                </a:graphic>
              </wp:anchor>
            </w:drawing>
          </w:r>
          <w:r w:rsidR="002D6F13">
            <w:br/>
          </w:r>
          <w:r w:rsidR="002D6F13">
            <w:br/>
          </w:r>
          <w:r w:rsidR="008A59DA">
            <w:t>Trong một Quân cờ có những thuộc tính sau:</w:t>
          </w:r>
          <w:r w:rsidR="008A59DA">
            <w:br/>
            <w:t>- một đối tượ</w:t>
          </w:r>
          <w:r w:rsidR="00A43AC7">
            <w:t>ng lưu</w:t>
          </w:r>
          <w:r w:rsidR="008A59DA">
            <w:t xml:space="preserve"> số</w:t>
          </w:r>
          <w:r w:rsidR="00A43AC7">
            <w:t xml:space="preserve"> dòng và </w:t>
          </w:r>
          <w:r w:rsidR="008A59DA">
            <w:t>cột của quân cờ này trên bàn cờ</w:t>
          </w:r>
          <w:r w:rsidR="00720BEB">
            <w:t xml:space="preserve"> (</w:t>
          </w:r>
          <w:r w:rsidR="00A43AC7">
            <w:t>I</w:t>
          </w:r>
          <w:r w:rsidR="00720BEB">
            <w:t>ndex)</w:t>
          </w:r>
          <w:r w:rsidR="008A59DA">
            <w:br/>
            <w:t>- một tham chiếu tới bàn cờ chứa quân cờ này</w:t>
          </w:r>
          <w:r w:rsidR="00720BEB">
            <w:t xml:space="preserve"> (Owner)</w:t>
          </w:r>
          <w:r w:rsidR="008A59DA">
            <w:br/>
            <w:t>- một giá trị cho biết quân cờ này thuộc đội nào</w:t>
          </w:r>
          <w:r w:rsidR="00720BEB">
            <w:t xml:space="preserve"> (</w:t>
          </w:r>
          <w:r w:rsidR="00A43AC7">
            <w:t>T</w:t>
          </w:r>
          <w:r w:rsidR="00720BEB">
            <w:t>eam)</w:t>
          </w:r>
          <w:r w:rsidR="009C7DB0" w:rsidRPr="009C7DB0">
            <w:t xml:space="preserve"> </w:t>
          </w:r>
          <w:r w:rsidR="00BA4E58">
            <w:br/>
            <w:t>- để đánh giá độ tốt của một quân cờ, ta không thể gán giá trị trực tiếp cho quân cờ đó được, mà mỗi trường hợp quân cờ đó sẽ có một độ tốt khác nhau. Vì vậy, ta cần một hàm để đánh giá độ tốt của một quân cờ.</w:t>
          </w:r>
        </w:p>
        <w:p w14:paraId="5B5372C0" w14:textId="3F819536" w:rsidR="002D6F13" w:rsidRDefault="002D6F13">
          <w:r>
            <w:br w:type="page"/>
          </w:r>
        </w:p>
        <w:p w14:paraId="6B9C85D9" w14:textId="2EFEBC63" w:rsidR="00BA4E58" w:rsidRPr="004902A7" w:rsidRDefault="008A59DA" w:rsidP="0091042A">
          <w:pPr>
            <w:ind w:left="1440"/>
          </w:pPr>
          <w:r>
            <w:lastRenderedPageBreak/>
            <w:br/>
          </w:r>
          <w:r w:rsidR="009C7DB0">
            <w:t>Các lớp dẫn xuất của Quanco khá tương tự nhau</w:t>
          </w:r>
          <w:r w:rsidR="00BA4E58">
            <w:t>, đều có thêm một thuộc tính tĩnh là MoveIndex.</w:t>
          </w:r>
          <w:r w:rsidR="00BA4E58">
            <w:br/>
            <w:t>MoveIndex là một mảng tĩnh các số nguyên gồn có 8 ô, được khởi tạo từ khi mới bắt đầu chương trình và không thay đổi cho đến hết chương trình.</w:t>
          </w:r>
          <w:r w:rsidR="00BA4E58">
            <w:br/>
            <w:t>Mảng này lưu số ô tối đa mà một quân cờ có thể di chuyển được theo một hướng nào đó theo thứ tự các hướng như sau:</w:t>
          </w:r>
          <w:r w:rsidR="00BA4E58">
            <w:br/>
          </w:r>
        </w:p>
        <w:tbl>
          <w:tblPr>
            <w:tblStyle w:val="TableGrid"/>
            <w:tblW w:w="0" w:type="auto"/>
            <w:tblInd w:w="1440" w:type="dxa"/>
            <w:tblLook w:val="04A0" w:firstRow="1" w:lastRow="0" w:firstColumn="1" w:lastColumn="0" w:noHBand="0" w:noVBand="1"/>
          </w:tblPr>
          <w:tblGrid>
            <w:gridCol w:w="898"/>
            <w:gridCol w:w="898"/>
            <w:gridCol w:w="899"/>
            <w:gridCol w:w="899"/>
            <w:gridCol w:w="899"/>
            <w:gridCol w:w="899"/>
            <w:gridCol w:w="899"/>
            <w:gridCol w:w="899"/>
          </w:tblGrid>
          <w:tr w:rsidR="0091042A" w14:paraId="7B25DCD8" w14:textId="77777777" w:rsidTr="00BA4E58">
            <w:tc>
              <w:tcPr>
                <w:tcW w:w="898" w:type="dxa"/>
              </w:tcPr>
              <w:p w14:paraId="0F8A017B" w14:textId="7BC0F8D8" w:rsidR="00BA4E58" w:rsidRDefault="0091042A" w:rsidP="004902A7">
                <w:r>
                  <w:t>Trái</w:t>
                </w:r>
              </w:p>
            </w:tc>
            <w:tc>
              <w:tcPr>
                <w:tcW w:w="898" w:type="dxa"/>
              </w:tcPr>
              <w:p w14:paraId="3C677558" w14:textId="35177074" w:rsidR="00BA4E58" w:rsidRDefault="0091042A" w:rsidP="004902A7">
                <w:r>
                  <w:t>Phải</w:t>
                </w:r>
              </w:p>
            </w:tc>
            <w:tc>
              <w:tcPr>
                <w:tcW w:w="899" w:type="dxa"/>
              </w:tcPr>
              <w:p w14:paraId="680D8A82" w14:textId="5F41E0E4" w:rsidR="00BA4E58" w:rsidRDefault="0091042A" w:rsidP="004902A7">
                <w:r>
                  <w:t>Trên</w:t>
                </w:r>
              </w:p>
            </w:tc>
            <w:tc>
              <w:tcPr>
                <w:tcW w:w="899" w:type="dxa"/>
              </w:tcPr>
              <w:p w14:paraId="6A877963" w14:textId="7D5D60FE" w:rsidR="00BA4E58" w:rsidRDefault="0091042A" w:rsidP="004902A7">
                <w:r>
                  <w:t>Dưới</w:t>
                </w:r>
              </w:p>
            </w:tc>
            <w:tc>
              <w:tcPr>
                <w:tcW w:w="899" w:type="dxa"/>
              </w:tcPr>
              <w:p w14:paraId="6A48B4D6" w14:textId="0C148C5C" w:rsidR="00BA4E58" w:rsidRDefault="0091042A" w:rsidP="004902A7">
                <w:r>
                  <w:t>11h</w:t>
                </w:r>
              </w:p>
            </w:tc>
            <w:tc>
              <w:tcPr>
                <w:tcW w:w="899" w:type="dxa"/>
              </w:tcPr>
              <w:p w14:paraId="024E68D6" w14:textId="0B596650" w:rsidR="00BA4E58" w:rsidRDefault="0091042A" w:rsidP="004902A7">
                <w:r>
                  <w:t>5h</w:t>
                </w:r>
              </w:p>
            </w:tc>
            <w:tc>
              <w:tcPr>
                <w:tcW w:w="899" w:type="dxa"/>
              </w:tcPr>
              <w:p w14:paraId="15188D39" w14:textId="7FB6CA13" w:rsidR="00BA4E58" w:rsidRDefault="0091042A" w:rsidP="004902A7">
                <w:r>
                  <w:t>1h</w:t>
                </w:r>
              </w:p>
            </w:tc>
            <w:tc>
              <w:tcPr>
                <w:tcW w:w="899" w:type="dxa"/>
              </w:tcPr>
              <w:p w14:paraId="69EE6F04" w14:textId="66474C2E" w:rsidR="00BA4E58" w:rsidRDefault="0091042A" w:rsidP="004902A7">
                <w:r>
                  <w:t>7h</w:t>
                </w:r>
              </w:p>
            </w:tc>
          </w:tr>
        </w:tbl>
        <w:p w14:paraId="335841BB" w14:textId="572CB9E9" w:rsidR="0091042A" w:rsidRDefault="008435BA" w:rsidP="004902A7">
          <w:pPr>
            <w:ind w:left="1440"/>
          </w:pPr>
          <w:r w:rsidRPr="0091042A">
            <w:rPr>
              <w:noProof/>
              <w:lang w:eastAsia="en-US"/>
            </w:rPr>
            <w:drawing>
              <wp:anchor distT="0" distB="0" distL="114300" distR="114300" simplePos="0" relativeHeight="251670528" behindDoc="0" locked="0" layoutInCell="1" allowOverlap="1" wp14:anchorId="6EE18738" wp14:editId="043AB5B5">
                <wp:simplePos x="0" y="0"/>
                <wp:positionH relativeFrom="column">
                  <wp:posOffset>4441135</wp:posOffset>
                </wp:positionH>
                <wp:positionV relativeFrom="paragraph">
                  <wp:posOffset>138458</wp:posOffset>
                </wp:positionV>
                <wp:extent cx="1558290" cy="1550670"/>
                <wp:effectExtent l="0" t="0" r="381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58290" cy="1550670"/>
                        </a:xfrm>
                        <a:prstGeom prst="rect">
                          <a:avLst/>
                        </a:prstGeom>
                        <a:noFill/>
                        <a:ln>
                          <a:noFill/>
                        </a:ln>
                      </pic:spPr>
                    </pic:pic>
                  </a:graphicData>
                </a:graphic>
              </wp:anchor>
            </w:drawing>
          </w:r>
          <w:r w:rsidR="0091042A">
            <w:t>Mục đích tạo mảng này là để lấy tất cả các vị trí mà quân cờ đó có thể đi đến được bằng một thuật toán chung cho tất cả các quân cờ.</w:t>
          </w:r>
          <w:r w:rsidR="0091042A">
            <w:br/>
            <w:t>Trường hợp quân cờ đó là Ngựa, sẽ có một đoạn code riêng dành cho nó.</w:t>
          </w:r>
          <w:r w:rsidR="0091042A">
            <w:br/>
            <w:t>Đây là một ví dụ cho các lớp dẫn xuất từ lớp Quanco:</w:t>
          </w:r>
        </w:p>
        <w:p w14:paraId="163FA6A4" w14:textId="30A57957" w:rsidR="002D6F13" w:rsidRDefault="008435BA" w:rsidP="002D6F13">
          <w:pPr>
            <w:ind w:left="1440"/>
          </w:pPr>
          <w:r w:rsidRPr="00364F72">
            <w:rPr>
              <w:noProof/>
              <w:lang w:eastAsia="en-US"/>
            </w:rPr>
            <w:drawing>
              <wp:anchor distT="0" distB="0" distL="114300" distR="114300" simplePos="0" relativeHeight="251671552" behindDoc="0" locked="0" layoutInCell="1" allowOverlap="1" wp14:anchorId="395C9FCE" wp14:editId="7A5DA3BB">
                <wp:simplePos x="0" y="0"/>
                <wp:positionH relativeFrom="margin">
                  <wp:align>right</wp:align>
                </wp:positionH>
                <wp:positionV relativeFrom="paragraph">
                  <wp:posOffset>1143000</wp:posOffset>
                </wp:positionV>
                <wp:extent cx="1558290" cy="2258060"/>
                <wp:effectExtent l="0" t="0" r="3810" b="889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58290" cy="2258060"/>
                        </a:xfrm>
                        <a:prstGeom prst="rect">
                          <a:avLst/>
                        </a:prstGeom>
                        <a:noFill/>
                        <a:ln>
                          <a:noFill/>
                        </a:ln>
                      </pic:spPr>
                    </pic:pic>
                  </a:graphicData>
                </a:graphic>
              </wp:anchor>
            </w:drawing>
          </w:r>
          <w:r w:rsidR="002D6F13">
            <w:br/>
          </w:r>
          <w:r w:rsidR="002D6F13">
            <w:br/>
          </w:r>
          <w:r w:rsidR="002D6F13">
            <w:br/>
          </w:r>
          <w:r w:rsidR="002D6F13">
            <w:br/>
          </w:r>
          <w:r w:rsidR="002D6F13">
            <w:br/>
          </w:r>
          <w:r w:rsidR="002D6F13">
            <w:br/>
          </w:r>
          <w:r w:rsidR="0091042A">
            <w:t>Nhưng trong số các lớp dẫn xuất này, có một lớp đặc biệt hơn các lớp còn lại, đó là Tốt.</w:t>
          </w:r>
          <w:r w:rsidR="0091042A">
            <w:br/>
            <w:t xml:space="preserve">Bởi vì tốt là con cờ duy nhất trên bàn cờ có quy định chiều di chuyển, nước </w:t>
          </w:r>
          <w:r w:rsidR="002D6F13">
            <w:t>đi chéo</w:t>
          </w:r>
          <w:r w:rsidR="00364F72">
            <w:t xml:space="preserve"> chỉ thực hiện được khi ở đó có quân của đối phương và nó được di chuyển 2 ô ở lần di chuyển đầu tiên.</w:t>
          </w:r>
          <w:r w:rsidR="002D6F13">
            <w:br/>
          </w:r>
          <w:r w:rsidR="00364F72">
            <w:br/>
          </w:r>
          <w:r w:rsidR="00364F72" w:rsidRPr="00364F72">
            <w:t>Vì vậy, nó cần có một số thuộc tính khác nữa:</w:t>
          </w:r>
          <w:r w:rsidR="00364F72">
            <w:br/>
            <w:t xml:space="preserve"> - moved : là true khi con tốt này đã di chuyển rồi</w:t>
          </w:r>
          <w:r w:rsidR="00364F72">
            <w:br/>
            <w:t xml:space="preserve"> - Bốn mảng tĩnh MoveIndex thay vì 1 như các lớp khác. </w:t>
          </w:r>
          <w:r w:rsidR="00280E8A">
            <w:br/>
            <w:t xml:space="preserve">Bốn mảng này dùng </w:t>
          </w:r>
          <w:r w:rsidR="00364F72">
            <w:t>cho các trường hợ</w:t>
          </w:r>
          <w:r w:rsidR="00280E8A">
            <w:t>p khác nhau:</w:t>
          </w:r>
          <w:r w:rsidR="00280E8A">
            <w:br/>
          </w:r>
          <w:r w:rsidR="00364F72">
            <w:t>MoveIndex : là quân của máy và chưa di chuyển.</w:t>
          </w:r>
          <w:r w:rsidR="00364F72">
            <w:br/>
            <w:t>MoveIndex1 : quân của người và chưa di chuyển.</w:t>
          </w:r>
          <w:r w:rsidR="00280E8A">
            <w:br/>
          </w:r>
          <w:r w:rsidR="00364F72">
            <w:t>MoveIndex2 : quân của máy và đã di chuyển.</w:t>
          </w:r>
          <w:r w:rsidR="00280E8A">
            <w:br/>
          </w:r>
          <w:r w:rsidR="00364F72">
            <w:t xml:space="preserve">MoveIndex3 : quân của người và đã di chuyển. </w:t>
          </w:r>
          <w:r w:rsidR="00280E8A">
            <w:br/>
          </w:r>
          <w:r w:rsidR="00280E8A">
            <w:br/>
            <w:t>Nếu dùng các câu lệnh điều kiện so sánh thì hoàn toàn không cần tơi các mảng này, nhưng để tốc độ thực thi nhanh hơn, ta nên dùng những mảng này để giảm bớt các câu lệnh so sánh.</w:t>
          </w:r>
        </w:p>
        <w:p w14:paraId="031D3A45" w14:textId="2C9769EF" w:rsidR="002D6F13" w:rsidRDefault="002D6F13">
          <w:r>
            <w:br w:type="page"/>
          </w:r>
        </w:p>
        <w:p w14:paraId="2CC9A58F" w14:textId="5B1B2BF1" w:rsidR="007E1F6A" w:rsidRDefault="007E1F6A" w:rsidP="00AD0412">
          <w:pPr>
            <w:pStyle w:val="Heading2"/>
            <w:ind w:left="720"/>
          </w:pPr>
          <w:bookmarkStart w:id="15" w:name="_Toc408313649"/>
          <w:r>
            <w:lastRenderedPageBreak/>
            <w:t>3.3. Các vấn đề và thuật giải</w:t>
          </w:r>
          <w:bookmarkEnd w:id="15"/>
          <w:r>
            <w:t xml:space="preserve"> </w:t>
          </w:r>
        </w:p>
        <w:p w14:paraId="1A863943" w14:textId="4051B5F6" w:rsidR="005116E8" w:rsidRDefault="00FC042A" w:rsidP="005116E8">
          <w:pPr>
            <w:ind w:left="1440"/>
          </w:pPr>
          <w:r>
            <w:t xml:space="preserve">Dưới đây sẽ đưa ra các vấn đề </w:t>
          </w:r>
          <w:r w:rsidR="000D12C9">
            <w:t>để thực hiện thuật giả</w:t>
          </w:r>
          <w:r w:rsidR="00A40267">
            <w:t>i.</w:t>
          </w:r>
          <w:r w:rsidR="008122EA">
            <w:br/>
            <w:t>Việc diễn giải sẽ đi từ cái tổng quát tới cái chi tiết, từ thuật giải ta đang muốn hướng đến cài đặt đầu tiên tới những chi tiết nhỏ hơn phát sinh khi cài đặt.</w:t>
          </w:r>
        </w:p>
        <w:p w14:paraId="7245C1BB" w14:textId="45FCA67E" w:rsidR="001038F3" w:rsidRDefault="001038F3" w:rsidP="001038F3">
          <w:pPr>
            <w:pStyle w:val="Heading3"/>
            <w:ind w:left="1440"/>
          </w:pPr>
          <w:bookmarkStart w:id="16" w:name="_Toc408313650"/>
          <w:r>
            <w:t>quản lí Value của mỗi node</w:t>
          </w:r>
          <w:bookmarkEnd w:id="16"/>
        </w:p>
        <w:p w14:paraId="295E3EE0" w14:textId="77777777" w:rsidR="00D80360" w:rsidRDefault="001038F3" w:rsidP="001038F3">
          <w:pPr>
            <w:ind w:left="1440"/>
          </w:pPr>
          <w:r>
            <w:t>Để code được ngắn gọn hơn, ta quản lí giá trị của thuộc tính value bằng một Properties Value.</w:t>
          </w:r>
          <w:r>
            <w:br/>
            <w:t xml:space="preserve">Properties này sẽ chỉ nhận những giá trị phù hợp với </w:t>
          </w:r>
          <w:r w:rsidR="00D80360">
            <w:t>loại node thông qua so sánh.</w:t>
          </w:r>
          <w:r w:rsidR="00D80360">
            <w:br/>
            <w:t>code cũng khá đơn giản:</w:t>
          </w:r>
        </w:p>
        <w:p w14:paraId="6843F5B3" w14:textId="77777777" w:rsidR="00D80360" w:rsidRDefault="00D80360" w:rsidP="00D80360">
          <w:pPr>
            <w:pStyle w:val="Heading4"/>
            <w:ind w:left="1440"/>
          </w:pPr>
          <w:r>
            <w:t>Code</w:t>
          </w:r>
        </w:p>
        <w:p w14:paraId="4FE725A7" w14:textId="1328DB1A" w:rsidR="00D80360" w:rsidRDefault="00D80360" w:rsidP="00D8036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Value</w:t>
          </w:r>
        </w:p>
        <w:p w14:paraId="719C4DFC" w14:textId="19201D08" w:rsidR="00D80360" w:rsidRDefault="00D80360" w:rsidP="00D8036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14:paraId="14689FFB" w14:textId="77777777" w:rsidR="00D80360" w:rsidRDefault="00D80360" w:rsidP="00D8036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_value; }</w:t>
          </w:r>
        </w:p>
        <w:p w14:paraId="0CCE1529" w14:textId="77777777" w:rsidR="00D80360" w:rsidRDefault="00D80360" w:rsidP="00D8036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w:t>
          </w:r>
        </w:p>
        <w:p w14:paraId="590E897B" w14:textId="77777777" w:rsidR="00D80360" w:rsidRDefault="00D80360" w:rsidP="00D8036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Nodetype</w:t>
          </w:r>
          <w:r>
            <w:rPr>
              <w:rFonts w:ascii="Consolas" w:hAnsi="Consolas" w:cs="Consolas"/>
              <w:color w:val="000000"/>
              <w:sz w:val="19"/>
              <w:szCs w:val="19"/>
              <w:highlight w:val="white"/>
            </w:rPr>
            <w:t>.Max)</w:t>
          </w:r>
        </w:p>
        <w:p w14:paraId="1DBD0762" w14:textId="77777777" w:rsidR="00D80360" w:rsidRDefault="00D80360" w:rsidP="00D8036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node này lưu giá trị min</w:t>
          </w:r>
        </w:p>
        <w:p w14:paraId="77D0E9F4" w14:textId="77777777" w:rsidR="00D80360" w:rsidRDefault="00D80360" w:rsidP="00D8036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((_value &gt;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&amp;&amp; _value!=5000) || _value == 5000)</w:t>
          </w:r>
        </w:p>
        <w:p w14:paraId="24AC2E0D" w14:textId="77777777" w:rsidR="00D80360" w:rsidRDefault="00D80360" w:rsidP="00D8036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8000"/>
              <w:sz w:val="19"/>
              <w:szCs w:val="19"/>
              <w:highlight w:val="white"/>
            </w:rPr>
            <w:t>// giá trị phù hợp và đã được gán ít nhất 1 lần</w:t>
          </w:r>
        </w:p>
        <w:p w14:paraId="7C6F7EA9" w14:textId="7E1F7D8A" w:rsidR="00D80360" w:rsidRDefault="00D80360" w:rsidP="00D8036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hoặc chưa bao h được gán</w:t>
          </w:r>
          <w:r>
            <w:rPr>
              <w:rFonts w:ascii="Consolas" w:hAnsi="Consolas" w:cs="Consolas"/>
              <w:color w:val="008000"/>
              <w:sz w:val="19"/>
              <w:szCs w:val="19"/>
              <w:highlight w:val="white"/>
            </w:rPr>
            <w:br/>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 5000 là giá trị khởi tạo, bằng 5000 là chưa bị thay đổi</w:t>
          </w:r>
        </w:p>
        <w:p w14:paraId="5C5B26B5" w14:textId="77777777" w:rsidR="00D80360" w:rsidRDefault="00D80360" w:rsidP="00D8036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_value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14:paraId="2FE8DDC6" w14:textId="77777777" w:rsidR="00D80360" w:rsidRDefault="00D80360" w:rsidP="00D8036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390BD9D" w14:textId="77777777" w:rsidR="00D80360" w:rsidRDefault="00D80360" w:rsidP="00D8036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2C6EADB" w14:textId="77777777" w:rsidR="00D80360" w:rsidRDefault="00D80360" w:rsidP="00D8036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142C9D97" w14:textId="77777777" w:rsidR="00D80360" w:rsidRDefault="00D80360" w:rsidP="00D8036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EA66F05" w14:textId="77777777" w:rsidR="00D80360" w:rsidRDefault="00D80360" w:rsidP="00D8036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((_value &lt;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&amp;&amp; _value!=5000) || _value==5000)</w:t>
          </w:r>
        </w:p>
        <w:p w14:paraId="21FDB908" w14:textId="77777777" w:rsidR="00D80360" w:rsidRDefault="00D80360" w:rsidP="00D8036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DB033D0" w14:textId="77777777" w:rsidR="00D80360" w:rsidRDefault="00D80360" w:rsidP="00D8036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_value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14:paraId="0BC0661E" w14:textId="77777777" w:rsidR="00D80360" w:rsidRDefault="00D80360" w:rsidP="00D8036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1A3F2C" w14:textId="77777777" w:rsidR="00D80360" w:rsidRDefault="00D80360" w:rsidP="00D8036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B5DFD5" w14:textId="12D91996" w:rsidR="001038F3" w:rsidRPr="00D80360" w:rsidRDefault="00D80360" w:rsidP="00D8036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r>
            <w:rPr>
              <w:rFonts w:ascii="Consolas" w:hAnsi="Consolas" w:cs="Consolas"/>
              <w:color w:val="000000"/>
              <w:sz w:val="19"/>
              <w:szCs w:val="19"/>
              <w:highlight w:val="white"/>
            </w:rPr>
            <w:br/>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sidR="001038F3">
            <w:br/>
          </w:r>
        </w:p>
        <w:p w14:paraId="08A0DA6A" w14:textId="22AA1DB4" w:rsidR="00A40267" w:rsidRDefault="00CC2440" w:rsidP="00A40267">
          <w:pPr>
            <w:pStyle w:val="Heading3"/>
            <w:ind w:left="1440"/>
          </w:pPr>
          <w:bookmarkStart w:id="17" w:name="_Toc408313651"/>
          <w:r>
            <w:t>T</w:t>
          </w:r>
          <w:r w:rsidR="00A40267">
            <w:t>ÌM NODE CON TỐT NHẤT BẰNG THUẬT GIẢI MINIMAX VỚI ĐỘ SÂU GIỚI HẠN</w:t>
          </w:r>
          <w:bookmarkEnd w:id="17"/>
        </w:p>
        <w:p w14:paraId="3C177679" w14:textId="1E01437D" w:rsidR="005761EB" w:rsidRDefault="000965CA" w:rsidP="005761EB">
          <w:pPr>
            <w:ind w:left="1440"/>
          </w:pPr>
          <w:r>
            <w:t>Như đã trình bày ở chương 2, AI là một lớp có toàn bộ là các thành phần tĩnh. Lớp này là sự mô tả trí tuệ nhân tạo.</w:t>
          </w:r>
          <w:r>
            <w:br/>
            <w:t>ta đi tìm hiểu thuật giải cho phương thức</w:t>
          </w:r>
          <w:r w:rsidR="00425200">
            <w:t xml:space="preserve"> status</w:t>
          </w:r>
          <w:r>
            <w:t xml:space="preserve"> Think(status input) của lớp này</w:t>
          </w:r>
          <w:r w:rsidR="001046D1">
            <w:t>.</w:t>
          </w:r>
        </w:p>
        <w:p w14:paraId="54D1F5F0" w14:textId="77777777" w:rsidR="00E61E16" w:rsidRDefault="005761EB" w:rsidP="00E61E16">
          <w:pPr>
            <w:ind w:left="1440"/>
          </w:pPr>
          <w:r>
            <w:t>- Có sẵn : độ sâu tối đa (inteligent)</w:t>
          </w:r>
          <w:r>
            <w:br/>
            <w:t>- Input : một status do người thực hiện nên</w:t>
          </w:r>
          <w:r w:rsidR="0014354E">
            <w:t>.</w:t>
          </w:r>
          <w:r>
            <w:br/>
            <w:t>- Output : một status được lựa chọn qua thuật giải minimax với độ sâu giới hạn</w:t>
          </w:r>
          <w:r w:rsidR="0014354E">
            <w:t>.</w:t>
          </w:r>
        </w:p>
        <w:p w14:paraId="20566A8C" w14:textId="7EABCCC5" w:rsidR="00E61E16" w:rsidRDefault="00E61E16" w:rsidP="00E61E16">
          <w:pPr>
            <w:pStyle w:val="Heading4"/>
            <w:ind w:left="1440"/>
          </w:pPr>
          <w:r>
            <w:t>Mã giả</w:t>
          </w:r>
        </w:p>
        <w:p w14:paraId="49A30E45" w14:textId="15D4D0AE" w:rsidR="0089071B" w:rsidRPr="00E61E16" w:rsidRDefault="00AB056A" w:rsidP="00E61E16">
          <w:pPr>
            <w:ind w:left="1440"/>
          </w:pPr>
          <w:r>
            <w:t>Bướ</w:t>
          </w:r>
          <w:r w:rsidR="001F721D">
            <w:t>c 1: //Khởi tạo</w:t>
          </w:r>
        </w:p>
        <w:p w14:paraId="4508CBC0" w14:textId="4023BE85" w:rsidR="0089071B" w:rsidRPr="001F721D" w:rsidRDefault="0089071B" w:rsidP="00E61E16">
          <w:pPr>
            <w:autoSpaceDE w:val="0"/>
            <w:autoSpaceDN w:val="0"/>
            <w:adjustRightInd w:val="0"/>
            <w:spacing w:before="0" w:line="240" w:lineRule="auto"/>
            <w:ind w:left="1440"/>
            <w:rPr>
              <w:rFonts w:cstheme="minorHAnsi"/>
              <w:color w:val="3E762A" w:themeColor="accent1" w:themeShade="BF"/>
              <w:sz w:val="22"/>
              <w:szCs w:val="22"/>
              <w:highlight w:val="white"/>
            </w:rPr>
          </w:pPr>
          <w:r w:rsidRPr="0089071B">
            <w:rPr>
              <w:rFonts w:cstheme="minorHAnsi"/>
              <w:color w:val="000000"/>
              <w:sz w:val="22"/>
              <w:szCs w:val="22"/>
              <w:highlight w:val="white"/>
            </w:rPr>
            <w:t xml:space="preserve">            </w:t>
          </w:r>
          <w:r w:rsidRPr="0089071B">
            <w:rPr>
              <w:rFonts w:cstheme="minorHAnsi"/>
              <w:color w:val="2B91AF"/>
              <w:sz w:val="22"/>
              <w:szCs w:val="22"/>
              <w:highlight w:val="white"/>
            </w:rPr>
            <w:t>Node</w:t>
          </w:r>
          <w:r>
            <w:rPr>
              <w:rFonts w:cstheme="minorHAnsi"/>
              <w:color w:val="000000"/>
              <w:sz w:val="22"/>
              <w:szCs w:val="22"/>
              <w:highlight w:val="white"/>
            </w:rPr>
            <w:t xml:space="preserve"> root = input;  </w:t>
          </w:r>
          <w:r w:rsidRPr="0089071B">
            <w:rPr>
              <w:rFonts w:cstheme="minorHAnsi"/>
              <w:color w:val="3E762A" w:themeColor="accent1" w:themeShade="BF"/>
              <w:sz w:val="22"/>
              <w:szCs w:val="22"/>
              <w:highlight w:val="white"/>
            </w:rPr>
            <w:t>// sao chép input cho node root để xử lí</w:t>
          </w:r>
          <w:r>
            <w:rPr>
              <w:rFonts w:cstheme="minorHAnsi"/>
              <w:color w:val="000000"/>
              <w:sz w:val="22"/>
              <w:szCs w:val="22"/>
              <w:highlight w:val="white"/>
            </w:rPr>
            <w:br/>
          </w:r>
        </w:p>
        <w:p w14:paraId="02C458AF" w14:textId="7658F1AE" w:rsidR="0089071B" w:rsidRDefault="0089071B" w:rsidP="00E61E16">
          <w:pPr>
            <w:autoSpaceDE w:val="0"/>
            <w:autoSpaceDN w:val="0"/>
            <w:adjustRightInd w:val="0"/>
            <w:spacing w:before="0" w:line="240" w:lineRule="auto"/>
            <w:ind w:left="1440"/>
            <w:rPr>
              <w:rFonts w:cstheme="minorHAnsi"/>
              <w:color w:val="000000"/>
              <w:sz w:val="22"/>
              <w:szCs w:val="22"/>
              <w:highlight w:val="white"/>
            </w:rPr>
          </w:pPr>
          <w:r w:rsidRPr="0089071B">
            <w:rPr>
              <w:rFonts w:cstheme="minorHAnsi"/>
              <w:color w:val="000000"/>
              <w:sz w:val="22"/>
              <w:szCs w:val="22"/>
              <w:highlight w:val="white"/>
            </w:rPr>
            <w:lastRenderedPageBreak/>
            <w:t xml:space="preserve">            </w:t>
          </w:r>
          <w:r w:rsidRPr="0089071B">
            <w:rPr>
              <w:rFonts w:cstheme="minorHAnsi"/>
              <w:color w:val="2B91AF"/>
              <w:sz w:val="22"/>
              <w:szCs w:val="22"/>
              <w:highlight w:val="white"/>
            </w:rPr>
            <w:t>List</w:t>
          </w:r>
          <w:r w:rsidRPr="0089071B">
            <w:rPr>
              <w:rFonts w:cstheme="minorHAnsi"/>
              <w:color w:val="000000"/>
              <w:sz w:val="22"/>
              <w:szCs w:val="22"/>
              <w:highlight w:val="white"/>
            </w:rPr>
            <w:t>&lt;</w:t>
          </w:r>
          <w:r w:rsidRPr="0089071B">
            <w:rPr>
              <w:rFonts w:cstheme="minorHAnsi"/>
              <w:color w:val="2B91AF"/>
              <w:sz w:val="22"/>
              <w:szCs w:val="22"/>
              <w:highlight w:val="white"/>
            </w:rPr>
            <w:t>Status</w:t>
          </w:r>
          <w:r w:rsidRPr="0089071B">
            <w:rPr>
              <w:rFonts w:cstheme="minorHAnsi"/>
              <w:color w:val="000000"/>
              <w:sz w:val="22"/>
              <w:szCs w:val="22"/>
              <w:highlight w:val="white"/>
            </w:rPr>
            <w:t>&gt; rootsubsstatus = getSubStatus(root.status);</w:t>
          </w:r>
          <w:r>
            <w:rPr>
              <w:rFonts w:cstheme="minorHAnsi"/>
              <w:color w:val="000000"/>
              <w:sz w:val="22"/>
              <w:szCs w:val="22"/>
              <w:highlight w:val="white"/>
            </w:rPr>
            <w:t xml:space="preserve"> </w:t>
          </w:r>
          <w:r w:rsidRPr="0089071B">
            <w:rPr>
              <w:rFonts w:cstheme="minorHAnsi"/>
              <w:color w:val="3E762A" w:themeColor="accent1" w:themeShade="BF"/>
              <w:sz w:val="22"/>
              <w:szCs w:val="22"/>
              <w:highlight w:val="white"/>
            </w:rPr>
            <w:t>// lấy tất cả các status con có thể phát sinh từ input</w:t>
          </w:r>
          <w:r>
            <w:rPr>
              <w:rFonts w:cstheme="minorHAnsi"/>
              <w:color w:val="000000"/>
              <w:sz w:val="22"/>
              <w:szCs w:val="22"/>
              <w:highlight w:val="white"/>
            </w:rPr>
            <w:br/>
          </w:r>
        </w:p>
        <w:p w14:paraId="3238702F" w14:textId="4D01064B" w:rsidR="0089071B" w:rsidRDefault="0089071B" w:rsidP="00E61E16">
          <w:pPr>
            <w:autoSpaceDE w:val="0"/>
            <w:autoSpaceDN w:val="0"/>
            <w:adjustRightInd w:val="0"/>
            <w:spacing w:before="0" w:line="240" w:lineRule="auto"/>
            <w:ind w:left="1440"/>
            <w:rPr>
              <w:rFonts w:cstheme="minorHAnsi"/>
              <w:color w:val="000000"/>
              <w:sz w:val="22"/>
              <w:szCs w:val="22"/>
              <w:highlight w:val="white"/>
            </w:rPr>
          </w:pPr>
          <w:r>
            <w:rPr>
              <w:rFonts w:cstheme="minorHAnsi"/>
              <w:color w:val="000000"/>
              <w:sz w:val="22"/>
              <w:szCs w:val="22"/>
              <w:highlight w:val="white"/>
            </w:rPr>
            <w:t>Bước 2 :  // xử lí</w:t>
          </w:r>
        </w:p>
        <w:p w14:paraId="70B0BF06" w14:textId="6D0950AA" w:rsidR="001F721D" w:rsidRDefault="0089071B" w:rsidP="00E61E16">
          <w:pPr>
            <w:autoSpaceDE w:val="0"/>
            <w:autoSpaceDN w:val="0"/>
            <w:adjustRightInd w:val="0"/>
            <w:spacing w:before="0" w:line="240" w:lineRule="auto"/>
            <w:ind w:left="1440"/>
            <w:rPr>
              <w:rFonts w:cstheme="minorHAnsi"/>
              <w:color w:val="000000"/>
              <w:sz w:val="22"/>
              <w:szCs w:val="22"/>
              <w:highlight w:val="white"/>
            </w:rPr>
          </w:pPr>
          <w:r>
            <w:rPr>
              <w:rFonts w:cstheme="minorHAnsi"/>
              <w:color w:val="000000"/>
              <w:sz w:val="22"/>
              <w:szCs w:val="22"/>
              <w:highlight w:val="white"/>
            </w:rPr>
            <w:tab/>
            <w:t>Bước 2.1 : với mỗi status con</w:t>
          </w:r>
          <w:r w:rsidR="007D483D">
            <w:rPr>
              <w:rFonts w:cstheme="minorHAnsi"/>
              <w:color w:val="000000"/>
              <w:sz w:val="22"/>
              <w:szCs w:val="22"/>
              <w:highlight w:val="white"/>
            </w:rPr>
            <w:t xml:space="preserve"> N</w:t>
          </w:r>
          <w:r>
            <w:rPr>
              <w:rFonts w:cstheme="minorHAnsi"/>
              <w:color w:val="000000"/>
              <w:sz w:val="22"/>
              <w:szCs w:val="22"/>
              <w:highlight w:val="white"/>
            </w:rPr>
            <w:t xml:space="preserve"> của input</w:t>
          </w:r>
          <w:r w:rsidR="001F721D">
            <w:rPr>
              <w:rFonts w:cstheme="minorHAnsi"/>
              <w:color w:val="000000"/>
              <w:sz w:val="22"/>
              <w:szCs w:val="22"/>
              <w:highlight w:val="white"/>
            </w:rPr>
            <w:t>:</w:t>
          </w:r>
          <w:r w:rsidR="001F721D">
            <w:rPr>
              <w:rFonts w:cstheme="minorHAnsi"/>
              <w:color w:val="000000"/>
              <w:sz w:val="22"/>
              <w:szCs w:val="22"/>
              <w:highlight w:val="white"/>
            </w:rPr>
            <w:br/>
          </w:r>
          <w:r w:rsidR="001F721D">
            <w:rPr>
              <w:rFonts w:cstheme="minorHAnsi"/>
              <w:color w:val="000000"/>
              <w:sz w:val="22"/>
              <w:szCs w:val="22"/>
              <w:highlight w:val="white"/>
            </w:rPr>
            <w:tab/>
          </w:r>
          <w:r w:rsidR="001F721D">
            <w:rPr>
              <w:rFonts w:cstheme="minorHAnsi"/>
              <w:color w:val="000000"/>
              <w:sz w:val="22"/>
              <w:szCs w:val="22"/>
              <w:highlight w:val="white"/>
            </w:rPr>
            <w:tab/>
            <w:t xml:space="preserve">Bước 2.1.1: </w:t>
          </w:r>
          <w:r>
            <w:rPr>
              <w:rFonts w:cstheme="minorHAnsi"/>
              <w:color w:val="000000"/>
              <w:sz w:val="22"/>
              <w:szCs w:val="22"/>
              <w:highlight w:val="white"/>
            </w:rPr>
            <w:t>tạo một node mới</w:t>
          </w:r>
          <w:r w:rsidR="00827F23">
            <w:rPr>
              <w:rFonts w:cstheme="minorHAnsi"/>
              <w:color w:val="000000"/>
              <w:sz w:val="22"/>
              <w:szCs w:val="22"/>
              <w:highlight w:val="white"/>
            </w:rPr>
            <w:t xml:space="preserve"> tương ứng với status đó</w:t>
          </w:r>
          <w:r>
            <w:rPr>
              <w:rFonts w:cstheme="minorHAnsi"/>
              <w:color w:val="000000"/>
              <w:sz w:val="22"/>
              <w:szCs w:val="22"/>
              <w:highlight w:val="white"/>
            </w:rPr>
            <w:t xml:space="preserve"> rồi thêm chúng vào tập node con của root</w:t>
          </w:r>
          <w:r w:rsidR="007D483D">
            <w:rPr>
              <w:rFonts w:cstheme="minorHAnsi"/>
              <w:color w:val="000000"/>
              <w:sz w:val="22"/>
              <w:szCs w:val="22"/>
              <w:highlight w:val="white"/>
            </w:rPr>
            <w:t xml:space="preserve"> (root.Subs)</w:t>
          </w:r>
          <w:r w:rsidR="007D483D">
            <w:rPr>
              <w:rFonts w:cstheme="minorHAnsi"/>
              <w:color w:val="000000"/>
              <w:sz w:val="22"/>
              <w:szCs w:val="22"/>
              <w:highlight w:val="white"/>
            </w:rPr>
            <w:br/>
          </w:r>
          <w:r w:rsidR="007D483D">
            <w:rPr>
              <w:rFonts w:cstheme="minorHAnsi"/>
              <w:color w:val="000000"/>
              <w:sz w:val="22"/>
              <w:szCs w:val="22"/>
              <w:highlight w:val="white"/>
            </w:rPr>
            <w:tab/>
          </w:r>
          <w:r w:rsidR="007D483D">
            <w:rPr>
              <w:rFonts w:cstheme="minorHAnsi"/>
              <w:color w:val="000000"/>
              <w:sz w:val="22"/>
              <w:szCs w:val="22"/>
              <w:highlight w:val="white"/>
            </w:rPr>
            <w:tab/>
            <w:t>Bước 2.1.2 : tạo một thread mới</w:t>
          </w:r>
          <w:r w:rsidR="00E61E16">
            <w:rPr>
              <w:rFonts w:cstheme="minorHAnsi"/>
              <w:color w:val="000000"/>
              <w:sz w:val="22"/>
              <w:szCs w:val="22"/>
              <w:highlight w:val="white"/>
            </w:rPr>
            <w:t xml:space="preserve"> và chạy code của bước 2.1.3 bằng thread này</w:t>
          </w:r>
          <w:r>
            <w:rPr>
              <w:rFonts w:cstheme="minorHAnsi"/>
              <w:color w:val="000000"/>
              <w:sz w:val="22"/>
              <w:szCs w:val="22"/>
              <w:highlight w:val="white"/>
            </w:rPr>
            <w:br/>
          </w:r>
          <w:r w:rsidR="001F721D">
            <w:rPr>
              <w:rFonts w:cstheme="minorHAnsi"/>
              <w:color w:val="000000"/>
              <w:sz w:val="22"/>
              <w:szCs w:val="22"/>
              <w:highlight w:val="white"/>
            </w:rPr>
            <w:tab/>
          </w:r>
          <w:r w:rsidR="001F721D">
            <w:rPr>
              <w:rFonts w:cstheme="minorHAnsi"/>
              <w:color w:val="000000"/>
              <w:sz w:val="22"/>
              <w:szCs w:val="22"/>
              <w:highlight w:val="white"/>
            </w:rPr>
            <w:tab/>
            <w:t>Bướ</w:t>
          </w:r>
          <w:r w:rsidR="007D483D">
            <w:rPr>
              <w:rFonts w:cstheme="minorHAnsi"/>
              <w:color w:val="000000"/>
              <w:sz w:val="22"/>
              <w:szCs w:val="22"/>
              <w:highlight w:val="white"/>
            </w:rPr>
            <w:t>c 2.1.3</w:t>
          </w:r>
          <w:r w:rsidR="001F721D">
            <w:rPr>
              <w:rFonts w:cstheme="minorHAnsi"/>
              <w:color w:val="000000"/>
              <w:sz w:val="22"/>
              <w:szCs w:val="22"/>
              <w:highlight w:val="white"/>
            </w:rPr>
            <w:t xml:space="preserve"> : if(</w:t>
          </w:r>
          <w:r w:rsidR="00272056">
            <w:rPr>
              <w:rFonts w:cstheme="minorHAnsi"/>
              <w:color w:val="000000"/>
              <w:sz w:val="22"/>
              <w:szCs w:val="22"/>
              <w:highlight w:val="white"/>
            </w:rPr>
            <w:t>!N.Finished</w:t>
          </w:r>
          <w:r w:rsidR="001F721D">
            <w:rPr>
              <w:rFonts w:cstheme="minorHAnsi"/>
              <w:color w:val="000000"/>
              <w:sz w:val="22"/>
              <w:szCs w:val="22"/>
              <w:highlight w:val="white"/>
            </w:rPr>
            <w:t>)</w:t>
          </w:r>
          <w:r w:rsidR="000A6C48">
            <w:rPr>
              <w:rFonts w:cstheme="minorHAnsi"/>
              <w:color w:val="000000"/>
              <w:sz w:val="22"/>
              <w:szCs w:val="22"/>
              <w:highlight w:val="white"/>
            </w:rPr>
            <w:t xml:space="preserve"> </w:t>
          </w:r>
        </w:p>
        <w:p w14:paraId="20B20819" w14:textId="6D615D91" w:rsidR="005F2F8B" w:rsidRDefault="005F2F8B" w:rsidP="00E61E16">
          <w:pPr>
            <w:autoSpaceDE w:val="0"/>
            <w:autoSpaceDN w:val="0"/>
            <w:adjustRightInd w:val="0"/>
            <w:spacing w:before="0" w:line="240" w:lineRule="auto"/>
            <w:ind w:left="1440"/>
            <w:rPr>
              <w:rFonts w:cstheme="minorHAnsi"/>
              <w:color w:val="000000"/>
              <w:sz w:val="22"/>
              <w:szCs w:val="22"/>
              <w:highlight w:val="white"/>
            </w:rPr>
          </w:pPr>
          <w:r>
            <w:rPr>
              <w:rFonts w:cstheme="minorHAnsi"/>
              <w:color w:val="000000"/>
              <w:sz w:val="22"/>
              <w:szCs w:val="22"/>
              <w:highlight w:val="white"/>
            </w:rPr>
            <w:tab/>
          </w:r>
          <w:r>
            <w:rPr>
              <w:rFonts w:cstheme="minorHAnsi"/>
              <w:color w:val="000000"/>
              <w:sz w:val="22"/>
              <w:szCs w:val="22"/>
              <w:highlight w:val="white"/>
            </w:rPr>
            <w:tab/>
          </w:r>
          <w:r>
            <w:rPr>
              <w:rFonts w:cstheme="minorHAnsi"/>
              <w:color w:val="000000"/>
              <w:sz w:val="22"/>
              <w:szCs w:val="22"/>
              <w:highlight w:val="white"/>
            </w:rPr>
            <w:tab/>
          </w:r>
          <w:r>
            <w:rPr>
              <w:rFonts w:cstheme="minorHAnsi"/>
              <w:color w:val="000000"/>
              <w:sz w:val="22"/>
              <w:szCs w:val="22"/>
              <w:highlight w:val="white"/>
            </w:rPr>
            <w:tab/>
            <w:t>{</w:t>
          </w:r>
        </w:p>
        <w:p w14:paraId="36F0BE07" w14:textId="4E30D52B" w:rsidR="0089071B" w:rsidRDefault="001F721D" w:rsidP="00E61E16">
          <w:pPr>
            <w:autoSpaceDE w:val="0"/>
            <w:autoSpaceDN w:val="0"/>
            <w:adjustRightInd w:val="0"/>
            <w:spacing w:before="0" w:line="240" w:lineRule="auto"/>
            <w:ind w:left="1440"/>
            <w:rPr>
              <w:rFonts w:cstheme="minorHAnsi"/>
              <w:color w:val="000000"/>
              <w:sz w:val="22"/>
              <w:szCs w:val="22"/>
              <w:highlight w:val="white"/>
            </w:rPr>
          </w:pPr>
          <w:r>
            <w:rPr>
              <w:rFonts w:cstheme="minorHAnsi"/>
              <w:color w:val="000000"/>
              <w:sz w:val="22"/>
              <w:szCs w:val="22"/>
              <w:highlight w:val="white"/>
            </w:rPr>
            <w:t xml:space="preserve"> </w:t>
          </w:r>
          <w:r>
            <w:rPr>
              <w:rFonts w:cstheme="minorHAnsi"/>
              <w:color w:val="000000"/>
              <w:sz w:val="22"/>
              <w:szCs w:val="22"/>
              <w:highlight w:val="white"/>
            </w:rPr>
            <w:tab/>
          </w:r>
          <w:r>
            <w:rPr>
              <w:rFonts w:cstheme="minorHAnsi"/>
              <w:color w:val="000000"/>
              <w:sz w:val="22"/>
              <w:szCs w:val="22"/>
              <w:highlight w:val="white"/>
            </w:rPr>
            <w:tab/>
          </w:r>
          <w:r>
            <w:rPr>
              <w:rFonts w:cstheme="minorHAnsi"/>
              <w:color w:val="000000"/>
              <w:sz w:val="22"/>
              <w:szCs w:val="22"/>
              <w:highlight w:val="white"/>
            </w:rPr>
            <w:tab/>
          </w:r>
          <w:r>
            <w:rPr>
              <w:rFonts w:cstheme="minorHAnsi"/>
              <w:color w:val="000000"/>
              <w:sz w:val="22"/>
              <w:szCs w:val="22"/>
              <w:highlight w:val="white"/>
            </w:rPr>
            <w:tab/>
            <w:t>mở rộ</w:t>
          </w:r>
          <w:r w:rsidR="007D483D">
            <w:rPr>
              <w:rFonts w:cstheme="minorHAnsi"/>
              <w:color w:val="000000"/>
              <w:sz w:val="22"/>
              <w:szCs w:val="22"/>
              <w:highlight w:val="white"/>
            </w:rPr>
            <w:t>ng N</w:t>
          </w:r>
          <w:r>
            <w:rPr>
              <w:rFonts w:cstheme="minorHAnsi"/>
              <w:color w:val="000000"/>
              <w:sz w:val="22"/>
              <w:szCs w:val="22"/>
              <w:highlight w:val="white"/>
            </w:rPr>
            <w:t xml:space="preserve"> ra</w:t>
          </w:r>
          <w:r w:rsidR="00E61E16">
            <w:rPr>
              <w:rFonts w:cstheme="minorHAnsi"/>
              <w:color w:val="000000"/>
              <w:sz w:val="22"/>
              <w:szCs w:val="22"/>
              <w:highlight w:val="white"/>
            </w:rPr>
            <w:t>;</w:t>
          </w:r>
          <w:r w:rsidR="005F2F8B" w:rsidRPr="007D483D">
            <w:rPr>
              <w:rFonts w:cstheme="minorHAnsi"/>
              <w:color w:val="3E762A" w:themeColor="accent1" w:themeShade="BF"/>
              <w:sz w:val="22"/>
              <w:szCs w:val="22"/>
              <w:highlight w:val="white"/>
            </w:rPr>
            <w:br/>
          </w:r>
          <w:r w:rsidR="005F2F8B">
            <w:rPr>
              <w:rFonts w:cstheme="minorHAnsi"/>
              <w:color w:val="000000"/>
              <w:sz w:val="22"/>
              <w:szCs w:val="22"/>
              <w:highlight w:val="white"/>
            </w:rPr>
            <w:tab/>
          </w:r>
          <w:r w:rsidR="005F2F8B">
            <w:rPr>
              <w:rFonts w:cstheme="minorHAnsi"/>
              <w:color w:val="000000"/>
              <w:sz w:val="22"/>
              <w:szCs w:val="22"/>
              <w:highlight w:val="white"/>
            </w:rPr>
            <w:tab/>
          </w:r>
          <w:r w:rsidR="005F2F8B">
            <w:rPr>
              <w:rFonts w:cstheme="minorHAnsi"/>
              <w:color w:val="000000"/>
              <w:sz w:val="22"/>
              <w:szCs w:val="22"/>
              <w:highlight w:val="white"/>
            </w:rPr>
            <w:tab/>
          </w:r>
          <w:r w:rsidR="005F2F8B">
            <w:rPr>
              <w:rFonts w:cstheme="minorHAnsi"/>
              <w:color w:val="000000"/>
              <w:sz w:val="22"/>
              <w:szCs w:val="22"/>
              <w:highlight w:val="white"/>
            </w:rPr>
            <w:tab/>
            <w:t xml:space="preserve">gán </w:t>
          </w:r>
          <w:r w:rsidR="007D483D">
            <w:rPr>
              <w:rFonts w:cstheme="minorHAnsi"/>
              <w:color w:val="000000"/>
              <w:sz w:val="22"/>
              <w:szCs w:val="22"/>
              <w:highlight w:val="white"/>
            </w:rPr>
            <w:t>N.</w:t>
          </w:r>
          <w:r w:rsidR="00E61E16">
            <w:rPr>
              <w:rFonts w:cstheme="minorHAnsi"/>
              <w:color w:val="000000"/>
              <w:sz w:val="22"/>
              <w:szCs w:val="22"/>
              <w:highlight w:val="white"/>
            </w:rPr>
            <w:t>V</w:t>
          </w:r>
          <w:r w:rsidR="005F2F8B">
            <w:rPr>
              <w:rFonts w:cstheme="minorHAnsi"/>
              <w:color w:val="000000"/>
              <w:sz w:val="22"/>
              <w:szCs w:val="22"/>
              <w:highlight w:val="white"/>
            </w:rPr>
            <w:t xml:space="preserve">alue  = </w:t>
          </w:r>
          <w:r w:rsidR="007D483D">
            <w:rPr>
              <w:rFonts w:cstheme="minorHAnsi"/>
              <w:color w:val="000000"/>
              <w:sz w:val="22"/>
              <w:szCs w:val="22"/>
              <w:highlight w:val="white"/>
            </w:rPr>
            <w:t xml:space="preserve"> M</w:t>
          </w:r>
          <w:r w:rsidR="005F2F8B">
            <w:rPr>
              <w:rFonts w:cstheme="minorHAnsi"/>
              <w:color w:val="000000"/>
              <w:sz w:val="22"/>
              <w:szCs w:val="22"/>
              <w:highlight w:val="white"/>
            </w:rPr>
            <w:t>in(</w:t>
          </w:r>
          <w:r w:rsidR="007D483D">
            <w:rPr>
              <w:rFonts w:cstheme="minorHAnsi"/>
              <w:color w:val="000000"/>
              <w:sz w:val="22"/>
              <w:szCs w:val="22"/>
              <w:highlight w:val="white"/>
            </w:rPr>
            <w:t>N.</w:t>
          </w:r>
          <w:r w:rsidR="005F2F8B">
            <w:rPr>
              <w:rFonts w:cstheme="minorHAnsi"/>
              <w:color w:val="000000"/>
              <w:sz w:val="22"/>
              <w:szCs w:val="22"/>
              <w:highlight w:val="white"/>
            </w:rPr>
            <w:t>Subs);</w:t>
          </w:r>
          <w:r w:rsidR="007D483D">
            <w:rPr>
              <w:rFonts w:cstheme="minorHAnsi"/>
              <w:color w:val="000000"/>
              <w:sz w:val="22"/>
              <w:szCs w:val="22"/>
              <w:highlight w:val="white"/>
            </w:rPr>
            <w:br/>
          </w:r>
          <w:r w:rsidR="007D483D">
            <w:rPr>
              <w:rFonts w:cstheme="minorHAnsi"/>
              <w:color w:val="000000"/>
              <w:sz w:val="22"/>
              <w:szCs w:val="22"/>
              <w:highlight w:val="white"/>
            </w:rPr>
            <w:tab/>
          </w:r>
          <w:r w:rsidR="007D483D">
            <w:rPr>
              <w:rFonts w:cstheme="minorHAnsi"/>
              <w:color w:val="000000"/>
              <w:sz w:val="22"/>
              <w:szCs w:val="22"/>
              <w:highlight w:val="white"/>
            </w:rPr>
            <w:tab/>
          </w:r>
          <w:r w:rsidR="007D483D">
            <w:rPr>
              <w:rFonts w:cstheme="minorHAnsi"/>
              <w:color w:val="000000"/>
              <w:sz w:val="22"/>
              <w:szCs w:val="22"/>
              <w:highlight w:val="white"/>
            </w:rPr>
            <w:tab/>
          </w:r>
          <w:r w:rsidR="007D483D">
            <w:rPr>
              <w:rFonts w:cstheme="minorHAnsi"/>
              <w:color w:val="000000"/>
              <w:sz w:val="22"/>
              <w:szCs w:val="22"/>
              <w:highlight w:val="white"/>
            </w:rPr>
            <w:tab/>
            <w:t>xóa tất cả các con của N để giải phóng bộ nhớ</w:t>
          </w:r>
          <w:r w:rsidR="00E61E16">
            <w:rPr>
              <w:rFonts w:cstheme="minorHAnsi"/>
              <w:color w:val="000000"/>
              <w:sz w:val="22"/>
              <w:szCs w:val="22"/>
              <w:highlight w:val="white"/>
            </w:rPr>
            <w:t>;</w:t>
          </w:r>
          <w:r w:rsidR="005F2F8B">
            <w:rPr>
              <w:rFonts w:cstheme="minorHAnsi"/>
              <w:color w:val="000000"/>
              <w:sz w:val="22"/>
              <w:szCs w:val="22"/>
              <w:highlight w:val="white"/>
            </w:rPr>
            <w:br/>
          </w:r>
          <w:r w:rsidR="005F2F8B">
            <w:rPr>
              <w:rFonts w:cstheme="minorHAnsi"/>
              <w:color w:val="000000"/>
              <w:sz w:val="22"/>
              <w:szCs w:val="22"/>
              <w:highlight w:val="white"/>
            </w:rPr>
            <w:tab/>
          </w:r>
          <w:r w:rsidR="005F2F8B">
            <w:rPr>
              <w:rFonts w:cstheme="minorHAnsi"/>
              <w:color w:val="000000"/>
              <w:sz w:val="22"/>
              <w:szCs w:val="22"/>
              <w:highlight w:val="white"/>
            </w:rPr>
            <w:tab/>
          </w:r>
          <w:r w:rsidR="005F2F8B">
            <w:rPr>
              <w:rFonts w:cstheme="minorHAnsi"/>
              <w:color w:val="000000"/>
              <w:sz w:val="22"/>
              <w:szCs w:val="22"/>
              <w:highlight w:val="white"/>
            </w:rPr>
            <w:tab/>
          </w:r>
          <w:r w:rsidR="005F2F8B">
            <w:rPr>
              <w:rFonts w:cstheme="minorHAnsi"/>
              <w:color w:val="000000"/>
              <w:sz w:val="22"/>
              <w:szCs w:val="22"/>
              <w:highlight w:val="white"/>
            </w:rPr>
            <w:tab/>
            <w:t>}</w:t>
          </w:r>
          <w:r>
            <w:rPr>
              <w:rFonts w:cstheme="minorHAnsi"/>
              <w:color w:val="000000"/>
              <w:sz w:val="22"/>
              <w:szCs w:val="22"/>
              <w:highlight w:val="white"/>
            </w:rPr>
            <w:br/>
          </w:r>
          <w:r>
            <w:rPr>
              <w:rFonts w:cstheme="minorHAnsi"/>
              <w:color w:val="000000"/>
              <w:sz w:val="22"/>
              <w:szCs w:val="22"/>
              <w:highlight w:val="white"/>
            </w:rPr>
            <w:tab/>
          </w:r>
          <w:r>
            <w:rPr>
              <w:rFonts w:cstheme="minorHAnsi"/>
              <w:color w:val="000000"/>
              <w:sz w:val="22"/>
              <w:szCs w:val="22"/>
              <w:highlight w:val="white"/>
            </w:rPr>
            <w:tab/>
          </w:r>
          <w:r>
            <w:rPr>
              <w:rFonts w:cstheme="minorHAnsi"/>
              <w:color w:val="000000"/>
              <w:sz w:val="22"/>
              <w:szCs w:val="22"/>
              <w:highlight w:val="white"/>
            </w:rPr>
            <w:tab/>
            <w:t xml:space="preserve">        else</w:t>
          </w:r>
          <w:r w:rsidR="007D483D">
            <w:rPr>
              <w:rFonts w:cstheme="minorHAnsi"/>
              <w:color w:val="000000"/>
              <w:sz w:val="22"/>
              <w:szCs w:val="22"/>
              <w:highlight w:val="white"/>
            </w:rPr>
            <w:t>{</w:t>
          </w:r>
          <w:r>
            <w:rPr>
              <w:rFonts w:cstheme="minorHAnsi"/>
              <w:color w:val="000000"/>
              <w:sz w:val="22"/>
              <w:szCs w:val="22"/>
              <w:highlight w:val="white"/>
            </w:rPr>
            <w:br/>
          </w:r>
          <w:r>
            <w:rPr>
              <w:rFonts w:cstheme="minorHAnsi"/>
              <w:color w:val="000000"/>
              <w:sz w:val="22"/>
              <w:szCs w:val="22"/>
              <w:highlight w:val="white"/>
            </w:rPr>
            <w:tab/>
          </w:r>
          <w:r>
            <w:rPr>
              <w:rFonts w:cstheme="minorHAnsi"/>
              <w:color w:val="000000"/>
              <w:sz w:val="22"/>
              <w:szCs w:val="22"/>
              <w:highlight w:val="white"/>
            </w:rPr>
            <w:tab/>
          </w:r>
          <w:r>
            <w:rPr>
              <w:rFonts w:cstheme="minorHAnsi"/>
              <w:color w:val="000000"/>
              <w:sz w:val="22"/>
              <w:szCs w:val="22"/>
              <w:highlight w:val="white"/>
            </w:rPr>
            <w:tab/>
          </w:r>
          <w:r>
            <w:rPr>
              <w:rFonts w:cstheme="minorHAnsi"/>
              <w:color w:val="000000"/>
              <w:sz w:val="22"/>
              <w:szCs w:val="22"/>
              <w:highlight w:val="white"/>
            </w:rPr>
            <w:tab/>
          </w:r>
          <w:r w:rsidR="000A6C48">
            <w:rPr>
              <w:rFonts w:cstheme="minorHAnsi"/>
              <w:color w:val="000000"/>
              <w:sz w:val="22"/>
              <w:szCs w:val="22"/>
              <w:highlight w:val="white"/>
            </w:rPr>
            <w:t>gán value củ</w:t>
          </w:r>
          <w:r w:rsidR="005F2F8B">
            <w:rPr>
              <w:rFonts w:cstheme="minorHAnsi"/>
              <w:color w:val="000000"/>
              <w:sz w:val="22"/>
              <w:szCs w:val="22"/>
              <w:highlight w:val="white"/>
            </w:rPr>
            <w:t>a node này = 1000;</w:t>
          </w:r>
          <w:r w:rsidR="007D483D">
            <w:rPr>
              <w:rFonts w:cstheme="minorHAnsi"/>
              <w:color w:val="000000"/>
              <w:sz w:val="22"/>
              <w:szCs w:val="22"/>
              <w:highlight w:val="white"/>
            </w:rPr>
            <w:br/>
          </w:r>
          <w:r w:rsidR="007D483D">
            <w:rPr>
              <w:rFonts w:cstheme="minorHAnsi"/>
              <w:color w:val="000000"/>
              <w:sz w:val="22"/>
              <w:szCs w:val="22"/>
              <w:highlight w:val="white"/>
            </w:rPr>
            <w:tab/>
          </w:r>
          <w:r w:rsidR="007D483D">
            <w:rPr>
              <w:rFonts w:cstheme="minorHAnsi"/>
              <w:color w:val="000000"/>
              <w:sz w:val="22"/>
              <w:szCs w:val="22"/>
              <w:highlight w:val="white"/>
            </w:rPr>
            <w:tab/>
          </w:r>
          <w:r w:rsidR="007D483D">
            <w:rPr>
              <w:rFonts w:cstheme="minorHAnsi"/>
              <w:color w:val="000000"/>
              <w:sz w:val="22"/>
              <w:szCs w:val="22"/>
              <w:highlight w:val="white"/>
            </w:rPr>
            <w:tab/>
          </w:r>
          <w:r w:rsidR="007D483D">
            <w:rPr>
              <w:rFonts w:cstheme="minorHAnsi"/>
              <w:color w:val="000000"/>
              <w:sz w:val="22"/>
              <w:szCs w:val="22"/>
              <w:highlight w:val="white"/>
            </w:rPr>
            <w:tab/>
          </w:r>
          <w:r w:rsidR="00E61E16">
            <w:rPr>
              <w:rFonts w:cstheme="minorHAnsi"/>
              <w:color w:val="000000"/>
              <w:sz w:val="22"/>
              <w:szCs w:val="22"/>
              <w:highlight w:val="white"/>
            </w:rPr>
            <w:t>}</w:t>
          </w:r>
        </w:p>
        <w:p w14:paraId="308ADA4A" w14:textId="50F3F349" w:rsidR="00E61E16" w:rsidRDefault="0041024D" w:rsidP="00E61E16">
          <w:pPr>
            <w:autoSpaceDE w:val="0"/>
            <w:autoSpaceDN w:val="0"/>
            <w:adjustRightInd w:val="0"/>
            <w:spacing w:before="0" w:line="240" w:lineRule="auto"/>
            <w:ind w:left="1440"/>
            <w:rPr>
              <w:rFonts w:cstheme="minorHAnsi"/>
              <w:color w:val="000000"/>
              <w:sz w:val="22"/>
              <w:szCs w:val="22"/>
              <w:highlight w:val="white"/>
            </w:rPr>
          </w:pPr>
          <w:r>
            <w:rPr>
              <w:rFonts w:cstheme="minorHAnsi"/>
              <w:color w:val="000000"/>
              <w:sz w:val="22"/>
              <w:szCs w:val="22"/>
              <w:highlight w:val="white"/>
            </w:rPr>
            <w:tab/>
          </w:r>
          <w:r>
            <w:rPr>
              <w:rFonts w:cstheme="minorHAnsi"/>
              <w:color w:val="000000"/>
              <w:sz w:val="22"/>
              <w:szCs w:val="22"/>
              <w:highlight w:val="white"/>
            </w:rPr>
            <w:tab/>
          </w:r>
          <w:r>
            <w:rPr>
              <w:rFonts w:cstheme="minorHAnsi"/>
              <w:color w:val="000000"/>
              <w:sz w:val="22"/>
              <w:szCs w:val="22"/>
              <w:highlight w:val="white"/>
            </w:rPr>
            <w:tab/>
          </w:r>
          <w:r w:rsidR="007F26A7">
            <w:rPr>
              <w:rFonts w:cstheme="minorHAnsi"/>
              <w:color w:val="000000"/>
              <w:sz w:val="22"/>
              <w:szCs w:val="22"/>
              <w:highlight w:val="white"/>
            </w:rPr>
            <w:t xml:space="preserve"> gán N.Father.Value = N.Value;</w:t>
          </w:r>
        </w:p>
        <w:p w14:paraId="37DC387E" w14:textId="59C82D93" w:rsidR="008122EA" w:rsidRDefault="00E61E16" w:rsidP="008122EA">
          <w:pPr>
            <w:autoSpaceDE w:val="0"/>
            <w:autoSpaceDN w:val="0"/>
            <w:adjustRightInd w:val="0"/>
            <w:spacing w:before="0" w:line="240" w:lineRule="auto"/>
            <w:ind w:left="1440"/>
            <w:rPr>
              <w:rFonts w:cstheme="minorHAnsi"/>
              <w:color w:val="000000"/>
              <w:sz w:val="22"/>
              <w:szCs w:val="22"/>
              <w:highlight w:val="white"/>
            </w:rPr>
          </w:pPr>
          <w:r>
            <w:rPr>
              <w:rFonts w:cstheme="minorHAnsi"/>
              <w:color w:val="000000"/>
              <w:sz w:val="22"/>
              <w:szCs w:val="22"/>
              <w:highlight w:val="white"/>
            </w:rPr>
            <w:t>Bước 3 : trả về một trong những status con của root có Value = root.value;</w:t>
          </w:r>
        </w:p>
        <w:p w14:paraId="38166429" w14:textId="24EC5ED8" w:rsidR="008122EA" w:rsidRDefault="008122EA" w:rsidP="008122EA">
          <w:pPr>
            <w:pStyle w:val="Heading4"/>
            <w:ind w:left="1440"/>
          </w:pPr>
          <w:r>
            <w:lastRenderedPageBreak/>
            <w:t>Sơ đồ khối</w:t>
          </w:r>
        </w:p>
        <w:p w14:paraId="45AACC8F" w14:textId="5222DF5D" w:rsidR="00A551F5" w:rsidRDefault="008122EA" w:rsidP="009423F6">
          <w:pPr>
            <w:jc w:val="center"/>
          </w:pPr>
          <w:r w:rsidRPr="008122EA">
            <w:rPr>
              <w:noProof/>
              <w:lang w:eastAsia="en-US"/>
            </w:rPr>
            <w:drawing>
              <wp:inline distT="0" distB="0" distL="0" distR="0" wp14:anchorId="0984C0FB" wp14:editId="66609AFE">
                <wp:extent cx="4134369" cy="73375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y\Desktop\image.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134369" cy="7337574"/>
                        </a:xfrm>
                        <a:prstGeom prst="rect">
                          <a:avLst/>
                        </a:prstGeom>
                        <a:noFill/>
                        <a:ln>
                          <a:noFill/>
                        </a:ln>
                      </pic:spPr>
                    </pic:pic>
                  </a:graphicData>
                </a:graphic>
              </wp:inline>
            </w:drawing>
          </w:r>
        </w:p>
        <w:p w14:paraId="1EDFD013" w14:textId="77777777" w:rsidR="00A551F5" w:rsidRDefault="00A551F5">
          <w:r>
            <w:br w:type="page"/>
          </w:r>
        </w:p>
        <w:p w14:paraId="5202D7EF" w14:textId="77777777" w:rsidR="008122EA" w:rsidRDefault="008122EA" w:rsidP="008122EA"/>
        <w:p w14:paraId="3E10B242" w14:textId="2224635D" w:rsidR="00CB1FB3" w:rsidRDefault="008122EA" w:rsidP="00CB1FB3">
          <w:pPr>
            <w:pStyle w:val="Heading3"/>
            <w:ind w:left="1440"/>
          </w:pPr>
          <w:bookmarkStart w:id="18" w:name="_Toc408313652"/>
          <w:r>
            <w:t>Lấy các status con có thể phát sinh</w:t>
          </w:r>
          <w:bookmarkEnd w:id="18"/>
        </w:p>
        <w:p w14:paraId="75F7E532" w14:textId="5F51BFD6" w:rsidR="00461A2B" w:rsidRDefault="00CB1FB3" w:rsidP="00CB1FB3">
          <w:pPr>
            <w:ind w:left="1440"/>
          </w:pPr>
          <w:r>
            <w:t xml:space="preserve">- </w:t>
          </w:r>
          <w:r w:rsidR="00461A2B">
            <w:t xml:space="preserve">Có sẵn : </w:t>
          </w:r>
          <w:r w:rsidR="00461A2B">
            <w:br/>
            <w:t>- Input : một status</w:t>
          </w:r>
          <w:r w:rsidR="00461A2B">
            <w:br/>
            <w:t>- Output : Danh sách các status có thể phát sinh</w:t>
          </w:r>
        </w:p>
        <w:p w14:paraId="5963A8DB" w14:textId="0C7734ED" w:rsidR="00461A2B" w:rsidRDefault="00461A2B" w:rsidP="00461A2B">
          <w:pPr>
            <w:pStyle w:val="Heading4"/>
            <w:ind w:left="1440"/>
          </w:pPr>
          <w:r>
            <w:t>Mã giả</w:t>
          </w:r>
        </w:p>
        <w:p w14:paraId="59412E0C" w14:textId="25A35F21" w:rsidR="00461A2B" w:rsidRPr="009423F6" w:rsidRDefault="002B3AF5" w:rsidP="002B3AF5">
          <w:pPr>
            <w:autoSpaceDE w:val="0"/>
            <w:autoSpaceDN w:val="0"/>
            <w:adjustRightInd w:val="0"/>
            <w:spacing w:before="0" w:line="240" w:lineRule="auto"/>
            <w:ind w:left="720"/>
            <w:rPr>
              <w:rFonts w:cstheme="minorHAnsi"/>
              <w:color w:val="000000"/>
              <w:highlight w:val="white"/>
            </w:rPr>
          </w:pPr>
          <w:r>
            <w:tab/>
          </w:r>
          <w:r w:rsidR="00461A2B" w:rsidRPr="009423F6">
            <w:rPr>
              <w:rFonts w:cstheme="minorHAnsi"/>
            </w:rPr>
            <w:t>Bướ</w:t>
          </w:r>
          <w:r w:rsidRPr="009423F6">
            <w:rPr>
              <w:rFonts w:cstheme="minorHAnsi"/>
            </w:rPr>
            <w:t>c 1 :</w:t>
          </w:r>
          <w:r w:rsidR="009423F6">
            <w:rPr>
              <w:rFonts w:cstheme="minorHAnsi"/>
              <w:color w:val="3E762A" w:themeColor="accent1" w:themeShade="BF"/>
            </w:rPr>
            <w:t xml:space="preserve"> </w:t>
          </w:r>
          <w:r w:rsidR="00461A2B" w:rsidRPr="009423F6">
            <w:rPr>
              <w:rFonts w:cstheme="minorHAnsi"/>
              <w:color w:val="2B91AF"/>
              <w:highlight w:val="white"/>
            </w:rPr>
            <w:t>List</w:t>
          </w:r>
          <w:r w:rsidR="00461A2B" w:rsidRPr="009423F6">
            <w:rPr>
              <w:rFonts w:cstheme="minorHAnsi"/>
              <w:color w:val="000000"/>
              <w:highlight w:val="white"/>
            </w:rPr>
            <w:t>&lt;</w:t>
          </w:r>
          <w:r w:rsidR="00461A2B" w:rsidRPr="009423F6">
            <w:rPr>
              <w:rFonts w:cstheme="minorHAnsi"/>
              <w:color w:val="2B91AF"/>
              <w:highlight w:val="white"/>
            </w:rPr>
            <w:t>Status</w:t>
          </w:r>
          <w:r w:rsidR="00461A2B" w:rsidRPr="009423F6">
            <w:rPr>
              <w:rFonts w:cstheme="minorHAnsi"/>
              <w:color w:val="000000"/>
              <w:highlight w:val="white"/>
            </w:rPr>
            <w:t xml:space="preserve">&gt; rtlst = </w:t>
          </w:r>
          <w:r w:rsidR="00461A2B" w:rsidRPr="009423F6">
            <w:rPr>
              <w:rFonts w:cstheme="minorHAnsi"/>
              <w:color w:val="0000FF"/>
              <w:highlight w:val="white"/>
            </w:rPr>
            <w:t>new</w:t>
          </w:r>
          <w:r w:rsidR="00461A2B" w:rsidRPr="009423F6">
            <w:rPr>
              <w:rFonts w:cstheme="minorHAnsi"/>
              <w:color w:val="000000"/>
              <w:highlight w:val="white"/>
            </w:rPr>
            <w:t xml:space="preserve"> </w:t>
          </w:r>
          <w:r w:rsidR="00461A2B" w:rsidRPr="009423F6">
            <w:rPr>
              <w:rFonts w:cstheme="minorHAnsi"/>
              <w:color w:val="2B91AF"/>
              <w:highlight w:val="white"/>
            </w:rPr>
            <w:t>List</w:t>
          </w:r>
          <w:r w:rsidR="00461A2B" w:rsidRPr="009423F6">
            <w:rPr>
              <w:rFonts w:cstheme="minorHAnsi"/>
              <w:color w:val="000000"/>
              <w:highlight w:val="white"/>
            </w:rPr>
            <w:t>&lt;</w:t>
          </w:r>
          <w:r w:rsidR="00461A2B" w:rsidRPr="009423F6">
            <w:rPr>
              <w:rFonts w:cstheme="minorHAnsi"/>
              <w:color w:val="2B91AF"/>
              <w:highlight w:val="white"/>
            </w:rPr>
            <w:t>Status</w:t>
          </w:r>
          <w:r w:rsidR="00461A2B" w:rsidRPr="009423F6">
            <w:rPr>
              <w:rFonts w:cstheme="minorHAnsi"/>
              <w:color w:val="000000"/>
              <w:highlight w:val="white"/>
            </w:rPr>
            <w:t>&gt;();</w:t>
          </w:r>
          <w:r w:rsidR="00461A2B" w:rsidRPr="009423F6">
            <w:rPr>
              <w:rFonts w:cstheme="minorHAnsi"/>
              <w:color w:val="000000"/>
            </w:rPr>
            <w:br/>
          </w:r>
          <w:r w:rsidRPr="009423F6">
            <w:rPr>
              <w:rFonts w:cstheme="minorHAnsi"/>
              <w:color w:val="000000"/>
            </w:rPr>
            <w:tab/>
          </w:r>
          <w:r w:rsidR="00461A2B" w:rsidRPr="009423F6">
            <w:rPr>
              <w:rFonts w:cstheme="minorHAnsi"/>
              <w:color w:val="000000"/>
            </w:rPr>
            <w:t>Bước 2</w:t>
          </w:r>
          <w:r w:rsidRPr="009423F6">
            <w:rPr>
              <w:rFonts w:cstheme="minorHAnsi"/>
              <w:color w:val="000000"/>
            </w:rPr>
            <w:t>:</w:t>
          </w:r>
          <w:r w:rsidRPr="009423F6">
            <w:rPr>
              <w:rFonts w:cstheme="minorHAnsi"/>
              <w:color w:val="3E762A" w:themeColor="accent1" w:themeShade="BF"/>
            </w:rPr>
            <w:t xml:space="preserve">  </w:t>
          </w:r>
          <w:r w:rsidR="002C0F56" w:rsidRPr="009423F6">
            <w:rPr>
              <w:rFonts w:cstheme="minorHAnsi"/>
              <w:highlight w:val="white"/>
            </w:rPr>
            <w:t>Với mỗi vị trí trên bàn cờ</w:t>
          </w:r>
        </w:p>
        <w:p w14:paraId="225BB49F" w14:textId="018389B1" w:rsidR="00461A2B" w:rsidRPr="009423F6" w:rsidRDefault="00461A2B" w:rsidP="002B3AF5">
          <w:pPr>
            <w:autoSpaceDE w:val="0"/>
            <w:autoSpaceDN w:val="0"/>
            <w:adjustRightInd w:val="0"/>
            <w:spacing w:before="0" w:line="240" w:lineRule="auto"/>
            <w:rPr>
              <w:rFonts w:cstheme="minorHAnsi"/>
              <w:color w:val="000000"/>
              <w:highlight w:val="white"/>
            </w:rPr>
          </w:pPr>
          <w:r w:rsidRPr="009423F6">
            <w:rPr>
              <w:rFonts w:cstheme="minorHAnsi"/>
              <w:color w:val="000000"/>
              <w:highlight w:val="white"/>
            </w:rPr>
            <w:t xml:space="preserve">                   </w:t>
          </w:r>
          <w:r w:rsidR="009423F6">
            <w:rPr>
              <w:rFonts w:cstheme="minorHAnsi"/>
              <w:color w:val="000000"/>
              <w:highlight w:val="white"/>
            </w:rPr>
            <w:tab/>
          </w:r>
          <w:r w:rsidR="009423F6">
            <w:rPr>
              <w:rFonts w:cstheme="minorHAnsi"/>
              <w:color w:val="000000"/>
              <w:highlight w:val="white"/>
            </w:rPr>
            <w:tab/>
          </w:r>
          <w:r w:rsidRPr="009423F6">
            <w:rPr>
              <w:rFonts w:cstheme="minorHAnsi"/>
              <w:color w:val="000000"/>
              <w:highlight w:val="white"/>
            </w:rPr>
            <w:t xml:space="preserve"> </w:t>
          </w:r>
          <w:r w:rsidR="002C0F56" w:rsidRPr="009423F6">
            <w:rPr>
              <w:rFonts w:cstheme="minorHAnsi"/>
              <w:color w:val="000000"/>
              <w:highlight w:val="white"/>
            </w:rPr>
            <w:t xml:space="preserve">Bước 2.1 </w:t>
          </w:r>
          <w:r w:rsidR="002C0F56" w:rsidRPr="009423F6">
            <w:rPr>
              <w:rFonts w:cstheme="minorHAnsi"/>
              <w:color w:val="0000FF"/>
              <w:highlight w:val="white"/>
            </w:rPr>
            <w:t>if</w:t>
          </w:r>
          <w:r w:rsidRPr="009423F6">
            <w:rPr>
              <w:rFonts w:cstheme="minorHAnsi"/>
              <w:color w:val="000000"/>
              <w:highlight w:val="white"/>
            </w:rPr>
            <w:t xml:space="preserve"> (vị</w:t>
          </w:r>
          <w:r w:rsidR="002C0F56" w:rsidRPr="009423F6">
            <w:rPr>
              <w:rFonts w:cstheme="minorHAnsi"/>
              <w:color w:val="000000"/>
              <w:highlight w:val="white"/>
            </w:rPr>
            <w:t xml:space="preserve"> trí </w:t>
          </w:r>
          <w:r w:rsidRPr="009423F6">
            <w:rPr>
              <w:rFonts w:cstheme="minorHAnsi"/>
              <w:color w:val="000000"/>
              <w:highlight w:val="white"/>
            </w:rPr>
            <w:t>không trống và vị trí khác đội với input.Luot)</w:t>
          </w:r>
        </w:p>
        <w:p w14:paraId="332D0670" w14:textId="7D572DF6" w:rsidR="00461A2B" w:rsidRPr="009423F6" w:rsidRDefault="00461A2B" w:rsidP="002B3AF5">
          <w:pPr>
            <w:autoSpaceDE w:val="0"/>
            <w:autoSpaceDN w:val="0"/>
            <w:adjustRightInd w:val="0"/>
            <w:spacing w:before="0" w:line="240" w:lineRule="auto"/>
            <w:rPr>
              <w:rFonts w:cstheme="minorHAnsi"/>
              <w:color w:val="000000"/>
              <w:highlight w:val="white"/>
            </w:rPr>
          </w:pPr>
          <w:r w:rsidRPr="009423F6">
            <w:rPr>
              <w:rFonts w:cstheme="minorHAnsi"/>
              <w:color w:val="000000"/>
              <w:highlight w:val="white"/>
            </w:rPr>
            <w:t xml:space="preserve">                    </w:t>
          </w:r>
          <w:r w:rsidR="002C0F56" w:rsidRPr="009423F6">
            <w:rPr>
              <w:rFonts w:cstheme="minorHAnsi"/>
              <w:color w:val="000000"/>
              <w:highlight w:val="white"/>
            </w:rPr>
            <w:tab/>
          </w:r>
          <w:r w:rsidR="002C0F56" w:rsidRPr="009423F6">
            <w:rPr>
              <w:rFonts w:cstheme="minorHAnsi"/>
              <w:color w:val="000000"/>
              <w:highlight w:val="white"/>
            </w:rPr>
            <w:tab/>
            <w:t xml:space="preserve"> </w:t>
          </w:r>
          <w:r w:rsidRPr="009423F6">
            <w:rPr>
              <w:rFonts w:cstheme="minorHAnsi"/>
              <w:color w:val="000000"/>
              <w:highlight w:val="white"/>
            </w:rPr>
            <w:t>{</w:t>
          </w:r>
        </w:p>
        <w:p w14:paraId="615CC5E3" w14:textId="3F1DE1C6" w:rsidR="00461A2B" w:rsidRPr="009423F6" w:rsidRDefault="002C0F56" w:rsidP="002B3AF5">
          <w:pPr>
            <w:autoSpaceDE w:val="0"/>
            <w:autoSpaceDN w:val="0"/>
            <w:adjustRightInd w:val="0"/>
            <w:spacing w:before="0" w:line="240" w:lineRule="auto"/>
            <w:rPr>
              <w:rFonts w:cstheme="minorHAnsi"/>
              <w:color w:val="000000"/>
              <w:highlight w:val="white"/>
            </w:rPr>
          </w:pPr>
          <w:r w:rsidRPr="009423F6">
            <w:rPr>
              <w:rFonts w:cstheme="minorHAnsi"/>
              <w:color w:val="000000"/>
              <w:highlight w:val="white"/>
            </w:rPr>
            <w:tab/>
          </w:r>
          <w:r w:rsidR="00461A2B" w:rsidRPr="009423F6">
            <w:rPr>
              <w:rFonts w:cstheme="minorHAnsi"/>
              <w:color w:val="000000"/>
              <w:highlight w:val="white"/>
            </w:rPr>
            <w:t xml:space="preserve">                      </w:t>
          </w:r>
          <w:r w:rsidR="009423F6">
            <w:rPr>
              <w:rFonts w:cstheme="minorHAnsi"/>
              <w:color w:val="000000"/>
              <w:highlight w:val="white"/>
            </w:rPr>
            <w:tab/>
          </w:r>
          <w:r w:rsidR="009423F6">
            <w:rPr>
              <w:rFonts w:cstheme="minorHAnsi"/>
              <w:color w:val="000000"/>
              <w:highlight w:val="white"/>
            </w:rPr>
            <w:tab/>
          </w:r>
          <w:r w:rsidR="00461A2B" w:rsidRPr="009423F6">
            <w:rPr>
              <w:rFonts w:cstheme="minorHAnsi"/>
              <w:color w:val="000000"/>
              <w:highlight w:val="white"/>
            </w:rPr>
            <w:t xml:space="preserve"> </w:t>
          </w:r>
          <w:r w:rsidR="003A70A6" w:rsidRPr="009423F6">
            <w:rPr>
              <w:rFonts w:cstheme="minorHAnsi"/>
              <w:color w:val="000000"/>
              <w:highlight w:val="white"/>
            </w:rPr>
            <w:t>2.1.1</w:t>
          </w:r>
          <w:r w:rsidR="00461A2B" w:rsidRPr="009423F6">
            <w:rPr>
              <w:rFonts w:cstheme="minorHAnsi"/>
              <w:color w:val="000000"/>
              <w:highlight w:val="white"/>
            </w:rPr>
            <w:t xml:space="preserve"> </w:t>
          </w:r>
          <w:r w:rsidR="00461A2B" w:rsidRPr="009423F6">
            <w:rPr>
              <w:rFonts w:cstheme="minorHAnsi"/>
              <w:color w:val="2B91AF"/>
              <w:highlight w:val="white"/>
            </w:rPr>
            <w:t>List</w:t>
          </w:r>
          <w:r w:rsidR="00461A2B" w:rsidRPr="009423F6">
            <w:rPr>
              <w:rFonts w:cstheme="minorHAnsi"/>
              <w:color w:val="000000"/>
              <w:highlight w:val="white"/>
            </w:rPr>
            <w:t>&lt;</w:t>
          </w:r>
          <w:r w:rsidR="00461A2B" w:rsidRPr="009423F6">
            <w:rPr>
              <w:rFonts w:cstheme="minorHAnsi"/>
              <w:color w:val="2B91AF"/>
              <w:highlight w:val="white"/>
            </w:rPr>
            <w:t>Index</w:t>
          </w:r>
          <w:r w:rsidR="00461A2B" w:rsidRPr="009423F6">
            <w:rPr>
              <w:rFonts w:cstheme="minorHAnsi"/>
              <w:color w:val="000000"/>
              <w:highlight w:val="white"/>
            </w:rPr>
            <w:t>&gt; buffarr;</w:t>
          </w:r>
        </w:p>
        <w:p w14:paraId="6DD7F3E0" w14:textId="162CA484" w:rsidR="00461A2B" w:rsidRPr="009423F6" w:rsidRDefault="00461A2B" w:rsidP="002B3AF5">
          <w:pPr>
            <w:autoSpaceDE w:val="0"/>
            <w:autoSpaceDN w:val="0"/>
            <w:adjustRightInd w:val="0"/>
            <w:spacing w:before="0" w:line="240" w:lineRule="auto"/>
            <w:rPr>
              <w:rFonts w:cstheme="minorHAnsi"/>
              <w:color w:val="000000"/>
              <w:highlight w:val="white"/>
            </w:rPr>
          </w:pPr>
          <w:r w:rsidRPr="009423F6">
            <w:rPr>
              <w:rFonts w:cstheme="minorHAnsi"/>
              <w:color w:val="000000"/>
              <w:highlight w:val="white"/>
            </w:rPr>
            <w:tab/>
          </w:r>
          <w:r w:rsidR="002C0F56" w:rsidRPr="009423F6">
            <w:rPr>
              <w:rFonts w:cstheme="minorHAnsi"/>
              <w:color w:val="000000"/>
              <w:highlight w:val="white"/>
            </w:rPr>
            <w:tab/>
          </w:r>
          <w:r w:rsidR="003A70A6" w:rsidRPr="009423F6">
            <w:rPr>
              <w:rFonts w:cstheme="minorHAnsi"/>
              <w:color w:val="000000"/>
              <w:highlight w:val="white"/>
            </w:rPr>
            <w:tab/>
          </w:r>
          <w:r w:rsidR="002C0F56" w:rsidRPr="009423F6">
            <w:rPr>
              <w:rFonts w:cstheme="minorHAnsi"/>
              <w:color w:val="000000"/>
              <w:highlight w:val="white"/>
            </w:rPr>
            <w:t xml:space="preserve"> </w:t>
          </w:r>
          <w:r w:rsidR="003A70A6" w:rsidRPr="009423F6">
            <w:rPr>
              <w:rFonts w:cstheme="minorHAnsi"/>
              <w:color w:val="000000"/>
              <w:highlight w:val="white"/>
            </w:rPr>
            <w:tab/>
          </w:r>
          <w:r w:rsidR="003A70A6" w:rsidRPr="009423F6">
            <w:rPr>
              <w:rFonts w:cstheme="minorHAnsi"/>
              <w:color w:val="000000"/>
              <w:highlight w:val="white"/>
            </w:rPr>
            <w:tab/>
          </w:r>
          <w:r w:rsidR="002C0F56" w:rsidRPr="009423F6">
            <w:rPr>
              <w:rFonts w:cstheme="minorHAnsi"/>
              <w:color w:val="000000"/>
              <w:highlight w:val="white"/>
            </w:rPr>
            <w:t>Lấy tất cả vị trí mà quân cờ hiện tại có thể đi tới</w:t>
          </w:r>
          <w:r w:rsidR="009423F6" w:rsidRPr="009423F6">
            <w:rPr>
              <w:rFonts w:cstheme="minorHAnsi"/>
              <w:color w:val="000000"/>
              <w:highlight w:val="white"/>
            </w:rPr>
            <w:t xml:space="preserve"> </w:t>
          </w:r>
          <w:r w:rsidR="003A70A6" w:rsidRPr="009423F6">
            <w:rPr>
              <w:rFonts w:cstheme="minorHAnsi"/>
              <w:color w:val="000000"/>
              <w:highlight w:val="white"/>
            </w:rPr>
            <w:t xml:space="preserve">gán cho </w:t>
          </w:r>
          <w:r w:rsidR="002C0F56" w:rsidRPr="009423F6">
            <w:rPr>
              <w:rFonts w:cstheme="minorHAnsi"/>
              <w:color w:val="000000"/>
              <w:highlight w:val="white"/>
            </w:rPr>
            <w:t>buffarr</w:t>
          </w:r>
          <w:r w:rsidR="003A70A6" w:rsidRPr="009423F6">
            <w:rPr>
              <w:rFonts w:cstheme="minorHAnsi"/>
              <w:color w:val="000000"/>
              <w:highlight w:val="white"/>
            </w:rPr>
            <w:br/>
          </w:r>
        </w:p>
        <w:p w14:paraId="5A523565" w14:textId="290D2E51" w:rsidR="00461A2B" w:rsidRPr="009423F6" w:rsidRDefault="003A70A6" w:rsidP="002B3AF5">
          <w:pPr>
            <w:autoSpaceDE w:val="0"/>
            <w:autoSpaceDN w:val="0"/>
            <w:adjustRightInd w:val="0"/>
            <w:spacing w:before="0" w:line="240" w:lineRule="auto"/>
            <w:rPr>
              <w:rFonts w:cstheme="minorHAnsi"/>
              <w:highlight w:val="white"/>
            </w:rPr>
          </w:pPr>
          <w:r w:rsidRPr="009423F6">
            <w:rPr>
              <w:rFonts w:cstheme="minorHAnsi"/>
              <w:highlight w:val="white"/>
            </w:rPr>
            <w:tab/>
          </w:r>
          <w:r w:rsidRPr="009423F6">
            <w:rPr>
              <w:rFonts w:cstheme="minorHAnsi"/>
              <w:highlight w:val="white"/>
            </w:rPr>
            <w:tab/>
          </w:r>
          <w:r w:rsidRPr="009423F6">
            <w:rPr>
              <w:rFonts w:cstheme="minorHAnsi"/>
              <w:highlight w:val="white"/>
            </w:rPr>
            <w:tab/>
          </w:r>
          <w:r w:rsidRPr="009423F6">
            <w:rPr>
              <w:rFonts w:cstheme="minorHAnsi"/>
              <w:highlight w:val="white"/>
            </w:rPr>
            <w:tab/>
            <w:t xml:space="preserve">  2.1.2 </w:t>
          </w:r>
          <w:r w:rsidR="002C0F56" w:rsidRPr="009423F6">
            <w:rPr>
              <w:rFonts w:cstheme="minorHAnsi"/>
              <w:highlight w:val="white"/>
            </w:rPr>
            <w:t>Với mỗi Item trong buffarr</w:t>
          </w:r>
        </w:p>
        <w:p w14:paraId="1ED74972" w14:textId="175669FA" w:rsidR="00461A2B" w:rsidRPr="009423F6" w:rsidRDefault="003A70A6" w:rsidP="002B3AF5">
          <w:pPr>
            <w:autoSpaceDE w:val="0"/>
            <w:autoSpaceDN w:val="0"/>
            <w:adjustRightInd w:val="0"/>
            <w:spacing w:before="0" w:line="240" w:lineRule="auto"/>
            <w:rPr>
              <w:rFonts w:cstheme="minorHAnsi"/>
              <w:color w:val="000000"/>
              <w:highlight w:val="white"/>
            </w:rPr>
          </w:pPr>
          <w:r w:rsidRPr="009423F6">
            <w:rPr>
              <w:rFonts w:cstheme="minorHAnsi"/>
              <w:color w:val="000000"/>
              <w:highlight w:val="white"/>
            </w:rPr>
            <w:tab/>
          </w:r>
          <w:r w:rsidRPr="009423F6">
            <w:rPr>
              <w:rFonts w:cstheme="minorHAnsi"/>
              <w:color w:val="000000"/>
              <w:highlight w:val="white"/>
            </w:rPr>
            <w:tab/>
          </w:r>
          <w:r w:rsidR="00461A2B" w:rsidRPr="009423F6">
            <w:rPr>
              <w:rFonts w:cstheme="minorHAnsi"/>
              <w:color w:val="000000"/>
              <w:highlight w:val="white"/>
            </w:rPr>
            <w:t xml:space="preserve"> </w:t>
          </w:r>
          <w:r w:rsidRPr="009423F6">
            <w:rPr>
              <w:rFonts w:cstheme="minorHAnsi"/>
              <w:color w:val="000000"/>
              <w:highlight w:val="white"/>
            </w:rPr>
            <w:t xml:space="preserve">                    </w:t>
          </w:r>
          <w:r w:rsidR="009423F6">
            <w:rPr>
              <w:rFonts w:cstheme="minorHAnsi"/>
              <w:color w:val="000000"/>
              <w:highlight w:val="white"/>
            </w:rPr>
            <w:tab/>
          </w:r>
          <w:r w:rsidR="009423F6">
            <w:rPr>
              <w:rFonts w:cstheme="minorHAnsi"/>
              <w:color w:val="000000"/>
              <w:highlight w:val="white"/>
            </w:rPr>
            <w:tab/>
          </w:r>
          <w:r w:rsidR="00461A2B" w:rsidRPr="009423F6">
            <w:rPr>
              <w:rFonts w:cstheme="minorHAnsi"/>
              <w:color w:val="2B91AF"/>
              <w:highlight w:val="white"/>
            </w:rPr>
            <w:t>Status</w:t>
          </w:r>
          <w:r w:rsidR="002C0F56" w:rsidRPr="009423F6">
            <w:rPr>
              <w:rFonts w:cstheme="minorHAnsi"/>
              <w:color w:val="000000"/>
              <w:highlight w:val="white"/>
            </w:rPr>
            <w:t xml:space="preserve"> buff;</w:t>
          </w:r>
          <w:r w:rsidR="002C0F56" w:rsidRPr="009423F6">
            <w:rPr>
              <w:rFonts w:cstheme="minorHAnsi"/>
              <w:color w:val="000000"/>
              <w:highlight w:val="white"/>
            </w:rPr>
            <w:br/>
          </w:r>
          <w:r w:rsidR="002C0F56" w:rsidRPr="009423F6">
            <w:rPr>
              <w:rFonts w:cstheme="minorHAnsi"/>
              <w:color w:val="000000"/>
              <w:highlight w:val="white"/>
            </w:rPr>
            <w:tab/>
          </w:r>
          <w:r w:rsidR="002C0F56" w:rsidRPr="009423F6">
            <w:rPr>
              <w:rFonts w:cstheme="minorHAnsi"/>
              <w:color w:val="000000"/>
              <w:highlight w:val="white"/>
            </w:rPr>
            <w:tab/>
          </w:r>
          <w:r w:rsidRPr="009423F6">
            <w:rPr>
              <w:rFonts w:cstheme="minorHAnsi"/>
              <w:color w:val="000000"/>
              <w:highlight w:val="white"/>
            </w:rPr>
            <w:tab/>
          </w:r>
          <w:r w:rsidRPr="009423F6">
            <w:rPr>
              <w:rFonts w:cstheme="minorHAnsi"/>
              <w:color w:val="000000"/>
              <w:highlight w:val="white"/>
            </w:rPr>
            <w:tab/>
          </w:r>
          <w:r w:rsidR="002C0F56" w:rsidRPr="009423F6">
            <w:rPr>
              <w:rFonts w:cstheme="minorHAnsi"/>
              <w:color w:val="000000"/>
              <w:highlight w:val="white"/>
            </w:rPr>
            <w:tab/>
            <w:t>lấy một status từ việc di chuyển quân cờ từ vị trí</w:t>
          </w:r>
          <w:r w:rsidR="009423F6">
            <w:rPr>
              <w:rFonts w:cstheme="minorHAnsi"/>
              <w:color w:val="000000"/>
              <w:highlight w:val="white"/>
            </w:rPr>
            <w:t xml:space="preserve"> h</w:t>
          </w:r>
          <w:r w:rsidR="002C0F56" w:rsidRPr="009423F6">
            <w:rPr>
              <w:rFonts w:cstheme="minorHAnsi"/>
              <w:color w:val="000000"/>
              <w:highlight w:val="white"/>
            </w:rPr>
            <w:t xml:space="preserve">iện tại tới vị trí Item rồi </w:t>
          </w:r>
          <w:r w:rsidR="008435BA">
            <w:rPr>
              <w:rFonts w:cstheme="minorHAnsi"/>
              <w:color w:val="000000"/>
              <w:highlight w:val="white"/>
            </w:rPr>
            <w:tab/>
          </w:r>
          <w:r w:rsidR="008435BA">
            <w:rPr>
              <w:rFonts w:cstheme="minorHAnsi"/>
              <w:color w:val="000000"/>
              <w:highlight w:val="white"/>
            </w:rPr>
            <w:tab/>
          </w:r>
          <w:r w:rsidR="008435BA">
            <w:rPr>
              <w:rFonts w:cstheme="minorHAnsi"/>
              <w:color w:val="000000"/>
              <w:highlight w:val="white"/>
            </w:rPr>
            <w:tab/>
          </w:r>
          <w:r w:rsidR="008435BA">
            <w:rPr>
              <w:rFonts w:cstheme="minorHAnsi"/>
              <w:color w:val="000000"/>
              <w:highlight w:val="white"/>
            </w:rPr>
            <w:tab/>
          </w:r>
          <w:r w:rsidR="008435BA">
            <w:rPr>
              <w:rFonts w:cstheme="minorHAnsi"/>
              <w:color w:val="000000"/>
              <w:highlight w:val="white"/>
            </w:rPr>
            <w:tab/>
          </w:r>
          <w:r w:rsidR="008435BA">
            <w:rPr>
              <w:rFonts w:cstheme="minorHAnsi"/>
              <w:color w:val="000000"/>
              <w:highlight w:val="white"/>
            </w:rPr>
            <w:tab/>
          </w:r>
          <w:r w:rsidR="008435BA">
            <w:rPr>
              <w:rFonts w:cstheme="minorHAnsi"/>
              <w:color w:val="000000"/>
              <w:highlight w:val="white"/>
            </w:rPr>
            <w:tab/>
          </w:r>
          <w:r w:rsidR="008435BA">
            <w:rPr>
              <w:rFonts w:cstheme="minorHAnsi"/>
              <w:color w:val="000000"/>
              <w:highlight w:val="white"/>
            </w:rPr>
            <w:tab/>
          </w:r>
          <w:r w:rsidR="008435BA">
            <w:rPr>
              <w:rFonts w:cstheme="minorHAnsi"/>
              <w:color w:val="000000"/>
              <w:highlight w:val="white"/>
            </w:rPr>
            <w:tab/>
          </w:r>
          <w:r w:rsidR="008435BA">
            <w:rPr>
              <w:rFonts w:cstheme="minorHAnsi"/>
              <w:color w:val="000000"/>
              <w:highlight w:val="white"/>
            </w:rPr>
            <w:tab/>
          </w:r>
          <w:r w:rsidR="008435BA">
            <w:rPr>
              <w:rFonts w:cstheme="minorHAnsi"/>
              <w:color w:val="000000"/>
              <w:highlight w:val="white"/>
            </w:rPr>
            <w:tab/>
          </w:r>
          <w:r w:rsidR="008435BA">
            <w:rPr>
              <w:rFonts w:cstheme="minorHAnsi"/>
              <w:color w:val="000000"/>
              <w:highlight w:val="white"/>
            </w:rPr>
            <w:tab/>
          </w:r>
          <w:r w:rsidR="002C0F56" w:rsidRPr="009423F6">
            <w:rPr>
              <w:rFonts w:cstheme="minorHAnsi"/>
              <w:color w:val="000000"/>
              <w:highlight w:val="white"/>
            </w:rPr>
            <w:t>gán cho buff</w:t>
          </w:r>
        </w:p>
        <w:p w14:paraId="44296784" w14:textId="786B4DC8" w:rsidR="00461A2B" w:rsidRPr="009423F6" w:rsidRDefault="003A70A6" w:rsidP="002B3AF5">
          <w:pPr>
            <w:autoSpaceDE w:val="0"/>
            <w:autoSpaceDN w:val="0"/>
            <w:adjustRightInd w:val="0"/>
            <w:spacing w:before="0" w:line="240" w:lineRule="auto"/>
            <w:rPr>
              <w:rFonts w:cstheme="minorHAnsi"/>
              <w:color w:val="000000"/>
              <w:highlight w:val="white"/>
            </w:rPr>
          </w:pPr>
          <w:r w:rsidRPr="009423F6">
            <w:rPr>
              <w:rFonts w:cstheme="minorHAnsi"/>
              <w:color w:val="000000"/>
              <w:highlight w:val="white"/>
            </w:rPr>
            <w:tab/>
          </w:r>
          <w:r w:rsidRPr="009423F6">
            <w:rPr>
              <w:rFonts w:cstheme="minorHAnsi"/>
              <w:color w:val="000000"/>
              <w:highlight w:val="white"/>
            </w:rPr>
            <w:tab/>
            <w:t xml:space="preserve">                     </w:t>
          </w:r>
          <w:r w:rsidR="009423F6">
            <w:rPr>
              <w:rFonts w:cstheme="minorHAnsi"/>
              <w:color w:val="000000"/>
              <w:highlight w:val="white"/>
            </w:rPr>
            <w:tab/>
          </w:r>
          <w:r w:rsidR="009423F6">
            <w:rPr>
              <w:rFonts w:cstheme="minorHAnsi"/>
              <w:color w:val="000000"/>
              <w:highlight w:val="white"/>
            </w:rPr>
            <w:tab/>
          </w:r>
          <w:r w:rsidR="002C0F56" w:rsidRPr="009423F6">
            <w:rPr>
              <w:rFonts w:cstheme="minorHAnsi"/>
              <w:color w:val="000000"/>
              <w:highlight w:val="white"/>
            </w:rPr>
            <w:t>Thêm Buff vào rtlst</w:t>
          </w:r>
          <w:r w:rsidRPr="009423F6">
            <w:rPr>
              <w:rFonts w:cstheme="minorHAnsi"/>
              <w:color w:val="000000"/>
              <w:highlight w:val="white"/>
            </w:rPr>
            <w:br/>
          </w:r>
          <w:r w:rsidR="00461A2B" w:rsidRPr="009423F6">
            <w:rPr>
              <w:rFonts w:cstheme="minorHAnsi"/>
              <w:color w:val="000000"/>
              <w:highlight w:val="white"/>
            </w:rPr>
            <w:br/>
          </w:r>
          <w:r w:rsidR="00461A2B" w:rsidRPr="009423F6">
            <w:rPr>
              <w:rFonts w:cstheme="minorHAnsi"/>
              <w:color w:val="000000"/>
              <w:highlight w:val="white"/>
            </w:rPr>
            <w:tab/>
          </w:r>
          <w:r w:rsidR="00461A2B" w:rsidRPr="009423F6">
            <w:rPr>
              <w:rFonts w:cstheme="minorHAnsi"/>
              <w:color w:val="000000"/>
              <w:highlight w:val="white"/>
            </w:rPr>
            <w:tab/>
          </w:r>
          <w:r w:rsidR="00461A2B" w:rsidRPr="009423F6">
            <w:rPr>
              <w:rFonts w:cstheme="minorHAnsi"/>
              <w:color w:val="000000"/>
              <w:highlight w:val="white"/>
            </w:rPr>
            <w:tab/>
          </w:r>
          <w:r w:rsidR="002C0F56" w:rsidRPr="009423F6">
            <w:rPr>
              <w:rFonts w:cstheme="minorHAnsi"/>
              <w:color w:val="000000"/>
              <w:highlight w:val="white"/>
            </w:rPr>
            <w:t xml:space="preserve">      </w:t>
          </w:r>
          <w:r w:rsidRPr="009423F6">
            <w:rPr>
              <w:rFonts w:cstheme="minorHAnsi"/>
              <w:color w:val="000000"/>
              <w:highlight w:val="white"/>
            </w:rPr>
            <w:t xml:space="preserve"> </w:t>
          </w:r>
          <w:r w:rsidR="009423F6">
            <w:rPr>
              <w:rFonts w:cstheme="minorHAnsi"/>
              <w:color w:val="000000"/>
              <w:highlight w:val="white"/>
            </w:rPr>
            <w:tab/>
          </w:r>
          <w:r w:rsidRPr="009423F6">
            <w:rPr>
              <w:rFonts w:cstheme="minorHAnsi"/>
              <w:color w:val="000000"/>
              <w:highlight w:val="white"/>
            </w:rPr>
            <w:t xml:space="preserve">  2.1.3 </w:t>
          </w:r>
          <w:r w:rsidR="002C0F56" w:rsidRPr="009423F6">
            <w:rPr>
              <w:rFonts w:cstheme="minorHAnsi"/>
              <w:color w:val="000000"/>
              <w:highlight w:val="white"/>
            </w:rPr>
            <w:t>if(quân cờ</w:t>
          </w:r>
          <w:r w:rsidR="00461A2B" w:rsidRPr="009423F6">
            <w:rPr>
              <w:rFonts w:cstheme="minorHAnsi"/>
              <w:color w:val="000000"/>
              <w:highlight w:val="white"/>
            </w:rPr>
            <w:t xml:space="preserve"> là một con tố</w:t>
          </w:r>
          <w:r w:rsidR="002C0F56" w:rsidRPr="009423F6">
            <w:rPr>
              <w:rFonts w:cstheme="minorHAnsi"/>
              <w:color w:val="000000"/>
              <w:highlight w:val="white"/>
            </w:rPr>
            <w:t>t</w:t>
          </w:r>
          <w:r w:rsidR="00461A2B" w:rsidRPr="009423F6">
            <w:rPr>
              <w:rFonts w:cstheme="minorHAnsi"/>
              <w:color w:val="000000"/>
              <w:highlight w:val="white"/>
            </w:rPr>
            <w:t xml:space="preserve"> và đã di chuyển tới vị trí cuối</w:t>
          </w:r>
          <w:r w:rsidR="002C0F56" w:rsidRPr="009423F6">
            <w:rPr>
              <w:rFonts w:cstheme="minorHAnsi"/>
              <w:color w:val="000000"/>
              <w:highlight w:val="white"/>
            </w:rPr>
            <w:t>)</w:t>
          </w:r>
          <w:r w:rsidR="002C0F56" w:rsidRPr="009423F6">
            <w:rPr>
              <w:rFonts w:cstheme="minorHAnsi"/>
              <w:color w:val="000000"/>
              <w:highlight w:val="white"/>
            </w:rPr>
            <w:br/>
          </w:r>
          <w:r w:rsidR="002C0F56" w:rsidRPr="009423F6">
            <w:rPr>
              <w:rFonts w:cstheme="minorHAnsi"/>
              <w:color w:val="000000"/>
              <w:highlight w:val="white"/>
            </w:rPr>
            <w:tab/>
          </w:r>
          <w:r w:rsidR="002C0F56" w:rsidRPr="009423F6">
            <w:rPr>
              <w:rFonts w:cstheme="minorHAnsi"/>
              <w:color w:val="000000"/>
              <w:highlight w:val="white"/>
            </w:rPr>
            <w:tab/>
          </w:r>
          <w:r w:rsidR="002C0F56" w:rsidRPr="009423F6">
            <w:rPr>
              <w:rFonts w:cstheme="minorHAnsi"/>
              <w:color w:val="000000"/>
              <w:highlight w:val="white"/>
            </w:rPr>
            <w:tab/>
          </w:r>
          <w:r w:rsidR="002C0F56" w:rsidRPr="009423F6">
            <w:rPr>
              <w:rFonts w:cstheme="minorHAnsi"/>
              <w:color w:val="000000"/>
              <w:highlight w:val="white"/>
            </w:rPr>
            <w:tab/>
          </w:r>
          <w:r w:rsidRPr="009423F6">
            <w:rPr>
              <w:rFonts w:cstheme="minorHAnsi"/>
              <w:color w:val="000000"/>
              <w:highlight w:val="white"/>
            </w:rPr>
            <w:tab/>
          </w:r>
          <w:r w:rsidR="002C0F56" w:rsidRPr="009423F6">
            <w:rPr>
              <w:rFonts w:cstheme="minorHAnsi"/>
              <w:color w:val="000000"/>
              <w:highlight w:val="white"/>
            </w:rPr>
            <w:t>{</w:t>
          </w:r>
          <w:r w:rsidR="00461A2B" w:rsidRPr="009423F6">
            <w:rPr>
              <w:rFonts w:cstheme="minorHAnsi"/>
              <w:color w:val="000000"/>
              <w:highlight w:val="white"/>
            </w:rPr>
            <w:br/>
          </w:r>
          <w:r w:rsidR="002C0F56" w:rsidRPr="009423F6">
            <w:rPr>
              <w:rFonts w:cstheme="minorHAnsi"/>
              <w:color w:val="000000"/>
              <w:highlight w:val="white"/>
            </w:rPr>
            <w:tab/>
          </w:r>
          <w:r w:rsidR="002C0F56" w:rsidRPr="009423F6">
            <w:rPr>
              <w:rFonts w:cstheme="minorHAnsi"/>
              <w:color w:val="000000"/>
              <w:highlight w:val="white"/>
            </w:rPr>
            <w:tab/>
          </w:r>
          <w:r w:rsidR="002C0F56" w:rsidRPr="009423F6">
            <w:rPr>
              <w:rFonts w:cstheme="minorHAnsi"/>
              <w:color w:val="000000"/>
              <w:highlight w:val="white"/>
            </w:rPr>
            <w:tab/>
          </w:r>
          <w:r w:rsidR="002C0F56" w:rsidRPr="009423F6">
            <w:rPr>
              <w:rFonts w:cstheme="minorHAnsi"/>
              <w:color w:val="000000"/>
              <w:highlight w:val="white"/>
            </w:rPr>
            <w:tab/>
          </w:r>
          <w:r w:rsidRPr="009423F6">
            <w:rPr>
              <w:rFonts w:cstheme="minorHAnsi"/>
              <w:color w:val="000000"/>
              <w:highlight w:val="white"/>
            </w:rPr>
            <w:tab/>
          </w:r>
          <w:r w:rsidR="00461A2B" w:rsidRPr="009423F6">
            <w:rPr>
              <w:rFonts w:cstheme="minorHAnsi"/>
              <w:color w:val="000000"/>
              <w:highlight w:val="white"/>
            </w:rPr>
            <w:t>tạo nên 4 status mới cho việc phong tốt</w:t>
          </w:r>
          <w:r w:rsidR="002C0F56" w:rsidRPr="009423F6">
            <w:rPr>
              <w:rFonts w:cstheme="minorHAnsi"/>
              <w:color w:val="000000"/>
              <w:highlight w:val="white"/>
            </w:rPr>
            <w:t>;</w:t>
          </w:r>
          <w:r w:rsidR="002C0F56" w:rsidRPr="009423F6">
            <w:rPr>
              <w:rFonts w:cstheme="minorHAnsi"/>
              <w:color w:val="000000"/>
              <w:highlight w:val="white"/>
            </w:rPr>
            <w:br/>
          </w:r>
          <w:r w:rsidR="002C0F56" w:rsidRPr="009423F6">
            <w:rPr>
              <w:rFonts w:cstheme="minorHAnsi"/>
              <w:color w:val="000000"/>
              <w:highlight w:val="white"/>
            </w:rPr>
            <w:tab/>
          </w:r>
          <w:r w:rsidR="002C0F56" w:rsidRPr="009423F6">
            <w:rPr>
              <w:rFonts w:cstheme="minorHAnsi"/>
              <w:color w:val="000000"/>
              <w:highlight w:val="white"/>
            </w:rPr>
            <w:tab/>
          </w:r>
          <w:r w:rsidR="002C0F56" w:rsidRPr="009423F6">
            <w:rPr>
              <w:rFonts w:cstheme="minorHAnsi"/>
              <w:color w:val="000000"/>
              <w:highlight w:val="white"/>
            </w:rPr>
            <w:tab/>
          </w:r>
          <w:r w:rsidR="002C0F56" w:rsidRPr="009423F6">
            <w:rPr>
              <w:rFonts w:cstheme="minorHAnsi"/>
              <w:color w:val="000000"/>
              <w:highlight w:val="white"/>
            </w:rPr>
            <w:tab/>
          </w:r>
          <w:r w:rsidRPr="009423F6">
            <w:rPr>
              <w:rFonts w:cstheme="minorHAnsi"/>
              <w:color w:val="000000"/>
              <w:highlight w:val="white"/>
            </w:rPr>
            <w:tab/>
          </w:r>
          <w:r w:rsidR="002C0F56" w:rsidRPr="009423F6">
            <w:rPr>
              <w:rFonts w:cstheme="minorHAnsi"/>
              <w:color w:val="000000"/>
              <w:highlight w:val="white"/>
            </w:rPr>
            <w:t>thêm 4 status mới đó vào rtlst;</w:t>
          </w:r>
        </w:p>
        <w:p w14:paraId="4FADD5FB" w14:textId="64C177E4" w:rsidR="002C0F56" w:rsidRPr="009423F6" w:rsidRDefault="002C0F56" w:rsidP="002B3AF5">
          <w:pPr>
            <w:autoSpaceDE w:val="0"/>
            <w:autoSpaceDN w:val="0"/>
            <w:adjustRightInd w:val="0"/>
            <w:spacing w:before="0" w:line="240" w:lineRule="auto"/>
            <w:rPr>
              <w:rFonts w:cstheme="minorHAnsi"/>
              <w:color w:val="000000"/>
              <w:highlight w:val="white"/>
            </w:rPr>
          </w:pPr>
          <w:r w:rsidRPr="009423F6">
            <w:rPr>
              <w:rFonts w:cstheme="minorHAnsi"/>
              <w:color w:val="000000"/>
              <w:highlight w:val="white"/>
            </w:rPr>
            <w:tab/>
          </w:r>
          <w:r w:rsidRPr="009423F6">
            <w:rPr>
              <w:rFonts w:cstheme="minorHAnsi"/>
              <w:color w:val="000000"/>
              <w:highlight w:val="white"/>
            </w:rPr>
            <w:tab/>
          </w:r>
          <w:r w:rsidRPr="009423F6">
            <w:rPr>
              <w:rFonts w:cstheme="minorHAnsi"/>
              <w:color w:val="000000"/>
              <w:highlight w:val="white"/>
            </w:rPr>
            <w:tab/>
          </w:r>
          <w:r w:rsidRPr="009423F6">
            <w:rPr>
              <w:rFonts w:cstheme="minorHAnsi"/>
              <w:color w:val="000000"/>
              <w:highlight w:val="white"/>
            </w:rPr>
            <w:tab/>
          </w:r>
          <w:r w:rsidR="003A70A6" w:rsidRPr="009423F6">
            <w:rPr>
              <w:rFonts w:cstheme="minorHAnsi"/>
              <w:color w:val="000000"/>
              <w:highlight w:val="white"/>
            </w:rPr>
            <w:tab/>
          </w:r>
          <w:r w:rsidRPr="009423F6">
            <w:rPr>
              <w:rFonts w:cstheme="minorHAnsi"/>
              <w:color w:val="000000"/>
              <w:highlight w:val="white"/>
            </w:rPr>
            <w:t>}</w:t>
          </w:r>
        </w:p>
        <w:p w14:paraId="23671345" w14:textId="7ACD2ACF" w:rsidR="00461A2B" w:rsidRPr="009423F6" w:rsidRDefault="00461A2B" w:rsidP="002B3AF5">
          <w:pPr>
            <w:autoSpaceDE w:val="0"/>
            <w:autoSpaceDN w:val="0"/>
            <w:adjustRightInd w:val="0"/>
            <w:spacing w:before="0" w:line="240" w:lineRule="auto"/>
            <w:rPr>
              <w:rFonts w:cstheme="minorHAnsi"/>
              <w:color w:val="000000"/>
              <w:highlight w:val="white"/>
            </w:rPr>
          </w:pPr>
          <w:r w:rsidRPr="009423F6">
            <w:rPr>
              <w:rFonts w:cstheme="minorHAnsi"/>
              <w:color w:val="000000"/>
              <w:highlight w:val="white"/>
            </w:rPr>
            <w:t xml:space="preserve">                    </w:t>
          </w:r>
          <w:r w:rsidR="003A70A6" w:rsidRPr="009423F6">
            <w:rPr>
              <w:rFonts w:cstheme="minorHAnsi"/>
              <w:color w:val="000000"/>
              <w:highlight w:val="white"/>
            </w:rPr>
            <w:tab/>
          </w:r>
          <w:r w:rsidR="003A70A6" w:rsidRPr="009423F6">
            <w:rPr>
              <w:rFonts w:cstheme="minorHAnsi"/>
              <w:color w:val="000000"/>
              <w:highlight w:val="white"/>
            </w:rPr>
            <w:tab/>
          </w:r>
          <w:r w:rsidR="002B3AF5" w:rsidRPr="009423F6">
            <w:rPr>
              <w:rFonts w:cstheme="minorHAnsi"/>
              <w:color w:val="000000"/>
              <w:highlight w:val="white"/>
            </w:rPr>
            <w:t xml:space="preserve"> </w:t>
          </w:r>
          <w:r w:rsidRPr="009423F6">
            <w:rPr>
              <w:rFonts w:cstheme="minorHAnsi"/>
              <w:color w:val="000000"/>
              <w:highlight w:val="white"/>
            </w:rPr>
            <w:t>}</w:t>
          </w:r>
        </w:p>
        <w:p w14:paraId="196877FB" w14:textId="57CF9327" w:rsidR="002205B2" w:rsidRDefault="003A70A6" w:rsidP="002B3AF5">
          <w:pPr>
            <w:autoSpaceDE w:val="0"/>
            <w:autoSpaceDN w:val="0"/>
            <w:adjustRightInd w:val="0"/>
            <w:spacing w:before="0" w:line="240" w:lineRule="auto"/>
            <w:ind w:left="1440"/>
            <w:rPr>
              <w:rFonts w:cstheme="minorHAnsi"/>
              <w:color w:val="000000"/>
              <w:highlight w:val="white"/>
            </w:rPr>
          </w:pPr>
          <w:r w:rsidRPr="009423F6">
            <w:rPr>
              <w:rFonts w:cstheme="minorHAnsi"/>
              <w:color w:val="000000"/>
              <w:highlight w:val="white"/>
            </w:rPr>
            <w:t xml:space="preserve">  Bước 3 : return rtlst;</w:t>
          </w:r>
        </w:p>
        <w:p w14:paraId="514D1722" w14:textId="51AF5594" w:rsidR="002205B2" w:rsidRDefault="002205B2" w:rsidP="002205B2">
          <w:pPr>
            <w:pStyle w:val="Heading4"/>
            <w:ind w:left="1440"/>
            <w:rPr>
              <w:highlight w:val="white"/>
            </w:rPr>
          </w:pPr>
          <w:r>
            <w:rPr>
              <w:highlight w:val="white"/>
            </w:rPr>
            <w:lastRenderedPageBreak/>
            <w:t>Sơ đồ khối</w:t>
          </w:r>
        </w:p>
        <w:p w14:paraId="2F790B32" w14:textId="5523AE3A" w:rsidR="002205B2" w:rsidRPr="002205B2" w:rsidRDefault="002B15C3" w:rsidP="002B15C3">
          <w:pPr>
            <w:ind w:left="1440"/>
            <w:jc w:val="center"/>
            <w:rPr>
              <w:highlight w:val="white"/>
            </w:rPr>
          </w:pPr>
          <w:r w:rsidRPr="002B15C3">
            <w:rPr>
              <w:noProof/>
              <w:lang w:eastAsia="en-US"/>
            </w:rPr>
            <w:drawing>
              <wp:inline distT="0" distB="0" distL="0" distR="0" wp14:anchorId="3F11BD34" wp14:editId="535CB5B5">
                <wp:extent cx="5653582" cy="762508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Desktop\image.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675509" cy="7654653"/>
                        </a:xfrm>
                        <a:prstGeom prst="rect">
                          <a:avLst/>
                        </a:prstGeom>
                        <a:noFill/>
                        <a:ln>
                          <a:noFill/>
                        </a:ln>
                      </pic:spPr>
                    </pic:pic>
                  </a:graphicData>
                </a:graphic>
              </wp:inline>
            </w:drawing>
          </w:r>
        </w:p>
        <w:p w14:paraId="48480278" w14:textId="57A66E21" w:rsidR="008122EA" w:rsidRDefault="008122EA" w:rsidP="00503E2F">
          <w:pPr>
            <w:pStyle w:val="Heading3"/>
            <w:ind w:left="1440"/>
          </w:pPr>
          <w:bookmarkStart w:id="19" w:name="_Toc408313653"/>
          <w:r>
            <w:lastRenderedPageBreak/>
            <w:t>Mở rộng một node</w:t>
          </w:r>
          <w:bookmarkEnd w:id="19"/>
        </w:p>
        <w:p w14:paraId="5DEBA02E" w14:textId="2A81A106" w:rsidR="005714EE" w:rsidRDefault="002950FD" w:rsidP="00563658">
          <w:pPr>
            <w:ind w:left="1440"/>
          </w:pPr>
          <w:r>
            <w:t>- Có sẵn : hàm lấy status con có thể phát sinh : list&lt;status&gt; Getsubsstatus(status input);</w:t>
          </w:r>
          <w:r w:rsidR="00DC1AAC">
            <w:br/>
          </w:r>
          <w:r w:rsidR="00DC1AAC">
            <w:tab/>
            <w:t xml:space="preserve">  độ sâu giới hạn inteligent;</w:t>
          </w:r>
          <w:r>
            <w:br/>
            <w:t>- Input : một status cần mở rộng</w:t>
          </w:r>
          <w:r>
            <w:br/>
            <w:t>- Output : void</w:t>
          </w:r>
        </w:p>
        <w:p w14:paraId="5E56F933" w14:textId="517B29ED" w:rsidR="00DC1AAC" w:rsidRDefault="00DC1AAC" w:rsidP="00DC1AAC">
          <w:pPr>
            <w:pStyle w:val="Heading4"/>
            <w:ind w:left="1440"/>
          </w:pPr>
          <w:r>
            <w:t>Mã giả</w:t>
          </w:r>
        </w:p>
        <w:p w14:paraId="5ED2A119" w14:textId="71F620A7" w:rsidR="00DC1AAC" w:rsidRPr="00563658" w:rsidRDefault="00DC1AAC" w:rsidP="005714EE">
          <w:pPr>
            <w:ind w:left="1440"/>
            <w:rPr>
              <w:rFonts w:cstheme="minorHAnsi"/>
              <w:color w:val="000000"/>
            </w:rPr>
          </w:pPr>
          <w:r w:rsidRPr="00563658">
            <w:rPr>
              <w:rFonts w:cstheme="minorHAnsi"/>
            </w:rPr>
            <w:t xml:space="preserve">Bước 1 : </w:t>
          </w:r>
          <w:r w:rsidRPr="00563658">
            <w:rPr>
              <w:rFonts w:cstheme="minorHAnsi"/>
              <w:color w:val="2B91AF"/>
              <w:highlight w:val="white"/>
            </w:rPr>
            <w:t>List</w:t>
          </w:r>
          <w:r w:rsidRPr="00563658">
            <w:rPr>
              <w:rFonts w:cstheme="minorHAnsi"/>
              <w:color w:val="000000"/>
              <w:highlight w:val="white"/>
            </w:rPr>
            <w:t>&lt;</w:t>
          </w:r>
          <w:r w:rsidRPr="00563658">
            <w:rPr>
              <w:rFonts w:cstheme="minorHAnsi"/>
              <w:color w:val="2B91AF"/>
              <w:highlight w:val="white"/>
            </w:rPr>
            <w:t>Status</w:t>
          </w:r>
          <w:r w:rsidRPr="00563658">
            <w:rPr>
              <w:rFonts w:cstheme="minorHAnsi"/>
              <w:color w:val="000000"/>
              <w:highlight w:val="white"/>
            </w:rPr>
            <w:t xml:space="preserve">&gt; SubsStatus = </w:t>
          </w:r>
          <w:r w:rsidRPr="00563658">
            <w:rPr>
              <w:rFonts w:cstheme="minorHAnsi"/>
              <w:color w:val="2B91AF"/>
              <w:highlight w:val="white"/>
            </w:rPr>
            <w:t>AI</w:t>
          </w:r>
          <w:r w:rsidRPr="00563658">
            <w:rPr>
              <w:rFonts w:cstheme="minorHAnsi"/>
              <w:color w:val="000000"/>
              <w:highlight w:val="white"/>
            </w:rPr>
            <w:t>.getSubStatus(input.status);</w:t>
          </w:r>
        </w:p>
        <w:p w14:paraId="63FB07B6" w14:textId="440DDCFD" w:rsidR="00840BC9" w:rsidRPr="00563658" w:rsidRDefault="00DC1AAC" w:rsidP="005714EE">
          <w:pPr>
            <w:autoSpaceDE w:val="0"/>
            <w:autoSpaceDN w:val="0"/>
            <w:adjustRightInd w:val="0"/>
            <w:spacing w:before="0" w:line="240" w:lineRule="auto"/>
            <w:ind w:left="1440"/>
            <w:rPr>
              <w:rFonts w:cstheme="minorHAnsi"/>
              <w:color w:val="000000"/>
              <w:highlight w:val="white"/>
            </w:rPr>
          </w:pPr>
          <w:r w:rsidRPr="00563658">
            <w:rPr>
              <w:rFonts w:cstheme="minorHAnsi"/>
            </w:rPr>
            <w:t>Bươc 2 : với mỗi item trong SubsStatus</w:t>
          </w:r>
          <w:r w:rsidRPr="00563658">
            <w:rPr>
              <w:rFonts w:cstheme="minorHAnsi"/>
            </w:rPr>
            <w:br/>
          </w:r>
          <w:r w:rsidRPr="00563658">
            <w:rPr>
              <w:rFonts w:cstheme="minorHAnsi"/>
            </w:rPr>
            <w:tab/>
            <w:t>2.1 : Tạo một node buff tương ứng với item là status của nó</w:t>
          </w:r>
          <w:r w:rsidRPr="00563658">
            <w:rPr>
              <w:rFonts w:cstheme="minorHAnsi"/>
            </w:rPr>
            <w:br/>
          </w:r>
          <w:r w:rsidRPr="00563658">
            <w:rPr>
              <w:rFonts w:cstheme="minorHAnsi"/>
            </w:rPr>
            <w:tab/>
          </w:r>
          <w:r w:rsidRPr="00563658">
            <w:rPr>
              <w:rFonts w:cstheme="minorHAnsi"/>
            </w:rPr>
            <w:tab/>
            <w:t>2.1.2 : if (</w:t>
          </w:r>
          <w:r w:rsidRPr="00563658">
            <w:rPr>
              <w:rFonts w:cstheme="minorHAnsi"/>
              <w:color w:val="000000"/>
            </w:rPr>
            <w:t>input là node Max</w:t>
          </w:r>
          <w:r w:rsidRPr="00563658">
            <w:rPr>
              <w:rFonts w:cstheme="minorHAnsi"/>
            </w:rPr>
            <w:t>)  {</w:t>
          </w:r>
          <w:r w:rsidRPr="00563658">
            <w:rPr>
              <w:rFonts w:cstheme="minorHAnsi"/>
            </w:rPr>
            <w:br/>
          </w:r>
          <w:r w:rsidRPr="00563658">
            <w:rPr>
              <w:rFonts w:cstheme="minorHAnsi"/>
            </w:rPr>
            <w:tab/>
          </w:r>
          <w:r w:rsidRPr="00563658">
            <w:rPr>
              <w:rFonts w:cstheme="minorHAnsi"/>
            </w:rPr>
            <w:tab/>
          </w:r>
          <w:r w:rsidRPr="00563658">
            <w:rPr>
              <w:rFonts w:cstheme="minorHAnsi"/>
            </w:rPr>
            <w:tab/>
            <w:t>gán loại node cho buff là min</w:t>
          </w:r>
          <w:r w:rsidRPr="00563658">
            <w:rPr>
              <w:rFonts w:cstheme="minorHAnsi"/>
            </w:rPr>
            <w:br/>
          </w:r>
          <w:r w:rsidRPr="00563658">
            <w:rPr>
              <w:rFonts w:cstheme="minorHAnsi"/>
            </w:rPr>
            <w:tab/>
          </w:r>
          <w:r w:rsidRPr="00563658">
            <w:rPr>
              <w:rFonts w:cstheme="minorHAnsi"/>
            </w:rPr>
            <w:tab/>
          </w:r>
          <w:r w:rsidRPr="00563658">
            <w:rPr>
              <w:rFonts w:cstheme="minorHAnsi"/>
            </w:rPr>
            <w:tab/>
            <w:t>}</w:t>
          </w:r>
          <w:r w:rsidRPr="00563658">
            <w:rPr>
              <w:rFonts w:cstheme="minorHAnsi"/>
            </w:rPr>
            <w:br/>
          </w:r>
          <w:r w:rsidRPr="00563658">
            <w:rPr>
              <w:rFonts w:cstheme="minorHAnsi"/>
            </w:rPr>
            <w:tab/>
          </w:r>
          <w:r w:rsidRPr="00563658">
            <w:rPr>
              <w:rFonts w:cstheme="minorHAnsi"/>
            </w:rPr>
            <w:tab/>
          </w:r>
          <w:r w:rsidRPr="00563658">
            <w:rPr>
              <w:rFonts w:cstheme="minorHAnsi"/>
            </w:rPr>
            <w:tab/>
            <w:t>else{</w:t>
          </w:r>
          <w:r w:rsidRPr="00563658">
            <w:rPr>
              <w:rFonts w:cstheme="minorHAnsi"/>
            </w:rPr>
            <w:br/>
          </w:r>
          <w:r w:rsidRPr="00563658">
            <w:rPr>
              <w:rFonts w:cstheme="minorHAnsi"/>
            </w:rPr>
            <w:tab/>
          </w:r>
          <w:r w:rsidRPr="00563658">
            <w:rPr>
              <w:rFonts w:cstheme="minorHAnsi"/>
            </w:rPr>
            <w:tab/>
          </w:r>
          <w:r w:rsidRPr="00563658">
            <w:rPr>
              <w:rFonts w:cstheme="minorHAnsi"/>
            </w:rPr>
            <w:tab/>
            <w:t>gán loại node cho buff là Max</w:t>
          </w:r>
          <w:r w:rsidRPr="00563658">
            <w:rPr>
              <w:rFonts w:cstheme="minorHAnsi"/>
            </w:rPr>
            <w:br/>
          </w:r>
          <w:r w:rsidRPr="00563658">
            <w:rPr>
              <w:rFonts w:cstheme="minorHAnsi"/>
            </w:rPr>
            <w:tab/>
          </w:r>
          <w:r w:rsidRPr="00563658">
            <w:rPr>
              <w:rFonts w:cstheme="minorHAnsi"/>
            </w:rPr>
            <w:tab/>
          </w:r>
          <w:r w:rsidRPr="00563658">
            <w:rPr>
              <w:rFonts w:cstheme="minorHAnsi"/>
            </w:rPr>
            <w:tab/>
            <w:t>}</w:t>
          </w:r>
          <w:r w:rsidRPr="00563658">
            <w:rPr>
              <w:rFonts w:cstheme="minorHAnsi"/>
            </w:rPr>
            <w:br/>
          </w:r>
          <w:r w:rsidRPr="00563658">
            <w:rPr>
              <w:rFonts w:cstheme="minorHAnsi"/>
            </w:rPr>
            <w:tab/>
          </w:r>
          <w:r w:rsidRPr="00563658">
            <w:rPr>
              <w:rFonts w:cstheme="minorHAnsi"/>
            </w:rPr>
            <w:tab/>
            <w:t>2.1.3 : buff.deep = input.deep+1;</w:t>
          </w:r>
          <w:r w:rsidRPr="00563658">
            <w:rPr>
              <w:rFonts w:cstheme="minorHAnsi"/>
            </w:rPr>
            <w:br/>
          </w:r>
          <w:r w:rsidRPr="00563658">
            <w:rPr>
              <w:rFonts w:cstheme="minorHAnsi"/>
            </w:rPr>
            <w:tab/>
          </w:r>
          <w:r w:rsidRPr="00563658">
            <w:rPr>
              <w:rFonts w:cstheme="minorHAnsi"/>
            </w:rPr>
            <w:tab/>
            <w:t xml:space="preserve">            buff.Father = input;</w:t>
          </w:r>
          <w:r w:rsidRPr="00563658">
            <w:rPr>
              <w:rFonts w:cstheme="minorHAnsi"/>
            </w:rPr>
            <w:br/>
          </w:r>
          <w:r w:rsidRPr="00563658">
            <w:rPr>
              <w:rFonts w:cstheme="minorHAnsi"/>
            </w:rPr>
            <w:tab/>
          </w:r>
          <w:r w:rsidRPr="00563658">
            <w:rPr>
              <w:rFonts w:cstheme="minorHAnsi"/>
            </w:rPr>
            <w:tab/>
          </w:r>
          <w:r w:rsidRPr="00563658">
            <w:rPr>
              <w:rFonts w:cstheme="minorHAnsi"/>
            </w:rPr>
            <w:tab/>
            <w:t>thêm buff vào tập con của input;</w:t>
          </w:r>
          <w:r w:rsidRPr="00563658">
            <w:rPr>
              <w:rFonts w:cstheme="minorHAnsi"/>
            </w:rPr>
            <w:br/>
          </w:r>
          <w:r w:rsidRPr="00563658">
            <w:rPr>
              <w:rFonts w:cstheme="minorHAnsi"/>
            </w:rPr>
            <w:tab/>
            <w:t>2.2 : if</w:t>
          </w:r>
          <w:r w:rsidR="00563658">
            <w:rPr>
              <w:rFonts w:cstheme="minorHAnsi"/>
            </w:rPr>
            <w:t xml:space="preserve"> </w:t>
          </w:r>
          <w:r w:rsidRPr="00563658">
            <w:rPr>
              <w:rFonts w:cstheme="minorHAnsi"/>
            </w:rPr>
            <w:t>(chưa tới độ sâu giới hạ</w:t>
          </w:r>
          <w:r w:rsidR="004F1A30">
            <w:rPr>
              <w:rFonts w:cstheme="minorHAnsi"/>
            </w:rPr>
            <w:t>n)</w:t>
          </w:r>
          <w:r w:rsidRPr="00563658">
            <w:rPr>
              <w:rFonts w:cstheme="minorHAnsi"/>
            </w:rPr>
            <w:br/>
          </w:r>
          <w:r w:rsidR="00363007" w:rsidRPr="00563658">
            <w:rPr>
              <w:rFonts w:cstheme="minorHAnsi"/>
            </w:rPr>
            <w:t xml:space="preserve">                      </w:t>
          </w:r>
          <w:r w:rsidRPr="00563658">
            <w:rPr>
              <w:rFonts w:cstheme="minorHAnsi"/>
            </w:rPr>
            <w:t>{</w:t>
          </w:r>
          <w:r w:rsidR="00363007" w:rsidRPr="00563658">
            <w:rPr>
              <w:rFonts w:cstheme="minorHAnsi"/>
            </w:rPr>
            <w:br/>
          </w:r>
          <w:r w:rsidR="00363007" w:rsidRPr="00563658">
            <w:rPr>
              <w:rFonts w:cstheme="minorHAnsi"/>
            </w:rPr>
            <w:tab/>
          </w:r>
          <w:r w:rsidR="00363007" w:rsidRPr="00563658">
            <w:rPr>
              <w:rFonts w:cstheme="minorHAnsi"/>
            </w:rPr>
            <w:tab/>
          </w:r>
          <w:r w:rsidR="00840BC9" w:rsidRPr="00563658">
            <w:rPr>
              <w:rFonts w:cstheme="minorHAnsi"/>
            </w:rPr>
            <w:t>2.2.1 :  if</w:t>
          </w:r>
          <w:r w:rsidR="00563658">
            <w:rPr>
              <w:rFonts w:cstheme="minorHAnsi"/>
            </w:rPr>
            <w:t xml:space="preserve"> </w:t>
          </w:r>
          <w:r w:rsidR="00840BC9" w:rsidRPr="00563658">
            <w:rPr>
              <w:rFonts w:cstheme="minorHAnsi"/>
            </w:rPr>
            <w:t>(buff không phải trạng thái kết thúc)</w:t>
          </w:r>
          <w:r w:rsidR="00840BC9" w:rsidRPr="00563658">
            <w:rPr>
              <w:rFonts w:cstheme="minorHAnsi"/>
            </w:rPr>
            <w:br/>
          </w:r>
          <w:r w:rsidR="00840BC9" w:rsidRPr="00563658">
            <w:rPr>
              <w:rFonts w:cstheme="minorHAnsi"/>
            </w:rPr>
            <w:tab/>
          </w:r>
          <w:r w:rsidR="00840BC9" w:rsidRPr="00563658">
            <w:rPr>
              <w:rFonts w:cstheme="minorHAnsi"/>
            </w:rPr>
            <w:tab/>
          </w:r>
          <w:r w:rsidR="00840BC9" w:rsidRPr="00563658">
            <w:rPr>
              <w:rFonts w:cstheme="minorHAnsi"/>
            </w:rPr>
            <w:tab/>
            <w:t>{</w:t>
          </w:r>
          <w:r w:rsidR="00840BC9" w:rsidRPr="00563658">
            <w:rPr>
              <w:rFonts w:cstheme="minorHAnsi"/>
            </w:rPr>
            <w:br/>
          </w:r>
          <w:r w:rsidR="00840BC9" w:rsidRPr="00563658">
            <w:rPr>
              <w:rFonts w:cstheme="minorHAnsi"/>
            </w:rPr>
            <w:tab/>
          </w:r>
          <w:r w:rsidR="00840BC9" w:rsidRPr="00563658">
            <w:rPr>
              <w:rFonts w:cstheme="minorHAnsi"/>
            </w:rPr>
            <w:tab/>
          </w:r>
          <w:r w:rsidR="00840BC9" w:rsidRPr="00563658">
            <w:rPr>
              <w:rFonts w:cstheme="minorHAnsi"/>
            </w:rPr>
            <w:tab/>
            <w:t xml:space="preserve">   </w:t>
          </w:r>
          <w:r w:rsidR="00563658">
            <w:rPr>
              <w:rFonts w:cstheme="minorHAnsi"/>
            </w:rPr>
            <w:tab/>
          </w:r>
          <w:r w:rsidR="00840BC9" w:rsidRPr="00563658">
            <w:rPr>
              <w:rFonts w:cstheme="minorHAnsi"/>
            </w:rPr>
            <w:t>mở rộng buff;</w:t>
          </w:r>
          <w:r w:rsidR="00840BC9" w:rsidRPr="00563658">
            <w:rPr>
              <w:rFonts w:cstheme="minorHAnsi"/>
            </w:rPr>
            <w:br/>
            <w:t xml:space="preserve"> </w:t>
          </w:r>
          <w:r w:rsidR="00840BC9" w:rsidRPr="00563658">
            <w:rPr>
              <w:rFonts w:cstheme="minorHAnsi"/>
            </w:rPr>
            <w:tab/>
          </w:r>
          <w:r w:rsidR="00840BC9" w:rsidRPr="00563658">
            <w:rPr>
              <w:rFonts w:cstheme="minorHAnsi"/>
            </w:rPr>
            <w:tab/>
          </w:r>
          <w:r w:rsidR="00840BC9" w:rsidRPr="00563658">
            <w:rPr>
              <w:rFonts w:cstheme="minorHAnsi"/>
            </w:rPr>
            <w:tab/>
            <w:t xml:space="preserve"> </w:t>
          </w:r>
          <w:r w:rsidR="00563658">
            <w:rPr>
              <w:rFonts w:cstheme="minorHAnsi"/>
            </w:rPr>
            <w:tab/>
          </w:r>
          <w:r w:rsidR="00840BC9" w:rsidRPr="00563658">
            <w:rPr>
              <w:rFonts w:cstheme="minorHAnsi"/>
            </w:rPr>
            <w:t xml:space="preserve"> if</w:t>
          </w:r>
          <w:r w:rsidR="00563658">
            <w:rPr>
              <w:rFonts w:cstheme="minorHAnsi"/>
            </w:rPr>
            <w:t xml:space="preserve"> </w:t>
          </w:r>
          <w:r w:rsidR="00840BC9" w:rsidRPr="00563658">
            <w:rPr>
              <w:rFonts w:cstheme="minorHAnsi"/>
            </w:rPr>
            <w:t>(</w:t>
          </w:r>
          <w:r w:rsidR="00563658">
            <w:rPr>
              <w:rFonts w:cstheme="minorHAnsi"/>
            </w:rPr>
            <w:t xml:space="preserve"> </w:t>
          </w:r>
          <w:r w:rsidR="00840BC9" w:rsidRPr="00563658">
            <w:rPr>
              <w:rFonts w:cstheme="minorHAnsi"/>
            </w:rPr>
            <w:t>buff là node max</w:t>
          </w:r>
          <w:r w:rsidR="00563658">
            <w:rPr>
              <w:rFonts w:cstheme="minorHAnsi"/>
            </w:rPr>
            <w:t xml:space="preserve"> </w:t>
          </w:r>
          <w:r w:rsidR="00840BC9" w:rsidRPr="00563658">
            <w:rPr>
              <w:rFonts w:cstheme="minorHAnsi"/>
            </w:rPr>
            <w:t>)  {</w:t>
          </w:r>
          <w:r w:rsidR="00840BC9" w:rsidRPr="00563658">
            <w:rPr>
              <w:rFonts w:cstheme="minorHAnsi"/>
            </w:rPr>
            <w:br/>
          </w:r>
          <w:r w:rsidR="00840BC9" w:rsidRPr="00563658">
            <w:rPr>
              <w:rFonts w:cstheme="minorHAnsi"/>
            </w:rPr>
            <w:tab/>
          </w:r>
          <w:r w:rsidR="00840BC9" w:rsidRPr="00563658">
            <w:rPr>
              <w:rFonts w:cstheme="minorHAnsi"/>
            </w:rPr>
            <w:tab/>
          </w:r>
          <w:r w:rsidR="00840BC9" w:rsidRPr="00563658">
            <w:rPr>
              <w:rFonts w:cstheme="minorHAnsi"/>
            </w:rPr>
            <w:tab/>
          </w:r>
          <w:r w:rsidR="00563658">
            <w:rPr>
              <w:rFonts w:cstheme="minorHAnsi"/>
            </w:rPr>
            <w:tab/>
          </w:r>
          <w:r w:rsidR="00840BC9" w:rsidRPr="00563658">
            <w:rPr>
              <w:rFonts w:cstheme="minorHAnsi"/>
            </w:rPr>
            <w:tab/>
            <w:t>giá trị của Buff là giá trị nhỏ nhất trong số con của nó.</w:t>
          </w:r>
          <w:r w:rsidR="00840BC9" w:rsidRPr="00563658">
            <w:rPr>
              <w:rFonts w:cstheme="minorHAnsi"/>
            </w:rPr>
            <w:br/>
          </w:r>
          <w:r w:rsidR="00840BC9" w:rsidRPr="00563658">
            <w:rPr>
              <w:rFonts w:cstheme="minorHAnsi"/>
            </w:rPr>
            <w:tab/>
          </w:r>
          <w:r w:rsidR="00840BC9" w:rsidRPr="00563658">
            <w:rPr>
              <w:rFonts w:cstheme="minorHAnsi"/>
            </w:rPr>
            <w:tab/>
          </w:r>
          <w:r w:rsidR="00840BC9" w:rsidRPr="00563658">
            <w:rPr>
              <w:rFonts w:cstheme="minorHAnsi"/>
            </w:rPr>
            <w:tab/>
            <w:t xml:space="preserve"> </w:t>
          </w:r>
          <w:r w:rsidR="00563658">
            <w:rPr>
              <w:rFonts w:cstheme="minorHAnsi"/>
            </w:rPr>
            <w:tab/>
          </w:r>
          <w:r w:rsidR="00840BC9" w:rsidRPr="00563658">
            <w:rPr>
              <w:rFonts w:cstheme="minorHAnsi"/>
            </w:rPr>
            <w:t xml:space="preserve">  }</w:t>
          </w:r>
          <w:r w:rsidR="00840BC9" w:rsidRPr="00563658">
            <w:rPr>
              <w:rFonts w:cstheme="minorHAnsi"/>
            </w:rPr>
            <w:br/>
          </w:r>
          <w:r w:rsidR="00840BC9" w:rsidRPr="00563658">
            <w:rPr>
              <w:rFonts w:cstheme="minorHAnsi"/>
            </w:rPr>
            <w:tab/>
          </w:r>
          <w:r w:rsidR="00840BC9" w:rsidRPr="00563658">
            <w:rPr>
              <w:rFonts w:cstheme="minorHAnsi"/>
            </w:rPr>
            <w:tab/>
          </w:r>
          <w:r w:rsidR="00840BC9" w:rsidRPr="00563658">
            <w:rPr>
              <w:rFonts w:cstheme="minorHAnsi"/>
            </w:rPr>
            <w:tab/>
            <w:t xml:space="preserve">  </w:t>
          </w:r>
          <w:r w:rsidR="00563658">
            <w:rPr>
              <w:rFonts w:cstheme="minorHAnsi"/>
            </w:rPr>
            <w:tab/>
          </w:r>
          <w:r w:rsidR="00840BC9" w:rsidRPr="00563658">
            <w:rPr>
              <w:rFonts w:cstheme="minorHAnsi"/>
            </w:rPr>
            <w:t xml:space="preserve"> else {</w:t>
          </w:r>
          <w:r w:rsidR="00840BC9" w:rsidRPr="00563658">
            <w:rPr>
              <w:rFonts w:cstheme="minorHAnsi"/>
            </w:rPr>
            <w:br/>
          </w:r>
          <w:r w:rsidR="00840BC9" w:rsidRPr="00563658">
            <w:rPr>
              <w:rFonts w:cstheme="minorHAnsi"/>
            </w:rPr>
            <w:tab/>
          </w:r>
          <w:r w:rsidR="00840BC9" w:rsidRPr="00563658">
            <w:rPr>
              <w:rFonts w:cstheme="minorHAnsi"/>
            </w:rPr>
            <w:tab/>
          </w:r>
          <w:r w:rsidR="00840BC9" w:rsidRPr="00563658">
            <w:rPr>
              <w:rFonts w:cstheme="minorHAnsi"/>
            </w:rPr>
            <w:tab/>
            <w:t xml:space="preserve">  </w:t>
          </w:r>
          <w:r w:rsidR="00563658">
            <w:rPr>
              <w:rFonts w:cstheme="minorHAnsi"/>
            </w:rPr>
            <w:tab/>
          </w:r>
          <w:r w:rsidR="00840BC9" w:rsidRPr="00563658">
            <w:rPr>
              <w:rFonts w:cstheme="minorHAnsi"/>
            </w:rPr>
            <w:t xml:space="preserve">            giá trị của Buff là giá trị lớn nhất trong số con của nó.</w:t>
          </w:r>
          <w:r w:rsidR="00840BC9" w:rsidRPr="00563658">
            <w:rPr>
              <w:rFonts w:cstheme="minorHAnsi"/>
            </w:rPr>
            <w:br/>
          </w:r>
          <w:r w:rsidR="00840BC9" w:rsidRPr="00563658">
            <w:rPr>
              <w:rFonts w:cstheme="minorHAnsi"/>
            </w:rPr>
            <w:tab/>
          </w:r>
          <w:r w:rsidR="00840BC9" w:rsidRPr="00563658">
            <w:rPr>
              <w:rFonts w:cstheme="minorHAnsi"/>
            </w:rPr>
            <w:tab/>
          </w:r>
          <w:r w:rsidR="00840BC9" w:rsidRPr="00563658">
            <w:rPr>
              <w:rFonts w:cstheme="minorHAnsi"/>
            </w:rPr>
            <w:tab/>
            <w:t xml:space="preserve"> </w:t>
          </w:r>
          <w:r w:rsidR="00563658">
            <w:rPr>
              <w:rFonts w:cstheme="minorHAnsi"/>
            </w:rPr>
            <w:tab/>
          </w:r>
          <w:r w:rsidR="00840BC9" w:rsidRPr="00563658">
            <w:rPr>
              <w:rFonts w:cstheme="minorHAnsi"/>
            </w:rPr>
            <w:t xml:space="preserve">  }</w:t>
          </w:r>
          <w:r w:rsidR="00840BC9" w:rsidRPr="00563658">
            <w:rPr>
              <w:rFonts w:cstheme="minorHAnsi"/>
            </w:rPr>
            <w:br/>
          </w:r>
          <w:r w:rsidR="00840BC9" w:rsidRPr="00563658">
            <w:rPr>
              <w:rFonts w:cstheme="minorHAnsi"/>
            </w:rPr>
            <w:tab/>
          </w:r>
          <w:r w:rsidR="00840BC9" w:rsidRPr="00563658">
            <w:rPr>
              <w:rFonts w:cstheme="minorHAnsi"/>
            </w:rPr>
            <w:tab/>
          </w:r>
          <w:r w:rsidR="00840BC9" w:rsidRPr="00563658">
            <w:rPr>
              <w:rFonts w:cstheme="minorHAnsi"/>
            </w:rPr>
            <w:tab/>
          </w:r>
          <w:r w:rsidR="00563658">
            <w:rPr>
              <w:rFonts w:cstheme="minorHAnsi"/>
            </w:rPr>
            <w:tab/>
          </w:r>
          <w:r w:rsidR="00840BC9" w:rsidRPr="00563658">
            <w:rPr>
              <w:rFonts w:cstheme="minorHAnsi"/>
            </w:rPr>
            <w:t>Xóa tất cả con của Buff đi để tiết kiệm bộ nhớ.</w:t>
          </w:r>
          <w:r w:rsidR="00840BC9" w:rsidRPr="00563658">
            <w:rPr>
              <w:rFonts w:cstheme="minorHAnsi"/>
            </w:rPr>
            <w:br/>
          </w:r>
          <w:r w:rsidR="00840BC9" w:rsidRPr="00563658">
            <w:rPr>
              <w:rFonts w:cstheme="minorHAnsi"/>
            </w:rPr>
            <w:tab/>
          </w:r>
          <w:r w:rsidR="00840BC9" w:rsidRPr="00563658">
            <w:rPr>
              <w:rFonts w:cstheme="minorHAnsi"/>
            </w:rPr>
            <w:tab/>
          </w:r>
          <w:r w:rsidR="00840BC9" w:rsidRPr="00563658">
            <w:rPr>
              <w:rFonts w:cstheme="minorHAnsi"/>
            </w:rPr>
            <w:tab/>
            <w:t>}</w:t>
          </w:r>
          <w:r w:rsidR="00840BC9" w:rsidRPr="00563658">
            <w:rPr>
              <w:rFonts w:cstheme="minorHAnsi"/>
            </w:rPr>
            <w:br/>
          </w:r>
          <w:r w:rsidR="00840BC9" w:rsidRPr="00563658">
            <w:rPr>
              <w:rFonts w:cstheme="minorHAnsi"/>
            </w:rPr>
            <w:tab/>
          </w:r>
          <w:r w:rsidR="00840BC9" w:rsidRPr="00563658">
            <w:rPr>
              <w:rFonts w:cstheme="minorHAnsi"/>
            </w:rPr>
            <w:tab/>
            <w:t xml:space="preserve">             else</w:t>
          </w:r>
          <w:r w:rsidR="00840BC9" w:rsidRPr="00563658">
            <w:rPr>
              <w:rFonts w:cstheme="minorHAnsi"/>
            </w:rPr>
            <w:br/>
          </w:r>
          <w:r w:rsidR="00F86231" w:rsidRPr="00563658">
            <w:rPr>
              <w:rFonts w:cstheme="minorHAnsi"/>
            </w:rPr>
            <w:tab/>
          </w:r>
          <w:r w:rsidR="00F86231" w:rsidRPr="00563658">
            <w:rPr>
              <w:rFonts w:cstheme="minorHAnsi"/>
            </w:rPr>
            <w:tab/>
          </w:r>
          <w:r w:rsidR="00F86231" w:rsidRPr="00563658">
            <w:rPr>
              <w:rFonts w:cstheme="minorHAnsi"/>
            </w:rPr>
            <w:tab/>
          </w:r>
          <w:r w:rsidR="00840BC9" w:rsidRPr="00563658">
            <w:rPr>
              <w:rFonts w:cstheme="minorHAnsi"/>
            </w:rPr>
            <w:t>{</w:t>
          </w:r>
          <w:r w:rsidR="00840BC9" w:rsidRPr="00563658">
            <w:rPr>
              <w:rFonts w:cstheme="minorHAnsi"/>
            </w:rPr>
            <w:br/>
            <w:t xml:space="preserve">  </w:t>
          </w:r>
          <w:r w:rsidR="00F86231" w:rsidRPr="00563658">
            <w:rPr>
              <w:rFonts w:cstheme="minorHAnsi"/>
            </w:rPr>
            <w:tab/>
          </w:r>
          <w:r w:rsidR="00F86231" w:rsidRPr="00563658">
            <w:rPr>
              <w:rFonts w:cstheme="minorHAnsi"/>
            </w:rPr>
            <w:tab/>
          </w:r>
          <w:r w:rsidR="00F86231" w:rsidRPr="00563658">
            <w:rPr>
              <w:rFonts w:cstheme="minorHAnsi"/>
            </w:rPr>
            <w:tab/>
          </w:r>
          <w:r w:rsidR="00840BC9" w:rsidRPr="00563658">
            <w:rPr>
              <w:rFonts w:cstheme="minorHAnsi"/>
            </w:rPr>
            <w:t xml:space="preserve"> </w:t>
          </w:r>
          <w:r w:rsidR="00563658">
            <w:rPr>
              <w:rFonts w:cstheme="minorHAnsi"/>
            </w:rPr>
            <w:tab/>
          </w:r>
          <w:r w:rsidR="00840BC9" w:rsidRPr="00563658">
            <w:rPr>
              <w:rFonts w:cstheme="minorHAnsi"/>
              <w:highlight w:val="white"/>
            </w:rPr>
            <w:t>if</w:t>
          </w:r>
          <w:r w:rsidR="00840BC9" w:rsidRPr="00563658">
            <w:rPr>
              <w:rFonts w:cstheme="minorHAnsi"/>
              <w:color w:val="000000"/>
              <w:highlight w:val="white"/>
            </w:rPr>
            <w:t xml:space="preserve"> (buff.status.Luot == </w:t>
          </w:r>
          <w:r w:rsidR="00840BC9" w:rsidRPr="00563658">
            <w:rPr>
              <w:rFonts w:cstheme="minorHAnsi"/>
              <w:highlight w:val="white"/>
            </w:rPr>
            <w:t>Team</w:t>
          </w:r>
          <w:r w:rsidR="00840BC9" w:rsidRPr="00563658">
            <w:rPr>
              <w:rFonts w:cstheme="minorHAnsi"/>
              <w:color w:val="000000"/>
              <w:highlight w:val="white"/>
            </w:rPr>
            <w:t>.Computer)</w:t>
          </w:r>
        </w:p>
        <w:p w14:paraId="3063CCD3" w14:textId="541947D7" w:rsidR="00840BC9" w:rsidRPr="00563658" w:rsidRDefault="00840BC9" w:rsidP="005714EE">
          <w:pPr>
            <w:autoSpaceDE w:val="0"/>
            <w:autoSpaceDN w:val="0"/>
            <w:adjustRightInd w:val="0"/>
            <w:spacing w:before="0" w:line="240" w:lineRule="auto"/>
            <w:ind w:left="1440"/>
            <w:rPr>
              <w:rFonts w:cstheme="minorHAnsi"/>
              <w:color w:val="000000"/>
              <w:highlight w:val="white"/>
            </w:rPr>
          </w:pPr>
          <w:r w:rsidRPr="00563658">
            <w:rPr>
              <w:rFonts w:cstheme="minorHAnsi"/>
              <w:color w:val="000000"/>
              <w:highlight w:val="white"/>
            </w:rPr>
            <w:t xml:space="preserve">                       </w:t>
          </w:r>
          <w:r w:rsidR="00563658">
            <w:rPr>
              <w:rFonts w:cstheme="minorHAnsi"/>
              <w:color w:val="000000"/>
              <w:highlight w:val="white"/>
            </w:rPr>
            <w:tab/>
          </w:r>
          <w:r w:rsidR="00563658">
            <w:rPr>
              <w:rFonts w:cstheme="minorHAnsi"/>
              <w:color w:val="000000"/>
              <w:highlight w:val="white"/>
            </w:rPr>
            <w:tab/>
          </w:r>
          <w:r w:rsidRPr="00563658">
            <w:rPr>
              <w:rFonts w:cstheme="minorHAnsi"/>
              <w:color w:val="000000"/>
              <w:highlight w:val="white"/>
            </w:rPr>
            <w:t xml:space="preserve"> </w:t>
          </w:r>
          <w:r w:rsidR="00563658">
            <w:rPr>
              <w:rFonts w:cstheme="minorHAnsi"/>
              <w:color w:val="000000"/>
              <w:highlight w:val="white"/>
            </w:rPr>
            <w:tab/>
          </w:r>
          <w:r w:rsidR="00F86231" w:rsidRPr="00563658">
            <w:rPr>
              <w:rFonts w:cstheme="minorHAnsi"/>
              <w:color w:val="000000"/>
              <w:highlight w:val="white"/>
            </w:rPr>
            <w:t>{</w:t>
          </w:r>
        </w:p>
        <w:p w14:paraId="7FB59038" w14:textId="68E5F30C" w:rsidR="00840BC9" w:rsidRPr="00563658" w:rsidRDefault="00840BC9" w:rsidP="005714EE">
          <w:pPr>
            <w:autoSpaceDE w:val="0"/>
            <w:autoSpaceDN w:val="0"/>
            <w:adjustRightInd w:val="0"/>
            <w:spacing w:before="0" w:line="240" w:lineRule="auto"/>
            <w:ind w:left="1440"/>
            <w:rPr>
              <w:rFonts w:cstheme="minorHAnsi"/>
              <w:color w:val="000000"/>
              <w:highlight w:val="white"/>
            </w:rPr>
          </w:pPr>
          <w:r w:rsidRPr="00563658">
            <w:rPr>
              <w:rFonts w:cstheme="minorHAnsi"/>
              <w:color w:val="000000"/>
              <w:highlight w:val="white"/>
            </w:rPr>
            <w:t xml:space="preserve">                        </w:t>
          </w:r>
          <w:r w:rsidR="00563658">
            <w:rPr>
              <w:rFonts w:cstheme="minorHAnsi"/>
              <w:color w:val="000000"/>
              <w:highlight w:val="white"/>
            </w:rPr>
            <w:tab/>
          </w:r>
          <w:r w:rsidR="00563658">
            <w:rPr>
              <w:rFonts w:cstheme="minorHAnsi"/>
              <w:color w:val="000000"/>
              <w:highlight w:val="white"/>
            </w:rPr>
            <w:tab/>
          </w:r>
          <w:r w:rsidRPr="00563658">
            <w:rPr>
              <w:rFonts w:cstheme="minorHAnsi"/>
              <w:color w:val="000000"/>
              <w:highlight w:val="white"/>
            </w:rPr>
            <w:t xml:space="preserve"> </w:t>
          </w:r>
          <w:r w:rsidR="00563658">
            <w:rPr>
              <w:rFonts w:cstheme="minorHAnsi"/>
              <w:color w:val="000000"/>
              <w:highlight w:val="white"/>
            </w:rPr>
            <w:tab/>
          </w:r>
          <w:r w:rsidRPr="00563658">
            <w:rPr>
              <w:rFonts w:cstheme="minorHAnsi"/>
              <w:color w:val="000000"/>
              <w:highlight w:val="white"/>
            </w:rPr>
            <w:t xml:space="preserve">   buff.Value = 1000;</w:t>
          </w:r>
        </w:p>
        <w:p w14:paraId="736A9ED0" w14:textId="58AA0912" w:rsidR="00840BC9" w:rsidRPr="00563658" w:rsidRDefault="00840BC9" w:rsidP="005714EE">
          <w:pPr>
            <w:autoSpaceDE w:val="0"/>
            <w:autoSpaceDN w:val="0"/>
            <w:adjustRightInd w:val="0"/>
            <w:spacing w:before="0" w:line="240" w:lineRule="auto"/>
            <w:ind w:left="1440"/>
            <w:rPr>
              <w:rFonts w:cstheme="minorHAnsi"/>
              <w:color w:val="000000"/>
              <w:highlight w:val="white"/>
            </w:rPr>
          </w:pPr>
          <w:r w:rsidRPr="00563658">
            <w:rPr>
              <w:rFonts w:cstheme="minorHAnsi"/>
              <w:color w:val="000000"/>
              <w:highlight w:val="white"/>
            </w:rPr>
            <w:t xml:space="preserve">                      </w:t>
          </w:r>
          <w:r w:rsidR="00563658">
            <w:rPr>
              <w:rFonts w:cstheme="minorHAnsi"/>
              <w:color w:val="000000"/>
              <w:highlight w:val="white"/>
            </w:rPr>
            <w:tab/>
          </w:r>
          <w:r w:rsidR="00563658">
            <w:rPr>
              <w:rFonts w:cstheme="minorHAnsi"/>
              <w:color w:val="000000"/>
              <w:highlight w:val="white"/>
            </w:rPr>
            <w:tab/>
            <w:t xml:space="preserve"> </w:t>
          </w:r>
          <w:r w:rsidR="00563658">
            <w:rPr>
              <w:rFonts w:cstheme="minorHAnsi"/>
              <w:color w:val="000000"/>
              <w:highlight w:val="white"/>
            </w:rPr>
            <w:tab/>
          </w:r>
          <w:r w:rsidRPr="00563658">
            <w:rPr>
              <w:rFonts w:cstheme="minorHAnsi"/>
              <w:color w:val="000000"/>
              <w:highlight w:val="white"/>
            </w:rPr>
            <w:t>}</w:t>
          </w:r>
        </w:p>
        <w:p w14:paraId="5C5B961C" w14:textId="0E2ADF18" w:rsidR="00840BC9" w:rsidRPr="00563658" w:rsidRDefault="00840BC9" w:rsidP="005714EE">
          <w:pPr>
            <w:autoSpaceDE w:val="0"/>
            <w:autoSpaceDN w:val="0"/>
            <w:adjustRightInd w:val="0"/>
            <w:spacing w:before="0" w:line="240" w:lineRule="auto"/>
            <w:ind w:left="1440"/>
            <w:rPr>
              <w:rFonts w:cstheme="minorHAnsi"/>
              <w:color w:val="000000"/>
              <w:highlight w:val="white"/>
            </w:rPr>
          </w:pPr>
          <w:r w:rsidRPr="00563658">
            <w:rPr>
              <w:rFonts w:cstheme="minorHAnsi"/>
              <w:color w:val="000000"/>
              <w:highlight w:val="white"/>
            </w:rPr>
            <w:t xml:space="preserve">                      </w:t>
          </w:r>
          <w:r w:rsidR="00563658">
            <w:rPr>
              <w:rFonts w:cstheme="minorHAnsi"/>
              <w:color w:val="000000"/>
              <w:highlight w:val="white"/>
            </w:rPr>
            <w:tab/>
          </w:r>
          <w:r w:rsidR="00563658">
            <w:rPr>
              <w:rFonts w:cstheme="minorHAnsi"/>
              <w:color w:val="000000"/>
              <w:highlight w:val="white"/>
            </w:rPr>
            <w:tab/>
          </w:r>
          <w:r w:rsidR="00563658">
            <w:rPr>
              <w:rFonts w:cstheme="minorHAnsi"/>
              <w:color w:val="000000"/>
              <w:highlight w:val="white"/>
            </w:rPr>
            <w:tab/>
            <w:t xml:space="preserve"> </w:t>
          </w:r>
          <w:r w:rsidRPr="00563658">
            <w:rPr>
              <w:rFonts w:cstheme="minorHAnsi"/>
              <w:highlight w:val="white"/>
            </w:rPr>
            <w:t>else</w:t>
          </w:r>
        </w:p>
        <w:p w14:paraId="409A9673" w14:textId="1DBD503F" w:rsidR="00840BC9" w:rsidRPr="00563658" w:rsidRDefault="00840BC9" w:rsidP="005714EE">
          <w:pPr>
            <w:autoSpaceDE w:val="0"/>
            <w:autoSpaceDN w:val="0"/>
            <w:adjustRightInd w:val="0"/>
            <w:spacing w:before="0" w:line="240" w:lineRule="auto"/>
            <w:ind w:left="1440"/>
            <w:rPr>
              <w:rFonts w:cstheme="minorHAnsi"/>
              <w:color w:val="000000"/>
              <w:highlight w:val="white"/>
            </w:rPr>
          </w:pPr>
          <w:r w:rsidRPr="00563658">
            <w:rPr>
              <w:rFonts w:cstheme="minorHAnsi"/>
              <w:color w:val="000000"/>
              <w:highlight w:val="white"/>
            </w:rPr>
            <w:t xml:space="preserve">                      </w:t>
          </w:r>
          <w:r w:rsidR="00563658">
            <w:rPr>
              <w:rFonts w:cstheme="minorHAnsi"/>
              <w:color w:val="000000"/>
              <w:highlight w:val="white"/>
            </w:rPr>
            <w:tab/>
          </w:r>
          <w:r w:rsidR="00563658">
            <w:rPr>
              <w:rFonts w:cstheme="minorHAnsi"/>
              <w:color w:val="000000"/>
              <w:highlight w:val="white"/>
            </w:rPr>
            <w:tab/>
          </w:r>
          <w:r w:rsidR="00563658">
            <w:rPr>
              <w:rFonts w:cstheme="minorHAnsi"/>
              <w:color w:val="000000"/>
              <w:highlight w:val="white"/>
            </w:rPr>
            <w:tab/>
            <w:t xml:space="preserve"> </w:t>
          </w:r>
          <w:r w:rsidRPr="00563658">
            <w:rPr>
              <w:rFonts w:cstheme="minorHAnsi"/>
              <w:color w:val="000000"/>
              <w:highlight w:val="white"/>
            </w:rPr>
            <w:t>{</w:t>
          </w:r>
        </w:p>
        <w:p w14:paraId="05785883" w14:textId="1D213A6C" w:rsidR="00DC1AAC" w:rsidRPr="00563658" w:rsidRDefault="00840BC9" w:rsidP="005714EE">
          <w:pPr>
            <w:autoSpaceDE w:val="0"/>
            <w:autoSpaceDN w:val="0"/>
            <w:adjustRightInd w:val="0"/>
            <w:spacing w:before="0" w:line="240" w:lineRule="auto"/>
            <w:ind w:left="1440"/>
            <w:rPr>
              <w:rFonts w:cstheme="minorHAnsi"/>
            </w:rPr>
          </w:pPr>
          <w:r w:rsidRPr="00563658">
            <w:rPr>
              <w:rFonts w:cstheme="minorHAnsi"/>
              <w:color w:val="000000"/>
              <w:highlight w:val="white"/>
            </w:rPr>
            <w:t xml:space="preserve">                      </w:t>
          </w:r>
          <w:r w:rsidR="00563658">
            <w:rPr>
              <w:rFonts w:cstheme="minorHAnsi"/>
              <w:color w:val="000000"/>
              <w:highlight w:val="white"/>
            </w:rPr>
            <w:tab/>
          </w:r>
          <w:r w:rsidR="00563658">
            <w:rPr>
              <w:rFonts w:cstheme="minorHAnsi"/>
              <w:color w:val="000000"/>
              <w:highlight w:val="white"/>
            </w:rPr>
            <w:tab/>
            <w:t xml:space="preserve"> </w:t>
          </w:r>
          <w:r w:rsidR="00563658">
            <w:rPr>
              <w:rFonts w:cstheme="minorHAnsi"/>
              <w:color w:val="000000"/>
              <w:highlight w:val="white"/>
            </w:rPr>
            <w:tab/>
          </w:r>
          <w:r w:rsidRPr="00563658">
            <w:rPr>
              <w:rFonts w:cstheme="minorHAnsi"/>
              <w:color w:val="000000"/>
              <w:highlight w:val="white"/>
            </w:rPr>
            <w:t xml:space="preserve">    buff.Value = -1000;</w:t>
          </w:r>
          <w:r w:rsidR="00563658">
            <w:rPr>
              <w:rFonts w:cstheme="minorHAnsi"/>
              <w:color w:val="000000"/>
              <w:highlight w:val="white"/>
            </w:rPr>
            <w:br/>
          </w:r>
          <w:r w:rsidR="00563658">
            <w:rPr>
              <w:rFonts w:cstheme="minorHAnsi"/>
              <w:color w:val="000000"/>
              <w:highlight w:val="white"/>
            </w:rPr>
            <w:tab/>
            <w:t xml:space="preserve">      </w:t>
          </w:r>
          <w:r w:rsidR="00563658">
            <w:rPr>
              <w:rFonts w:cstheme="minorHAnsi"/>
              <w:color w:val="000000"/>
              <w:highlight w:val="white"/>
            </w:rPr>
            <w:tab/>
            <w:t xml:space="preserve">              </w:t>
          </w:r>
          <w:r w:rsidR="00563658">
            <w:rPr>
              <w:rFonts w:cstheme="minorHAnsi"/>
              <w:color w:val="000000"/>
              <w:highlight w:val="white"/>
            </w:rPr>
            <w:tab/>
            <w:t xml:space="preserve"> </w:t>
          </w:r>
          <w:r w:rsidRPr="00563658">
            <w:rPr>
              <w:rFonts w:cstheme="minorHAnsi"/>
              <w:color w:val="000000"/>
              <w:highlight w:val="white"/>
            </w:rPr>
            <w:t>}</w:t>
          </w:r>
          <w:r w:rsidRPr="00563658">
            <w:rPr>
              <w:rFonts w:cstheme="minorHAnsi"/>
            </w:rPr>
            <w:br/>
          </w:r>
          <w:r w:rsidR="00563658">
            <w:rPr>
              <w:rFonts w:cstheme="minorHAnsi"/>
            </w:rPr>
            <w:tab/>
          </w:r>
          <w:r w:rsidR="00563658">
            <w:rPr>
              <w:rFonts w:cstheme="minorHAnsi"/>
            </w:rPr>
            <w:tab/>
          </w:r>
          <w:r w:rsidR="00563658">
            <w:rPr>
              <w:rFonts w:cstheme="minorHAnsi"/>
            </w:rPr>
            <w:tab/>
          </w:r>
          <w:r w:rsidRPr="00563658">
            <w:rPr>
              <w:rFonts w:cstheme="minorHAnsi"/>
            </w:rPr>
            <w:t>}</w:t>
          </w:r>
          <w:r w:rsidR="00363007" w:rsidRPr="00563658">
            <w:rPr>
              <w:rFonts w:cstheme="minorHAnsi"/>
            </w:rPr>
            <w:br/>
          </w:r>
          <w:r w:rsidR="00F86231" w:rsidRPr="00563658">
            <w:rPr>
              <w:rFonts w:cstheme="minorHAnsi"/>
            </w:rPr>
            <w:tab/>
            <w:t xml:space="preserve">     </w:t>
          </w:r>
          <w:r w:rsidR="00DC1AAC" w:rsidRPr="00563658">
            <w:rPr>
              <w:rFonts w:cstheme="minorHAnsi"/>
            </w:rPr>
            <w:t>}</w:t>
          </w:r>
          <w:r w:rsidR="00F86231" w:rsidRPr="00563658">
            <w:rPr>
              <w:rFonts w:cstheme="minorHAnsi"/>
            </w:rPr>
            <w:br/>
          </w:r>
          <w:r w:rsidR="00F86231" w:rsidRPr="00563658">
            <w:rPr>
              <w:rFonts w:cstheme="minorHAnsi"/>
            </w:rPr>
            <w:tab/>
            <w:t xml:space="preserve">     else</w:t>
          </w:r>
          <w:r w:rsidR="00F86231" w:rsidRPr="00563658">
            <w:rPr>
              <w:rFonts w:cstheme="minorHAnsi"/>
            </w:rPr>
            <w:br/>
          </w:r>
          <w:r w:rsidR="00F86231" w:rsidRPr="00563658">
            <w:rPr>
              <w:rFonts w:cstheme="minorHAnsi"/>
            </w:rPr>
            <w:tab/>
            <w:t xml:space="preserve">     {</w:t>
          </w:r>
          <w:r w:rsidR="00F86231" w:rsidRPr="00563658">
            <w:rPr>
              <w:rFonts w:cstheme="minorHAnsi"/>
            </w:rPr>
            <w:br/>
          </w:r>
          <w:r w:rsidR="00F86231" w:rsidRPr="00563658">
            <w:rPr>
              <w:rFonts w:cstheme="minorHAnsi"/>
            </w:rPr>
            <w:tab/>
          </w:r>
          <w:r w:rsidR="00F86231" w:rsidRPr="00563658">
            <w:rPr>
              <w:rFonts w:cstheme="minorHAnsi"/>
            </w:rPr>
            <w:tab/>
            <w:t>Dùng hàm heuristic để tìm giá trị cho node này.</w:t>
          </w:r>
          <w:r w:rsidR="00F86231" w:rsidRPr="00563658">
            <w:rPr>
              <w:rFonts w:cstheme="minorHAnsi"/>
            </w:rPr>
            <w:br/>
          </w:r>
          <w:r w:rsidR="00F86231" w:rsidRPr="00563658">
            <w:rPr>
              <w:rFonts w:cstheme="minorHAnsi"/>
            </w:rPr>
            <w:tab/>
            <w:t xml:space="preserve">     }</w:t>
          </w:r>
        </w:p>
        <w:p w14:paraId="5C01A25F" w14:textId="1F119C24" w:rsidR="00F86231" w:rsidRDefault="00F86231" w:rsidP="005714EE">
          <w:pPr>
            <w:ind w:left="1440"/>
          </w:pPr>
          <w:r>
            <w:tab/>
            <w:t>2.3 : gán Properties Value = Buff.Value</w:t>
          </w:r>
          <w:r>
            <w:br/>
          </w:r>
          <w:r>
            <w:tab/>
            <w:t>2.4 : if(Buff thỏa cắt tỉa alphabeta)  break;</w:t>
          </w:r>
          <w:r w:rsidR="008C2675">
            <w:br/>
            <w:t>Bước 3 : kết thúc</w:t>
          </w:r>
        </w:p>
        <w:p w14:paraId="7DEC2C6F" w14:textId="20E3AE2E" w:rsidR="00F86231" w:rsidRDefault="006E6820" w:rsidP="008C2675">
          <w:pPr>
            <w:pStyle w:val="Heading4"/>
            <w:ind w:left="1440"/>
          </w:pPr>
          <w:r>
            <w:lastRenderedPageBreak/>
            <w:t>Sơ đồ khối</w:t>
          </w:r>
        </w:p>
        <w:p w14:paraId="2856595D" w14:textId="5AF2AF55" w:rsidR="008C2675" w:rsidRPr="008C2675" w:rsidRDefault="008C2675" w:rsidP="008C2675">
          <w:pPr>
            <w:jc w:val="center"/>
          </w:pPr>
          <w:r w:rsidRPr="008C2675">
            <w:rPr>
              <w:noProof/>
              <w:lang w:eastAsia="en-US"/>
            </w:rPr>
            <w:drawing>
              <wp:inline distT="0" distB="0" distL="0" distR="0" wp14:anchorId="3B5D5F00" wp14:editId="0784521E">
                <wp:extent cx="6406520" cy="76968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Desktop\image.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6431936" cy="7727370"/>
                        </a:xfrm>
                        <a:prstGeom prst="rect">
                          <a:avLst/>
                        </a:prstGeom>
                        <a:noFill/>
                        <a:ln>
                          <a:noFill/>
                        </a:ln>
                      </pic:spPr>
                    </pic:pic>
                  </a:graphicData>
                </a:graphic>
              </wp:inline>
            </w:drawing>
          </w:r>
        </w:p>
        <w:p w14:paraId="6CD58A73" w14:textId="0D09706F" w:rsidR="00840BC9" w:rsidRDefault="004662A1" w:rsidP="004662A1">
          <w:pPr>
            <w:pStyle w:val="Heading3"/>
            <w:ind w:left="1440"/>
          </w:pPr>
          <w:bookmarkStart w:id="20" w:name="_Toc408313654"/>
          <w:r>
            <w:lastRenderedPageBreak/>
            <w:t>Đánh giá một status bằng heuristic</w:t>
          </w:r>
          <w:bookmarkEnd w:id="20"/>
        </w:p>
        <w:p w14:paraId="18DC458C" w14:textId="532F43CE" w:rsidR="004662A1" w:rsidRDefault="004662A1" w:rsidP="004662A1">
          <w:pPr>
            <w:ind w:left="1440"/>
          </w:pPr>
          <w:r>
            <w:t>Do dùng để phục vụ cho thuật giải minimax với độ sâu giới hạn nên hàm heuristic phải thỏa điều kiện sau:</w:t>
          </w:r>
          <w:r>
            <w:br/>
            <w:t>trả về giá trị càng lớn thì max càng có lợi, càng nhỏ thì min càng có lợi.</w:t>
          </w:r>
          <w:r>
            <w:br/>
          </w:r>
          <w:r w:rsidR="00427EAE">
            <w:t>- Có sẵn : Độ tốt của mỗi quân cờ</w:t>
          </w:r>
          <w:r w:rsidR="00427EAE">
            <w:br/>
            <w:t>- Input : một status cần đánh giá</w:t>
          </w:r>
          <w:r w:rsidR="00427EAE">
            <w:br/>
            <w:t>- Output : một giá trị thể hiện sự đánh giá đối với Input</w:t>
          </w:r>
        </w:p>
        <w:p w14:paraId="1E739531" w14:textId="0AD92D2D" w:rsidR="00427EAE" w:rsidRDefault="00427EAE" w:rsidP="001038F3">
          <w:pPr>
            <w:pStyle w:val="Heading4"/>
            <w:tabs>
              <w:tab w:val="left" w:pos="3143"/>
            </w:tabs>
            <w:ind w:left="1440"/>
          </w:pPr>
          <w:r>
            <w:t>Mã giả</w:t>
          </w:r>
          <w:r w:rsidR="001038F3">
            <w:tab/>
          </w:r>
        </w:p>
        <w:p w14:paraId="1497037A" w14:textId="00A3FEC8" w:rsidR="00427EAE" w:rsidRDefault="00427EAE" w:rsidP="00427EAE">
          <w:pPr>
            <w:ind w:left="1440"/>
          </w:pPr>
          <w:r>
            <w:t>Bước 1: int nguoi =0, may =0;</w:t>
          </w:r>
          <w:r>
            <w:br/>
            <w:t>Bước 2 : với mỗi vị trí index trên bàn cờ</w:t>
          </w:r>
          <w:r>
            <w:br/>
          </w:r>
          <w:r>
            <w:tab/>
            <w:t>2.1 : if(index có quân cờ trên đó)</w:t>
          </w:r>
          <w:r>
            <w:br/>
          </w:r>
          <w:r>
            <w:tab/>
          </w:r>
          <w:r>
            <w:tab/>
            <w:t>{</w:t>
          </w:r>
          <w:r>
            <w:br/>
          </w:r>
          <w:r>
            <w:tab/>
          </w:r>
          <w:r>
            <w:tab/>
          </w:r>
          <w:r>
            <w:tab/>
            <w:t xml:space="preserve">if(quân cờ đó là của đội máy) </w:t>
          </w:r>
          <w:r>
            <w:br/>
          </w:r>
          <w:r>
            <w:tab/>
          </w:r>
          <w:r>
            <w:tab/>
          </w:r>
          <w:r>
            <w:tab/>
          </w:r>
          <w:r>
            <w:tab/>
            <w:t>cộng độ tốt của quân cờ đó cho máy</w:t>
          </w:r>
          <w:r>
            <w:br/>
          </w:r>
          <w:r>
            <w:tab/>
          </w:r>
          <w:r>
            <w:tab/>
          </w:r>
          <w:r>
            <w:tab/>
            <w:t xml:space="preserve">else  </w:t>
          </w:r>
          <w:r>
            <w:tab/>
            <w:t>cộng độ tốt của quân cờ</w:t>
          </w:r>
          <w:r w:rsidR="008C2675">
            <w:t xml:space="preserve"> đó</w:t>
          </w:r>
          <w:r>
            <w:t xml:space="preserve"> cho người</w:t>
          </w:r>
          <w:r>
            <w:br/>
          </w:r>
          <w:r>
            <w:tab/>
          </w:r>
          <w:r>
            <w:tab/>
            <w:t>}</w:t>
          </w:r>
          <w:r>
            <w:br/>
            <w:t>Bước 3 : return may – nguoi;</w:t>
          </w:r>
        </w:p>
        <w:p w14:paraId="70EE482D" w14:textId="6E06E90E" w:rsidR="008C2675" w:rsidRDefault="008435BA" w:rsidP="008C2675">
          <w:pPr>
            <w:pStyle w:val="Heading4"/>
            <w:ind w:left="1440"/>
          </w:pPr>
          <w:r w:rsidRPr="00551E27">
            <w:rPr>
              <w:noProof/>
              <w:lang w:eastAsia="en-US"/>
            </w:rPr>
            <w:lastRenderedPageBreak/>
            <w:drawing>
              <wp:anchor distT="0" distB="0" distL="114300" distR="114300" simplePos="0" relativeHeight="251683840" behindDoc="1" locked="0" layoutInCell="1" allowOverlap="1" wp14:anchorId="0AAC22AC" wp14:editId="6E0F242E">
                <wp:simplePos x="0" y="0"/>
                <wp:positionH relativeFrom="margin">
                  <wp:posOffset>333375</wp:posOffset>
                </wp:positionH>
                <wp:positionV relativeFrom="paragraph">
                  <wp:posOffset>294005</wp:posOffset>
                </wp:positionV>
                <wp:extent cx="6130290" cy="7322820"/>
                <wp:effectExtent l="0" t="0" r="3810" b="0"/>
                <wp:wrapTight wrapText="bothSides">
                  <wp:wrapPolygon edited="0">
                    <wp:start x="0" y="0"/>
                    <wp:lineTo x="0" y="21521"/>
                    <wp:lineTo x="21546" y="21521"/>
                    <wp:lineTo x="21546" y="0"/>
                    <wp:lineTo x="0" y="0"/>
                  </wp:wrapPolygon>
                </wp:wrapTight>
                <wp:docPr id="14" name="Picture 14" descr="C:\Users\Sy\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Desktop\imag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30290" cy="7322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2675">
            <w:t>Sơ đồ khối</w:t>
          </w:r>
        </w:p>
        <w:p w14:paraId="2D197D44" w14:textId="3E98266D" w:rsidR="008C2675" w:rsidRPr="008C2675" w:rsidRDefault="008C2675" w:rsidP="008C2675">
          <w:pPr>
            <w:ind w:left="1440"/>
            <w:jc w:val="center"/>
          </w:pPr>
        </w:p>
        <w:p w14:paraId="26DBC906" w14:textId="47A588B0" w:rsidR="008122EA" w:rsidRPr="008122EA" w:rsidRDefault="00503E2F" w:rsidP="00503E2F">
          <w:pPr>
            <w:pStyle w:val="Heading3"/>
            <w:ind w:left="1440"/>
          </w:pPr>
          <w:bookmarkStart w:id="21" w:name="_Toc408313655"/>
          <w:r>
            <w:t>Kiểm tra cắt tỉa alpha-Beta trên một node</w:t>
          </w:r>
          <w:bookmarkEnd w:id="21"/>
        </w:p>
        <w:p w14:paraId="4B828FAB" w14:textId="2CD5A34F" w:rsidR="008122EA" w:rsidRDefault="0095706F" w:rsidP="0095706F">
          <w:pPr>
            <w:tabs>
              <w:tab w:val="left" w:pos="1315"/>
            </w:tabs>
            <w:ind w:left="1315"/>
          </w:pPr>
          <w:r>
            <w:t>Việc kiểm tra cắt tỉa alphabeta dựa trên lí thuyết về cắt tỉa alphabeta ở chương 2, phần này chỉ trình bày mã giả để cài đặt.</w:t>
          </w:r>
          <w:r>
            <w:br/>
            <w:t xml:space="preserve">- Input : một </w:t>
          </w:r>
          <w:r w:rsidR="00A40ED4">
            <w:t>Node</w:t>
          </w:r>
          <w:r>
            <w:t xml:space="preserve"> cần kiểm tra</w:t>
          </w:r>
          <w:r>
            <w:br/>
            <w:t xml:space="preserve">- </w:t>
          </w:r>
          <w:r w:rsidR="00536B2B">
            <w:t>Output : nếu là một trường hợp cắt tỉa alpha-beta, trả về true, ngược lại là false.</w:t>
          </w:r>
        </w:p>
        <w:p w14:paraId="098E8548" w14:textId="637B2CB6" w:rsidR="00536B2B" w:rsidRDefault="00536B2B" w:rsidP="00536B2B">
          <w:pPr>
            <w:pStyle w:val="Heading4"/>
            <w:ind w:left="1315"/>
          </w:pPr>
          <w:r>
            <w:t>Mã giả</w:t>
          </w:r>
        </w:p>
        <w:p w14:paraId="020CE1AD" w14:textId="431D72CA" w:rsidR="00536B2B" w:rsidRDefault="00536B2B" w:rsidP="00536B2B">
          <w:pPr>
            <w:ind w:left="1315"/>
            <w:rPr>
              <w:rFonts w:cstheme="minorHAnsi"/>
            </w:rPr>
          </w:pPr>
          <w:r w:rsidRPr="00563658">
            <w:rPr>
              <w:rFonts w:cstheme="minorHAnsi"/>
            </w:rPr>
            <w:t>Bước 1 : if(độ sâu cuat input &gt; 2 )</w:t>
          </w:r>
          <w:r w:rsidRPr="00563658">
            <w:rPr>
              <w:rFonts w:cstheme="minorHAnsi"/>
            </w:rPr>
            <w:br/>
          </w:r>
          <w:r w:rsidRPr="00563658">
            <w:rPr>
              <w:rFonts w:cstheme="minorHAnsi"/>
            </w:rPr>
            <w:tab/>
          </w:r>
          <w:r w:rsidRPr="00563658">
            <w:rPr>
              <w:rFonts w:cstheme="minorHAnsi"/>
            </w:rPr>
            <w:tab/>
            <w:t>{</w:t>
          </w:r>
          <w:r w:rsidRPr="00563658">
            <w:rPr>
              <w:rFonts w:cstheme="minorHAnsi"/>
            </w:rPr>
            <w:br/>
          </w:r>
          <w:r w:rsidRPr="00563658">
            <w:rPr>
              <w:rFonts w:cstheme="minorHAnsi"/>
            </w:rPr>
            <w:tab/>
          </w:r>
          <w:r w:rsidRPr="00563658">
            <w:rPr>
              <w:rFonts w:cstheme="minorHAnsi"/>
            </w:rPr>
            <w:tab/>
            <w:t xml:space="preserve">   1.1 : if(input là node Max)</w:t>
          </w:r>
          <w:r w:rsidR="002F4F52" w:rsidRPr="00563658">
            <w:rPr>
              <w:rFonts w:cstheme="minorHAnsi"/>
            </w:rPr>
            <w:t xml:space="preserve"> </w:t>
          </w:r>
          <w:r w:rsidR="00563658" w:rsidRPr="00563658">
            <w:rPr>
              <w:rFonts w:cstheme="minorHAnsi"/>
            </w:rPr>
            <w:br/>
          </w:r>
          <w:r w:rsidR="00563658" w:rsidRPr="00563658">
            <w:rPr>
              <w:rFonts w:cstheme="minorHAnsi"/>
            </w:rPr>
            <w:tab/>
          </w:r>
          <w:r w:rsidR="00563658" w:rsidRPr="00563658">
            <w:rPr>
              <w:rFonts w:cstheme="minorHAnsi"/>
            </w:rPr>
            <w:tab/>
          </w:r>
          <w:r w:rsidR="00563658" w:rsidRPr="00563658">
            <w:rPr>
              <w:rFonts w:cstheme="minorHAnsi"/>
            </w:rPr>
            <w:tab/>
          </w:r>
          <w:r w:rsidR="002F4F52" w:rsidRPr="00563658">
            <w:rPr>
              <w:rFonts w:cstheme="minorHAnsi"/>
            </w:rPr>
            <w:t>{</w:t>
          </w:r>
          <w:r w:rsidR="002F4F52" w:rsidRPr="00563658">
            <w:rPr>
              <w:rFonts w:cstheme="minorHAnsi"/>
            </w:rPr>
            <w:br/>
          </w:r>
          <w:r w:rsidR="002F4F52" w:rsidRPr="00563658">
            <w:rPr>
              <w:rFonts w:cstheme="minorHAnsi"/>
            </w:rPr>
            <w:tab/>
          </w:r>
          <w:r w:rsidR="002F4F52" w:rsidRPr="00563658">
            <w:rPr>
              <w:rFonts w:cstheme="minorHAnsi"/>
            </w:rPr>
            <w:tab/>
          </w:r>
          <w:r w:rsidR="002F4F52" w:rsidRPr="00563658">
            <w:rPr>
              <w:rFonts w:cstheme="minorHAnsi"/>
            </w:rPr>
            <w:tab/>
            <w:t xml:space="preserve">  1.1.1 : if(input.Value &gt; input.Father.Father.Value)</w:t>
          </w:r>
          <w:r w:rsidR="00563658" w:rsidRPr="00563658">
            <w:rPr>
              <w:rFonts w:cstheme="minorHAnsi"/>
            </w:rPr>
            <w:br/>
          </w:r>
          <w:r w:rsidR="00563658" w:rsidRPr="00563658">
            <w:rPr>
              <w:rFonts w:cstheme="minorHAnsi"/>
            </w:rPr>
            <w:tab/>
          </w:r>
          <w:r w:rsidR="00563658" w:rsidRPr="00563658">
            <w:rPr>
              <w:rFonts w:cstheme="minorHAnsi"/>
            </w:rPr>
            <w:tab/>
          </w:r>
          <w:r w:rsidR="00563658" w:rsidRPr="00563658">
            <w:rPr>
              <w:rFonts w:cstheme="minorHAnsi"/>
            </w:rPr>
            <w:tab/>
          </w:r>
          <w:r w:rsidR="00563658" w:rsidRPr="00563658">
            <w:rPr>
              <w:rFonts w:cstheme="minorHAnsi"/>
            </w:rPr>
            <w:tab/>
          </w:r>
          <w:r w:rsidR="002F4F52" w:rsidRPr="00563658">
            <w:rPr>
              <w:rFonts w:cstheme="minorHAnsi"/>
            </w:rPr>
            <w:t>{</w:t>
          </w:r>
          <w:r w:rsidR="002F4F52" w:rsidRPr="00563658">
            <w:rPr>
              <w:rFonts w:cstheme="minorHAnsi"/>
            </w:rPr>
            <w:br/>
          </w:r>
          <w:r w:rsidR="002F4F52" w:rsidRPr="00563658">
            <w:rPr>
              <w:rFonts w:cstheme="minorHAnsi"/>
            </w:rPr>
            <w:tab/>
          </w:r>
          <w:r w:rsidR="002F4F52" w:rsidRPr="00563658">
            <w:rPr>
              <w:rFonts w:cstheme="minorHAnsi"/>
            </w:rPr>
            <w:tab/>
          </w:r>
          <w:r w:rsidR="002F4F52" w:rsidRPr="00563658">
            <w:rPr>
              <w:rFonts w:cstheme="minorHAnsi"/>
            </w:rPr>
            <w:tab/>
          </w:r>
          <w:r w:rsidR="002F4F52" w:rsidRPr="00563658">
            <w:rPr>
              <w:rFonts w:cstheme="minorHAnsi"/>
            </w:rPr>
            <w:tab/>
            <w:t xml:space="preserve">     return true;</w:t>
          </w:r>
          <w:r w:rsidR="002F4F52" w:rsidRPr="00563658">
            <w:rPr>
              <w:rFonts w:cstheme="minorHAnsi"/>
            </w:rPr>
            <w:br/>
          </w:r>
          <w:r w:rsidR="002F4F52" w:rsidRPr="00563658">
            <w:rPr>
              <w:rFonts w:cstheme="minorHAnsi"/>
            </w:rPr>
            <w:tab/>
          </w:r>
          <w:r w:rsidR="002F4F52" w:rsidRPr="00563658">
            <w:rPr>
              <w:rFonts w:cstheme="minorHAnsi"/>
            </w:rPr>
            <w:tab/>
          </w:r>
          <w:r w:rsidR="002F4F52" w:rsidRPr="00563658">
            <w:rPr>
              <w:rFonts w:cstheme="minorHAnsi"/>
            </w:rPr>
            <w:tab/>
          </w:r>
          <w:r w:rsidR="002F4F52" w:rsidRPr="00563658">
            <w:rPr>
              <w:rFonts w:cstheme="minorHAnsi"/>
            </w:rPr>
            <w:tab/>
            <w:t>}</w:t>
          </w:r>
          <w:r w:rsidR="002F4F52" w:rsidRPr="00563658">
            <w:rPr>
              <w:rFonts w:cstheme="minorHAnsi"/>
            </w:rPr>
            <w:br/>
          </w:r>
          <w:r w:rsidR="002F4F52" w:rsidRPr="00563658">
            <w:rPr>
              <w:rFonts w:cstheme="minorHAnsi"/>
            </w:rPr>
            <w:tab/>
          </w:r>
          <w:r w:rsidR="002F4F52" w:rsidRPr="00563658">
            <w:rPr>
              <w:rFonts w:cstheme="minorHAnsi"/>
            </w:rPr>
            <w:tab/>
          </w:r>
          <w:r w:rsidR="002F4F52" w:rsidRPr="00563658">
            <w:rPr>
              <w:rFonts w:cstheme="minorHAnsi"/>
            </w:rPr>
            <w:tab/>
            <w:t>}</w:t>
          </w:r>
          <w:r w:rsidR="002F4F52" w:rsidRPr="00563658">
            <w:rPr>
              <w:rFonts w:cstheme="minorHAnsi"/>
            </w:rPr>
            <w:br/>
          </w:r>
          <w:r w:rsidR="002F4F52" w:rsidRPr="00563658">
            <w:rPr>
              <w:rFonts w:cstheme="minorHAnsi"/>
            </w:rPr>
            <w:tab/>
          </w:r>
          <w:r w:rsidR="002F4F52" w:rsidRPr="00563658">
            <w:rPr>
              <w:rFonts w:cstheme="minorHAnsi"/>
            </w:rPr>
            <w:tab/>
          </w:r>
          <w:r w:rsidR="002F4F52" w:rsidRPr="00563658">
            <w:rPr>
              <w:rFonts w:cstheme="minorHAnsi"/>
            </w:rPr>
            <w:tab/>
            <w:t xml:space="preserve">else </w:t>
          </w:r>
          <w:r w:rsidR="00563658" w:rsidRPr="00563658">
            <w:rPr>
              <w:rFonts w:cstheme="minorHAnsi"/>
            </w:rPr>
            <w:br/>
          </w:r>
          <w:r w:rsidR="00563658" w:rsidRPr="00563658">
            <w:rPr>
              <w:rFonts w:cstheme="minorHAnsi"/>
            </w:rPr>
            <w:tab/>
          </w:r>
          <w:r w:rsidR="00563658" w:rsidRPr="00563658">
            <w:rPr>
              <w:rFonts w:cstheme="minorHAnsi"/>
            </w:rPr>
            <w:tab/>
          </w:r>
          <w:r w:rsidR="00563658" w:rsidRPr="00563658">
            <w:rPr>
              <w:rFonts w:cstheme="minorHAnsi"/>
            </w:rPr>
            <w:tab/>
          </w:r>
          <w:r w:rsidR="002F4F52" w:rsidRPr="00563658">
            <w:rPr>
              <w:rFonts w:cstheme="minorHAnsi"/>
            </w:rPr>
            <w:t>{</w:t>
          </w:r>
          <w:r w:rsidR="002F4F52" w:rsidRPr="00563658">
            <w:rPr>
              <w:rFonts w:cstheme="minorHAnsi"/>
            </w:rPr>
            <w:br/>
          </w:r>
          <w:r w:rsidR="002F4F52" w:rsidRPr="00563658">
            <w:rPr>
              <w:rFonts w:cstheme="minorHAnsi"/>
            </w:rPr>
            <w:tab/>
          </w:r>
          <w:r w:rsidR="002F4F52" w:rsidRPr="00563658">
            <w:rPr>
              <w:rFonts w:cstheme="minorHAnsi"/>
            </w:rPr>
            <w:tab/>
          </w:r>
          <w:r w:rsidR="002F4F52" w:rsidRPr="00563658">
            <w:rPr>
              <w:rFonts w:cstheme="minorHAnsi"/>
            </w:rPr>
            <w:tab/>
            <w:t>1.1.2 : if(input.Value &lt; input.Father.Father.Value)</w:t>
          </w:r>
          <w:r w:rsidR="00563658" w:rsidRPr="00563658">
            <w:rPr>
              <w:rFonts w:cstheme="minorHAnsi"/>
            </w:rPr>
            <w:br/>
          </w:r>
          <w:r w:rsidR="00563658" w:rsidRPr="00563658">
            <w:rPr>
              <w:rFonts w:cstheme="minorHAnsi"/>
            </w:rPr>
            <w:tab/>
          </w:r>
          <w:r w:rsidR="00563658" w:rsidRPr="00563658">
            <w:rPr>
              <w:rFonts w:cstheme="minorHAnsi"/>
            </w:rPr>
            <w:tab/>
          </w:r>
          <w:r w:rsidR="00563658" w:rsidRPr="00563658">
            <w:rPr>
              <w:rFonts w:cstheme="minorHAnsi"/>
            </w:rPr>
            <w:tab/>
          </w:r>
          <w:r w:rsidR="00563658" w:rsidRPr="00563658">
            <w:rPr>
              <w:rFonts w:cstheme="minorHAnsi"/>
            </w:rPr>
            <w:tab/>
          </w:r>
          <w:r w:rsidR="002F4F52" w:rsidRPr="00563658">
            <w:rPr>
              <w:rFonts w:cstheme="minorHAnsi"/>
            </w:rPr>
            <w:t>{</w:t>
          </w:r>
          <w:r w:rsidR="002F4F52" w:rsidRPr="00563658">
            <w:rPr>
              <w:rFonts w:cstheme="minorHAnsi"/>
            </w:rPr>
            <w:br/>
          </w:r>
          <w:r w:rsidR="002F4F52" w:rsidRPr="00563658">
            <w:rPr>
              <w:rFonts w:cstheme="minorHAnsi"/>
            </w:rPr>
            <w:tab/>
          </w:r>
          <w:r w:rsidR="002F4F52" w:rsidRPr="00563658">
            <w:rPr>
              <w:rFonts w:cstheme="minorHAnsi"/>
            </w:rPr>
            <w:tab/>
          </w:r>
          <w:r w:rsidR="002F4F52" w:rsidRPr="00563658">
            <w:rPr>
              <w:rFonts w:cstheme="minorHAnsi"/>
            </w:rPr>
            <w:tab/>
          </w:r>
          <w:r w:rsidR="002F4F52" w:rsidRPr="00563658">
            <w:rPr>
              <w:rFonts w:cstheme="minorHAnsi"/>
            </w:rPr>
            <w:tab/>
            <w:t xml:space="preserve">     return true;</w:t>
          </w:r>
          <w:r w:rsidR="002F4F52" w:rsidRPr="00563658">
            <w:rPr>
              <w:rFonts w:cstheme="minorHAnsi"/>
            </w:rPr>
            <w:br/>
          </w:r>
          <w:r w:rsidR="002F4F52" w:rsidRPr="00563658">
            <w:rPr>
              <w:rFonts w:cstheme="minorHAnsi"/>
            </w:rPr>
            <w:tab/>
          </w:r>
          <w:r w:rsidR="002F4F52" w:rsidRPr="00563658">
            <w:rPr>
              <w:rFonts w:cstheme="minorHAnsi"/>
            </w:rPr>
            <w:tab/>
          </w:r>
          <w:r w:rsidR="002F4F52" w:rsidRPr="00563658">
            <w:rPr>
              <w:rFonts w:cstheme="minorHAnsi"/>
            </w:rPr>
            <w:tab/>
          </w:r>
          <w:r w:rsidR="002F4F52" w:rsidRPr="00563658">
            <w:rPr>
              <w:rFonts w:cstheme="minorHAnsi"/>
            </w:rPr>
            <w:tab/>
            <w:t>}</w:t>
          </w:r>
          <w:r w:rsidR="002F4F52" w:rsidRPr="00563658">
            <w:rPr>
              <w:rFonts w:cstheme="minorHAnsi"/>
            </w:rPr>
            <w:br/>
          </w:r>
          <w:r w:rsidR="002F4F52" w:rsidRPr="00563658">
            <w:rPr>
              <w:rFonts w:cstheme="minorHAnsi"/>
            </w:rPr>
            <w:tab/>
          </w:r>
          <w:r w:rsidR="002F4F52" w:rsidRPr="00563658">
            <w:rPr>
              <w:rFonts w:cstheme="minorHAnsi"/>
            </w:rPr>
            <w:tab/>
          </w:r>
          <w:r w:rsidR="002F4F52" w:rsidRPr="00563658">
            <w:rPr>
              <w:rFonts w:cstheme="minorHAnsi"/>
            </w:rPr>
            <w:tab/>
            <w:t>}</w:t>
          </w:r>
          <w:r w:rsidRPr="00563658">
            <w:rPr>
              <w:rFonts w:cstheme="minorHAnsi"/>
            </w:rPr>
            <w:br/>
          </w:r>
          <w:r w:rsidRPr="00563658">
            <w:rPr>
              <w:rFonts w:cstheme="minorHAnsi"/>
            </w:rPr>
            <w:tab/>
          </w:r>
          <w:r w:rsidRPr="00563658">
            <w:rPr>
              <w:rFonts w:cstheme="minorHAnsi"/>
            </w:rPr>
            <w:tab/>
            <w:t>}</w:t>
          </w:r>
          <w:r w:rsidR="002F4F52" w:rsidRPr="00563658">
            <w:rPr>
              <w:rFonts w:cstheme="minorHAnsi"/>
            </w:rPr>
            <w:br/>
          </w:r>
          <w:r w:rsidR="002F4F52" w:rsidRPr="00563658">
            <w:rPr>
              <w:rFonts w:cstheme="minorHAnsi"/>
            </w:rPr>
            <w:tab/>
          </w:r>
          <w:r w:rsidR="002F4F52" w:rsidRPr="00563658">
            <w:rPr>
              <w:rFonts w:cstheme="minorHAnsi"/>
            </w:rPr>
            <w:tab/>
            <w:t>else {</w:t>
          </w:r>
          <w:r w:rsidR="002F4F52" w:rsidRPr="00563658">
            <w:rPr>
              <w:rFonts w:cstheme="minorHAnsi"/>
            </w:rPr>
            <w:br/>
          </w:r>
          <w:r w:rsidR="002F4F52" w:rsidRPr="00563658">
            <w:rPr>
              <w:rFonts w:cstheme="minorHAnsi"/>
            </w:rPr>
            <w:tab/>
          </w:r>
          <w:r w:rsidR="002F4F52" w:rsidRPr="00563658">
            <w:rPr>
              <w:rFonts w:cstheme="minorHAnsi"/>
            </w:rPr>
            <w:tab/>
            <w:t xml:space="preserve">   1.2 :  if(</w:t>
          </w:r>
          <w:r w:rsidR="002F4F52" w:rsidRPr="00563658">
            <w:rPr>
              <w:rFonts w:cstheme="minorHAnsi"/>
              <w:color w:val="000000"/>
              <w:highlight w:val="white"/>
            </w:rPr>
            <w:t>input.Father.Father.Value !=5000</w:t>
          </w:r>
          <w:r w:rsidR="002F4F52" w:rsidRPr="00563658">
            <w:rPr>
              <w:rFonts w:cstheme="minorHAnsi"/>
            </w:rPr>
            <w:t>)</w:t>
          </w:r>
          <w:r w:rsidR="00563658">
            <w:rPr>
              <w:rFonts w:cstheme="minorHAnsi"/>
            </w:rPr>
            <w:br/>
          </w:r>
          <w:r w:rsidR="00563658">
            <w:rPr>
              <w:rFonts w:cstheme="minorHAnsi"/>
            </w:rPr>
            <w:tab/>
          </w:r>
          <w:r w:rsidR="00563658">
            <w:rPr>
              <w:rFonts w:cstheme="minorHAnsi"/>
            </w:rPr>
            <w:tab/>
          </w:r>
          <w:r w:rsidR="00563658">
            <w:rPr>
              <w:rFonts w:cstheme="minorHAnsi"/>
            </w:rPr>
            <w:tab/>
            <w:t>{</w:t>
          </w:r>
          <w:r w:rsidR="002F4F52" w:rsidRPr="00563658">
            <w:rPr>
              <w:rFonts w:cstheme="minorHAnsi"/>
            </w:rPr>
            <w:tab/>
          </w:r>
          <w:r w:rsidR="002F4F52" w:rsidRPr="00563658">
            <w:rPr>
              <w:rFonts w:cstheme="minorHAnsi"/>
            </w:rPr>
            <w:br/>
          </w:r>
          <w:r w:rsidR="002F4F52" w:rsidRPr="00563658">
            <w:rPr>
              <w:rFonts w:cstheme="minorHAnsi"/>
            </w:rPr>
            <w:tab/>
          </w:r>
          <w:r w:rsidR="002F4F52" w:rsidRPr="00563658">
            <w:rPr>
              <w:rFonts w:cstheme="minorHAnsi"/>
            </w:rPr>
            <w:tab/>
          </w:r>
          <w:r w:rsidR="002F4F52" w:rsidRPr="00563658">
            <w:rPr>
              <w:rFonts w:cstheme="minorHAnsi"/>
            </w:rPr>
            <w:tab/>
          </w:r>
          <w:r w:rsidR="002F4F52" w:rsidRPr="00563658">
            <w:rPr>
              <w:rFonts w:cstheme="minorHAnsi"/>
            </w:rPr>
            <w:tab/>
            <w:t>1.2.1 : if(input.Value &lt; input.Father.Father.Value)</w:t>
          </w:r>
          <w:r w:rsidR="002F4F52" w:rsidRPr="00563658">
            <w:rPr>
              <w:rFonts w:cstheme="minorHAnsi"/>
            </w:rPr>
            <w:br/>
          </w:r>
          <w:r w:rsidR="002F4F52" w:rsidRPr="00563658">
            <w:rPr>
              <w:rFonts w:cstheme="minorHAnsi"/>
            </w:rPr>
            <w:tab/>
          </w:r>
          <w:r w:rsidR="002F4F52" w:rsidRPr="00563658">
            <w:rPr>
              <w:rFonts w:cstheme="minorHAnsi"/>
            </w:rPr>
            <w:tab/>
          </w:r>
          <w:r w:rsidR="002F4F52" w:rsidRPr="00563658">
            <w:rPr>
              <w:rFonts w:cstheme="minorHAnsi"/>
            </w:rPr>
            <w:tab/>
          </w:r>
          <w:r w:rsidR="002F4F52" w:rsidRPr="00563658">
            <w:rPr>
              <w:rFonts w:cstheme="minorHAnsi"/>
            </w:rPr>
            <w:tab/>
          </w:r>
          <w:r w:rsidR="002F4F52" w:rsidRPr="00563658">
            <w:rPr>
              <w:rFonts w:cstheme="minorHAnsi"/>
            </w:rPr>
            <w:tab/>
            <w:t>{</w:t>
          </w:r>
          <w:r w:rsidR="002F4F52" w:rsidRPr="00563658">
            <w:rPr>
              <w:rFonts w:cstheme="minorHAnsi"/>
            </w:rPr>
            <w:br/>
          </w:r>
          <w:r w:rsidR="002F4F52" w:rsidRPr="00563658">
            <w:rPr>
              <w:rFonts w:cstheme="minorHAnsi"/>
            </w:rPr>
            <w:tab/>
          </w:r>
          <w:r w:rsidR="002F4F52" w:rsidRPr="00563658">
            <w:rPr>
              <w:rFonts w:cstheme="minorHAnsi"/>
            </w:rPr>
            <w:tab/>
          </w:r>
          <w:r w:rsidR="002F4F52" w:rsidRPr="00563658">
            <w:rPr>
              <w:rFonts w:cstheme="minorHAnsi"/>
            </w:rPr>
            <w:tab/>
          </w:r>
          <w:r w:rsidR="002F4F52" w:rsidRPr="00563658">
            <w:rPr>
              <w:rFonts w:cstheme="minorHAnsi"/>
            </w:rPr>
            <w:tab/>
          </w:r>
          <w:r w:rsidR="002F4F52" w:rsidRPr="00563658">
            <w:rPr>
              <w:rFonts w:cstheme="minorHAnsi"/>
            </w:rPr>
            <w:tab/>
            <w:t xml:space="preserve">    return true;</w:t>
          </w:r>
          <w:r w:rsidR="002F4F52" w:rsidRPr="00563658">
            <w:rPr>
              <w:rFonts w:cstheme="minorHAnsi"/>
            </w:rPr>
            <w:br/>
          </w:r>
          <w:r w:rsidR="002F4F52" w:rsidRPr="00563658">
            <w:rPr>
              <w:rFonts w:cstheme="minorHAnsi"/>
            </w:rPr>
            <w:tab/>
          </w:r>
          <w:r w:rsidR="002F4F52" w:rsidRPr="00563658">
            <w:rPr>
              <w:rFonts w:cstheme="minorHAnsi"/>
            </w:rPr>
            <w:tab/>
          </w:r>
          <w:r w:rsidR="002F4F52" w:rsidRPr="00563658">
            <w:rPr>
              <w:rFonts w:cstheme="minorHAnsi"/>
            </w:rPr>
            <w:tab/>
          </w:r>
          <w:r w:rsidR="002F4F52" w:rsidRPr="00563658">
            <w:rPr>
              <w:rFonts w:cstheme="minorHAnsi"/>
            </w:rPr>
            <w:tab/>
          </w:r>
          <w:r w:rsidR="002F4F52" w:rsidRPr="00563658">
            <w:rPr>
              <w:rFonts w:cstheme="minorHAnsi"/>
            </w:rPr>
            <w:tab/>
            <w:t>}</w:t>
          </w:r>
          <w:r w:rsidR="002F4F52" w:rsidRPr="00563658">
            <w:rPr>
              <w:rFonts w:cstheme="minorHAnsi"/>
            </w:rPr>
            <w:br/>
          </w:r>
          <w:r w:rsidR="002F4F52" w:rsidRPr="00563658">
            <w:rPr>
              <w:rFonts w:cstheme="minorHAnsi"/>
            </w:rPr>
            <w:tab/>
          </w:r>
          <w:r w:rsidR="002F4F52" w:rsidRPr="00563658">
            <w:rPr>
              <w:rFonts w:cstheme="minorHAnsi"/>
            </w:rPr>
            <w:tab/>
          </w:r>
          <w:r w:rsidR="002F4F52" w:rsidRPr="00563658">
            <w:rPr>
              <w:rFonts w:cstheme="minorHAnsi"/>
            </w:rPr>
            <w:tab/>
            <w:t>}</w:t>
          </w:r>
          <w:r w:rsidR="00A40ED4">
            <w:rPr>
              <w:rFonts w:cstheme="minorHAnsi"/>
            </w:rPr>
            <w:br/>
          </w:r>
          <w:r w:rsidR="00A40ED4">
            <w:rPr>
              <w:rFonts w:cstheme="minorHAnsi"/>
            </w:rPr>
            <w:tab/>
          </w:r>
          <w:r w:rsidR="00A40ED4">
            <w:rPr>
              <w:rFonts w:cstheme="minorHAnsi"/>
            </w:rPr>
            <w:tab/>
          </w:r>
          <w:r w:rsidR="002F4F52" w:rsidRPr="00563658">
            <w:rPr>
              <w:rFonts w:cstheme="minorHAnsi"/>
            </w:rPr>
            <w:t>}</w:t>
          </w:r>
          <w:r w:rsidR="002F4F52" w:rsidRPr="00563658">
            <w:rPr>
              <w:rFonts w:cstheme="minorHAnsi"/>
            </w:rPr>
            <w:br/>
            <w:t>Bước 2 : return false;</w:t>
          </w:r>
        </w:p>
        <w:p w14:paraId="02BB6F88" w14:textId="6BB2682E" w:rsidR="00A40ED4" w:rsidRDefault="00A40ED4" w:rsidP="00A40ED4">
          <w:pPr>
            <w:pStyle w:val="Heading4"/>
            <w:ind w:left="1315"/>
          </w:pPr>
          <w:r>
            <w:lastRenderedPageBreak/>
            <w:t>Sơ đồ khối</w:t>
          </w:r>
        </w:p>
        <w:p w14:paraId="19BE6BFF" w14:textId="76283D1C" w:rsidR="00A40ED4" w:rsidRPr="00A40ED4" w:rsidRDefault="00E627E8" w:rsidP="00A40ED4">
          <w:pPr>
            <w:jc w:val="center"/>
          </w:pPr>
          <w:r w:rsidRPr="00E627E8">
            <w:rPr>
              <w:noProof/>
              <w:lang w:eastAsia="en-US"/>
            </w:rPr>
            <w:drawing>
              <wp:inline distT="0" distB="0" distL="0" distR="0" wp14:anchorId="21924D11" wp14:editId="7F3A9072">
                <wp:extent cx="6368995" cy="7680960"/>
                <wp:effectExtent l="0" t="0" r="0" b="0"/>
                <wp:docPr id="15" name="Picture 15" descr="C:\Users\Sy\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Desktop\imag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98536" cy="7716586"/>
                        </a:xfrm>
                        <a:prstGeom prst="rect">
                          <a:avLst/>
                        </a:prstGeom>
                        <a:noFill/>
                        <a:ln>
                          <a:noFill/>
                        </a:ln>
                      </pic:spPr>
                    </pic:pic>
                  </a:graphicData>
                </a:graphic>
              </wp:inline>
            </w:drawing>
          </w:r>
        </w:p>
        <w:p w14:paraId="2E1EF3A8" w14:textId="49225BC0" w:rsidR="007E1F6A" w:rsidRDefault="007E1F6A" w:rsidP="00AD0412">
          <w:pPr>
            <w:pStyle w:val="Heading2"/>
            <w:ind w:left="720"/>
          </w:pPr>
          <w:bookmarkStart w:id="22" w:name="_Toc408313656"/>
          <w:r>
            <w:lastRenderedPageBreak/>
            <w:t xml:space="preserve">3.4. Ví dụ minh họa </w:t>
          </w:r>
          <w:r w:rsidR="00177427">
            <w:t>thuật giải minimax</w:t>
          </w:r>
          <w:r w:rsidR="00FA6028">
            <w:t>, cắt tỉa alphabeta</w:t>
          </w:r>
          <w:bookmarkEnd w:id="22"/>
        </w:p>
        <w:p w14:paraId="59D67CF7" w14:textId="498F4AAA" w:rsidR="0048198E" w:rsidRDefault="0048198E" w:rsidP="00FA6028">
          <w:pPr>
            <w:ind w:left="1440"/>
          </w:pPr>
          <w:r>
            <w:rPr>
              <w:noProof/>
              <w:lang w:eastAsia="en-US"/>
            </w:rPr>
            <w:drawing>
              <wp:anchor distT="0" distB="0" distL="114300" distR="114300" simplePos="0" relativeHeight="251684864" behindDoc="0" locked="0" layoutInCell="1" allowOverlap="1" wp14:anchorId="5BA07648" wp14:editId="6CA9DC0A">
                <wp:simplePos x="0" y="0"/>
                <wp:positionH relativeFrom="page">
                  <wp:posOffset>1422952</wp:posOffset>
                </wp:positionH>
                <wp:positionV relativeFrom="paragraph">
                  <wp:posOffset>1328144</wp:posOffset>
                </wp:positionV>
                <wp:extent cx="5930265" cy="1280160"/>
                <wp:effectExtent l="0" t="0" r="0" b="0"/>
                <wp:wrapSquare wrapText="bothSides"/>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14:sizeRelH relativeFrom="page">
                  <wp14:pctWidth>0</wp14:pctWidth>
                </wp14:sizeRelH>
                <wp14:sizeRelV relativeFrom="page">
                  <wp14:pctHeight>0</wp14:pctHeight>
                </wp14:sizeRelV>
              </wp:anchor>
            </w:drawing>
          </w:r>
          <w:r w:rsidR="004379F1">
            <w:t>Cách làm việc của thuật giải cũng có phần giống với thuật toán duyệt đồ thị theo chiều sâu.</w:t>
          </w:r>
          <w:r w:rsidR="004379F1">
            <w:br/>
            <w:t>khi đạt đến độ sâu max hoặc node đó chứa trạng thái kết thúc thì nó sẽ định giá trị cho node đó và gán giá trị ngược lại cho cha nó.</w:t>
          </w:r>
          <w:r w:rsidR="004379F1">
            <w:br/>
            <w:t>các node màu vàng là các node thỏa điều kiện cắt tỉa alphabeta, node màu đỏ là đã đạt trạng thái kết thúc.</w:t>
          </w:r>
          <w:r w:rsidR="004379F1">
            <w:br/>
          </w:r>
          <w:r w:rsidR="004379F1">
            <w:br/>
          </w:r>
          <w:r w:rsidR="00FA6028">
            <w:t>VD1 : thuật giải với độ sâu max = 4;</w:t>
          </w:r>
        </w:p>
        <w:p w14:paraId="4DDE2B39" w14:textId="19304A94" w:rsidR="0048198E" w:rsidRDefault="0070568E" w:rsidP="00FA6028">
          <w:pPr>
            <w:ind w:left="1440"/>
          </w:pPr>
          <w:r>
            <w:rPr>
              <w:noProof/>
              <w:lang w:eastAsia="en-US"/>
            </w:rPr>
            <w:drawing>
              <wp:anchor distT="0" distB="0" distL="114300" distR="114300" simplePos="0" relativeHeight="251685888" behindDoc="1" locked="0" layoutInCell="1" allowOverlap="1" wp14:anchorId="17C3A782" wp14:editId="4F91E4D6">
                <wp:simplePos x="0" y="0"/>
                <wp:positionH relativeFrom="column">
                  <wp:posOffset>499386</wp:posOffset>
                </wp:positionH>
                <wp:positionV relativeFrom="paragraph">
                  <wp:posOffset>2029101</wp:posOffset>
                </wp:positionV>
                <wp:extent cx="5939155" cy="1303655"/>
                <wp:effectExtent l="0" t="0" r="4445" b="0"/>
                <wp:wrapTight wrapText="bothSides">
                  <wp:wrapPolygon edited="0">
                    <wp:start x="0" y="0"/>
                    <wp:lineTo x="0" y="21148"/>
                    <wp:lineTo x="21547" y="21148"/>
                    <wp:lineTo x="21547" y="0"/>
                    <wp:lineTo x="0" y="0"/>
                  </wp:wrapPolygon>
                </wp:wrapTight>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anchor>
            </w:drawing>
          </w:r>
          <w:r w:rsidR="004379F1">
            <w:br/>
            <w:t>VD2 : thuật giải với độ sâu max = 4; có sử dụ</w:t>
          </w:r>
          <w:r>
            <w:t>ng multithread.</w:t>
          </w:r>
        </w:p>
        <w:p w14:paraId="0880E154" w14:textId="6E3223D3" w:rsidR="00177427" w:rsidRPr="00177427" w:rsidRDefault="004379F1" w:rsidP="00FA6028">
          <w:pPr>
            <w:ind w:left="1440"/>
          </w:pPr>
          <w:r>
            <w:t>Đây là trường hợp có kết hợp multithread, điều này khiến cách cây được mở rộng bị thay đổi, tuy nhiên kết quả vẫn cuối cùng không đổ</w:t>
          </w:r>
          <w:r w:rsidR="0048198E">
            <w:t>i.</w:t>
          </w:r>
          <w:r w:rsidR="0048198E">
            <w:br/>
            <w:t>L</w:t>
          </w:r>
          <w:r>
            <w:t>í do xảy ra chuyện này bởi vì mỗi node con của node gốc được mở rộng bằng một thread riêng.</w:t>
          </w:r>
          <w:r>
            <w:br/>
            <w:t>trong trường hợp này là node 55 mở rộng trước node 52 và nó đã gán giá trị cho node gốc trước node 52, vậy khi node 52 kiểm tra cắt tỉa alphabeta và so sánh giá trị với node gốc thì nó đã thỏa điều kiện.</w:t>
          </w:r>
          <w:r>
            <w:br/>
            <w:t>Như hình, chắc chắn lần này cây sẽ phải mở rộng ít hơn so với không có multi thread.</w:t>
          </w:r>
          <w:r>
            <w:br/>
            <w:t>Nhưng thực tế thì chưa chắc, vì đây chỉ là một trường hợp, và không thể biết trước được thread nào sẽ hoàn thành trước thread nào.</w:t>
          </w:r>
          <w:r>
            <w:br/>
          </w:r>
          <w:r w:rsidR="00E87E83">
            <w:t>Ngược lại, còn có những trường hợp đáng lẽ sẽ được cắt tỉa, nhưng khi đưa multithread vào thì chúng lại không bị cắt tỉa.</w:t>
          </w:r>
          <w:r w:rsidR="00E87E83">
            <w:br/>
            <w:t>Tuy nhiên việ</w:t>
          </w:r>
          <w:r w:rsidR="00272F3C">
            <w:t>c không x</w:t>
          </w:r>
          <w:r w:rsidR="00E87E83">
            <w:t>ác định được này chỉ xảy ra ở các node có độ sâu là 2, các node còn lại không bị ảnh hưởng.</w:t>
          </w:r>
          <w:r w:rsidR="00E87E83">
            <w:br/>
            <w:t>Khi cài đặt đã có một thử nghiệm kiểm tra xem bên nào cắt tỉa tốt hơn, và kết quả là hai bên có mức cắt tỉa trung bình sau 100 lần không lệch nhau nhiều.</w:t>
          </w:r>
          <w:r w:rsidR="00E87E83">
            <w:br/>
            <w:t>Lí do để chúng ta phải dùng multithread là chúng giúp chương trình chạy nhanh hơn do tận dụng tối đa tài nguyên của CPU.</w:t>
          </w:r>
        </w:p>
        <w:p w14:paraId="7476366A" w14:textId="77777777" w:rsidR="007E1F6A" w:rsidRDefault="007E1F6A" w:rsidP="00AD0412">
          <w:pPr>
            <w:pStyle w:val="Heading1"/>
          </w:pPr>
          <w:bookmarkStart w:id="23" w:name="_Toc408313657"/>
          <w:r>
            <w:lastRenderedPageBreak/>
            <w:t>CHƯƠNG 4: ỨNG DỤNG</w:t>
          </w:r>
          <w:bookmarkEnd w:id="23"/>
          <w:r>
            <w:t xml:space="preserve"> </w:t>
          </w:r>
        </w:p>
        <w:p w14:paraId="76127E29" w14:textId="77777777" w:rsidR="007E1F6A" w:rsidRDefault="007E1F6A" w:rsidP="00E86199">
          <w:pPr>
            <w:pStyle w:val="Heading2"/>
            <w:ind w:left="720"/>
          </w:pPr>
          <w:bookmarkStart w:id="24" w:name="_Toc408313658"/>
          <w:r>
            <w:t>4.1. Giới thiệu chương trình ứng dụng:</w:t>
          </w:r>
          <w:bookmarkEnd w:id="24"/>
          <w:r>
            <w:t xml:space="preserve"> </w:t>
          </w:r>
        </w:p>
        <w:p w14:paraId="7DB4F3B6" w14:textId="6E1A631B" w:rsidR="0070568E" w:rsidRDefault="0070568E" w:rsidP="00E87E83">
          <w:pPr>
            <w:ind w:left="720"/>
          </w:pPr>
          <w:r w:rsidRPr="00E86199">
            <w:rPr>
              <w:noProof/>
              <w:lang w:eastAsia="en-US"/>
            </w:rPr>
            <w:drawing>
              <wp:anchor distT="0" distB="0" distL="114300" distR="114300" simplePos="0" relativeHeight="251686912" behindDoc="1" locked="0" layoutInCell="1" allowOverlap="1" wp14:anchorId="0960734D" wp14:editId="35F2DCA7">
                <wp:simplePos x="0" y="0"/>
                <wp:positionH relativeFrom="column">
                  <wp:posOffset>500380</wp:posOffset>
                </wp:positionH>
                <wp:positionV relativeFrom="paragraph">
                  <wp:posOffset>3387725</wp:posOffset>
                </wp:positionV>
                <wp:extent cx="5930265" cy="3752215"/>
                <wp:effectExtent l="0" t="0" r="0" b="635"/>
                <wp:wrapTight wrapText="bothSides">
                  <wp:wrapPolygon edited="0">
                    <wp:start x="0" y="0"/>
                    <wp:lineTo x="0" y="21494"/>
                    <wp:lineTo x="21510" y="21494"/>
                    <wp:lineTo x="21510" y="0"/>
                    <wp:lineTo x="0" y="0"/>
                  </wp:wrapPolygon>
                </wp:wrapTight>
                <wp:docPr id="3" name="Picture 3" descr="C:\Users\S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Desktop\Untitle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0265" cy="3752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5CAA">
            <w:t>Ứng dụng gồm có các chức năng :</w:t>
          </w:r>
          <w:r w:rsidR="00C355A5">
            <w:br/>
            <w:t>ngoài các chức năng cơ bản mà đương nhiên phải có là:</w:t>
          </w:r>
          <w:r w:rsidR="00C355A5">
            <w:br/>
            <w:t xml:space="preserve"> - di chuyển các quân cờ</w:t>
          </w:r>
          <w:r w:rsidR="00C355A5">
            <w:br/>
            <w:t xml:space="preserve"> - chỉ ra các nước có thể đi của quân cờ đó</w:t>
          </w:r>
          <w:r w:rsidR="00C355A5">
            <w:br/>
            <w:t xml:space="preserve"> - kiểm tra tính hợp lệ khi di chuyển</w:t>
          </w:r>
          <w:r w:rsidR="00C355A5">
            <w:br/>
            <w:t xml:space="preserve"> - quay lại nước cờ trước đó</w:t>
          </w:r>
          <w:r w:rsidR="00C355A5">
            <w:br/>
            <w:t xml:space="preserve"> - bắt đầu với bất kì một thế nào đó trong lịch sử</w:t>
          </w:r>
          <w:r w:rsidR="00C355A5">
            <w:br/>
            <w:t xml:space="preserve"> - bắt đầu ván mới với việc reload lại bàn cờ</w:t>
          </w:r>
          <w:r w:rsidR="00C355A5">
            <w:br/>
            <w:t>ứng dụng có thêm những chức năng sau:</w:t>
          </w:r>
          <w:r w:rsidR="003A5CAA">
            <w:br/>
            <w:t xml:space="preserve">Về giao diện : </w:t>
          </w:r>
          <w:r w:rsidR="003A5CAA">
            <w:br/>
            <w:t>- thay đổi kích thước tùy ý mà vẫn giữ được tỉ lệ của các đối tượng trên UI.</w:t>
          </w:r>
          <w:r w:rsidR="003A5CAA">
            <w:br/>
            <w:t>- Thay đổi màu sắc của Form lẫn của chữ trên form bất cứ lúc nào.</w:t>
          </w:r>
          <w:r w:rsidR="003A5CAA">
            <w:br/>
            <w:t>Về thao tác :</w:t>
          </w:r>
          <w:r w:rsidR="003A5CAA">
            <w:br/>
            <w:t>- Có một số tool hỗ trợ tester, giúp đặt ra những thế cờ mà tester muốn: Xóa một quân bất kì, di chuyển quân của đối phương, di chuyển liên tục, di chuyển không kiểm tra hợp lệ.</w:t>
          </w:r>
          <w:r w:rsidR="003A5CAA">
            <w:br/>
            <w:t>- Chức năng lưu lại : có thể lưu lại các thiết đặt</w:t>
          </w:r>
          <w:r w:rsidR="00DF0650">
            <w:t xml:space="preserve"> và ván cờ</w:t>
          </w:r>
          <w:r w:rsidR="003A5CAA">
            <w:t xml:space="preserve"> của người dùng trên ứng dụ</w:t>
          </w:r>
          <w:r w:rsidR="00C355A5">
            <w:t>ng</w:t>
          </w:r>
          <w:r w:rsidR="00DD29E2">
            <w:t xml:space="preserve"> để lần sau có thể tiếp tục.</w:t>
          </w:r>
          <w:r w:rsidR="003A5CAA">
            <w:br/>
            <w:t xml:space="preserve">- Ngắt xử lí : là chức năng được ưng ý nhất của ứng dụng : khi một thao tác phải chờ xử lí quá lâu, thường do người dùng chọn level quá cao, người dùng có thể hủy việc đi vừa rồi để </w:t>
          </w:r>
          <w:r w:rsidR="008613A1">
            <w:t>giảm level và tiếp tục chơi.</w:t>
          </w:r>
          <w:r w:rsidR="00E86199">
            <w:br/>
            <w:t>Giao diện</w:t>
          </w:r>
          <w:r w:rsidR="001632E5">
            <w:t xml:space="preserve"> chính</w:t>
          </w:r>
          <w:r w:rsidR="00E86199">
            <w:t xml:space="preserve"> của trò chơi :</w:t>
          </w:r>
          <w:r w:rsidR="00E86199">
            <w:br/>
          </w:r>
          <w:r w:rsidR="001632E5">
            <w:lastRenderedPageBreak/>
            <w:br/>
          </w:r>
          <w:r w:rsidR="001632E5">
            <w:br/>
            <w:t>Giao diện cài đặt :</w:t>
          </w:r>
          <w:r w:rsidR="001632E5">
            <w:br/>
          </w:r>
          <w:r w:rsidR="001632E5" w:rsidRPr="001632E5">
            <w:rPr>
              <w:noProof/>
              <w:lang w:eastAsia="en-US"/>
            </w:rPr>
            <w:drawing>
              <wp:inline distT="0" distB="0" distL="0" distR="0" wp14:anchorId="51C28557" wp14:editId="7CFE3B54">
                <wp:extent cx="4554855" cy="2976245"/>
                <wp:effectExtent l="0" t="0" r="0" b="0"/>
                <wp:docPr id="8" name="Picture 8" descr="C:\Users\S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Desktop\Untitle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54855" cy="2976245"/>
                        </a:xfrm>
                        <a:prstGeom prst="rect">
                          <a:avLst/>
                        </a:prstGeom>
                        <a:noFill/>
                        <a:ln>
                          <a:noFill/>
                        </a:ln>
                      </pic:spPr>
                    </pic:pic>
                  </a:graphicData>
                </a:graphic>
              </wp:inline>
            </w:drawing>
          </w:r>
        </w:p>
        <w:p w14:paraId="0558F23B" w14:textId="77777777" w:rsidR="0070568E" w:rsidRDefault="0070568E">
          <w:r>
            <w:br w:type="page"/>
          </w:r>
        </w:p>
        <w:p w14:paraId="23D4C970" w14:textId="77777777" w:rsidR="007E1F6A" w:rsidRDefault="007E1F6A" w:rsidP="00E86199">
          <w:pPr>
            <w:pStyle w:val="Heading2"/>
            <w:ind w:left="720"/>
          </w:pPr>
          <w:bookmarkStart w:id="25" w:name="_Toc408313659"/>
          <w:r>
            <w:lastRenderedPageBreak/>
            <w:t>4.2. Cài đặt</w:t>
          </w:r>
          <w:bookmarkEnd w:id="25"/>
        </w:p>
        <w:p w14:paraId="35409206" w14:textId="5A5A82FE" w:rsidR="007E1F6A" w:rsidRDefault="007E1F6A" w:rsidP="00CC4071">
          <w:pPr>
            <w:ind w:left="720"/>
          </w:pPr>
          <w:r>
            <w:t xml:space="preserve"> </w:t>
          </w:r>
          <w:r w:rsidR="00CC4071">
            <w:t>Ứng dụng được viết bằng ngôn ngữ C#.</w:t>
          </w:r>
          <w:r w:rsidR="00CC4071">
            <w:br/>
            <w:t>Các công cụ:</w:t>
          </w:r>
          <w:r w:rsidR="00CC4071">
            <w:br/>
            <w:t xml:space="preserve"> - .Net 4.5</w:t>
          </w:r>
          <w:r w:rsidR="00CC4071">
            <w:br/>
            <w:t xml:space="preserve"> - Visual studio 2013</w:t>
          </w:r>
          <w:r w:rsidR="00CC4071">
            <w:br/>
            <w:t>Nhìn tổng thể ứng dụng thì có một số hàm chính cần chú ý sau:</w:t>
          </w:r>
          <w:r w:rsidR="00CC4071">
            <w:br/>
            <w:t xml:space="preserve"> - Status.Getcopy() : lấy một bản sao của status gọi hàm này.</w:t>
          </w:r>
          <w:r w:rsidR="00CC4071">
            <w:br/>
            <w:t xml:space="preserve"> - Status.Move(</w:t>
          </w:r>
          <w:r w:rsidR="00CC4071">
            <w:rPr>
              <w:rFonts w:ascii="Consolas" w:hAnsi="Consolas" w:cs="Consolas"/>
              <w:color w:val="2B91AF"/>
              <w:sz w:val="19"/>
              <w:szCs w:val="19"/>
              <w:highlight w:val="white"/>
            </w:rPr>
            <w:t>Index</w:t>
          </w:r>
          <w:r w:rsidR="00CC4071">
            <w:rPr>
              <w:rFonts w:ascii="Consolas" w:hAnsi="Consolas" w:cs="Consolas"/>
              <w:color w:val="000000"/>
              <w:sz w:val="19"/>
              <w:szCs w:val="19"/>
              <w:highlight w:val="white"/>
            </w:rPr>
            <w:t xml:space="preserve"> From, </w:t>
          </w:r>
          <w:r w:rsidR="00CC4071">
            <w:rPr>
              <w:rFonts w:ascii="Consolas" w:hAnsi="Consolas" w:cs="Consolas"/>
              <w:color w:val="2B91AF"/>
              <w:sz w:val="19"/>
              <w:szCs w:val="19"/>
              <w:highlight w:val="white"/>
            </w:rPr>
            <w:t>Index</w:t>
          </w:r>
          <w:r w:rsidR="00CC4071">
            <w:rPr>
              <w:rFonts w:ascii="Consolas" w:hAnsi="Consolas" w:cs="Consolas"/>
              <w:color w:val="000000"/>
              <w:sz w:val="19"/>
              <w:szCs w:val="19"/>
              <w:highlight w:val="white"/>
            </w:rPr>
            <w:t xml:space="preserve"> To</w:t>
          </w:r>
          <w:r w:rsidR="00CC4071">
            <w:t>)     : lấy một Status được tạo ra sau khi di chuyển một quân cờ từ vị trí From tới vị trí To.</w:t>
          </w:r>
          <w:r w:rsidR="00CC4071">
            <w:br/>
            <w:t xml:space="preserve"> - AI.Think(Status input)       : Thực hiện giải thuật minimax với độ sâu max trên input và trả về một trong số các Status có thể được phát sinh từ input có lợi nhất cho máy.</w:t>
          </w:r>
          <w:r w:rsidR="00CC4071">
            <w:br/>
            <w:t xml:space="preserve"> - AI.Expand( Node input)  : mở rộng một node theo giải thuật minimax.</w:t>
          </w:r>
          <w:r w:rsidR="00CC4071">
            <w:br/>
            <w:t xml:space="preserve"> - AI.checkalphabeta(Node input) : Kiểm tra input có phải là một trường hợp cắt tỉa alphabeta hay không.</w:t>
          </w:r>
          <w:r w:rsidR="00CC4071">
            <w:br/>
            <w:t xml:space="preserve"> - </w:t>
          </w:r>
          <w:r w:rsidR="00E86199">
            <w:t>AI.getSubsStatus(Status input) : Trả về tất cả các trạng thái có thể phát sinh từ input.</w:t>
          </w:r>
          <w:r w:rsidR="00E86199">
            <w:br/>
            <w:t xml:space="preserve"> - AI.danhgiadotot(Status input) : Trả về giá trị của input được đánh giá bằng Heuristic.</w:t>
          </w:r>
        </w:p>
        <w:p w14:paraId="092EBCD6" w14:textId="77777777" w:rsidR="007E1F6A" w:rsidRDefault="007E1F6A" w:rsidP="00E86199">
          <w:pPr>
            <w:pStyle w:val="Heading2"/>
            <w:ind w:left="720"/>
          </w:pPr>
          <w:bookmarkStart w:id="26" w:name="_Toc408313660"/>
          <w:r>
            <w:t>4.3 Kết quả chạy chương trình.</w:t>
          </w:r>
          <w:bookmarkEnd w:id="26"/>
        </w:p>
        <w:p w14:paraId="610F0A3F" w14:textId="31BAB371" w:rsidR="007E1F6A" w:rsidRDefault="007E1F6A" w:rsidP="001632E5">
          <w:pPr>
            <w:pStyle w:val="Heading3"/>
            <w:ind w:left="1440"/>
          </w:pPr>
          <w:r>
            <w:t xml:space="preserve"> </w:t>
          </w:r>
          <w:bookmarkStart w:id="27" w:name="_Toc408313661"/>
          <w:r w:rsidR="001632E5">
            <w:t>Nhận xét giao diện</w:t>
          </w:r>
          <w:bookmarkEnd w:id="27"/>
        </w:p>
        <w:p w14:paraId="084DF4F3" w14:textId="0178B3BF" w:rsidR="001632E5" w:rsidRDefault="001632E5" w:rsidP="001632E5">
          <w:pPr>
            <w:ind w:left="1440"/>
          </w:pPr>
          <w:r>
            <w:t>Giao diện khá đẹp</w:t>
          </w:r>
          <w:r w:rsidR="006A0957">
            <w:t xml:space="preserve"> và dễ dùng, có thể điều chỉnh độ trong suốt</w:t>
          </w:r>
          <w:r>
            <w:t>, các button có hình ảnh kèm theo và tooltip hướng dẫn sử dụng khi chỉ chuột vào.</w:t>
          </w:r>
          <w:r>
            <w:br/>
            <w:t>Với những người mới làm quen với cờ vua, họ sẽ dễ dàng nắm bắt được luật di chuyển các quân cờ nhờ vào các chấm đỏ khi người chơi ấn vào 1 quân cờ</w:t>
          </w:r>
          <w:r w:rsidR="006A0957">
            <w:t>.</w:t>
          </w:r>
          <w:r w:rsidR="00340008">
            <w:br/>
            <w:t>Việc kiểm soát thời điểm được ấn các nút được thực hiện khá tốt.</w:t>
          </w:r>
          <w:r w:rsidR="00C96E68">
            <w:br/>
            <w:t>Tester được hỗ trợ khá nhiều bởi các chức năng giúp tạo ra các thế cờ mong muốn để xem ứng xử của máy.</w:t>
          </w:r>
        </w:p>
        <w:p w14:paraId="12E5CA89" w14:textId="78004787" w:rsidR="001632E5" w:rsidRDefault="00340008" w:rsidP="001632E5">
          <w:pPr>
            <w:pStyle w:val="Heading3"/>
            <w:ind w:left="1440"/>
          </w:pPr>
          <w:bookmarkStart w:id="28" w:name="_Toc408313662"/>
          <w:r>
            <w:t>Kết quả chạy chương trình</w:t>
          </w:r>
          <w:bookmarkEnd w:id="28"/>
        </w:p>
        <w:p w14:paraId="17AD8CD3" w14:textId="069E27FB" w:rsidR="00340008" w:rsidRDefault="00340008" w:rsidP="00340008">
          <w:pPr>
            <w:ind w:left="1440"/>
          </w:pPr>
          <w:r>
            <w:t>Chương trình cho ta một kết quả đúng như thuật toán đề ra.</w:t>
          </w:r>
          <w:r>
            <w:br/>
            <w:t>Tốc độ thực thi được cải thiện khá nhiều nhờ việc sử dụng multithread.</w:t>
          </w:r>
          <w:r w:rsidR="00975DBE">
            <w:br/>
          </w:r>
          <w:r w:rsidR="00F478F1">
            <w:t>Video kết quả :</w:t>
          </w:r>
          <w:r w:rsidR="00F478F1">
            <w:br/>
          </w:r>
          <w:hyperlink r:id="rId64" w:history="1">
            <w:r w:rsidR="00F478F1" w:rsidRPr="00CE5E47">
              <w:rPr>
                <w:rStyle w:val="Hyperlink"/>
              </w:rPr>
              <w:t>http://youtu.be/RAsGE01EoPk</w:t>
            </w:r>
          </w:hyperlink>
        </w:p>
        <w:p w14:paraId="4F92A533" w14:textId="47D864F4" w:rsidR="00340008" w:rsidRDefault="00340008" w:rsidP="00340008">
          <w:pPr>
            <w:pStyle w:val="Heading3"/>
            <w:ind w:left="1440"/>
          </w:pPr>
          <w:bookmarkStart w:id="29" w:name="_Toc408313663"/>
          <w:r>
            <w:t>Hạn chế</w:t>
          </w:r>
          <w:bookmarkEnd w:id="29"/>
        </w:p>
        <w:p w14:paraId="2E411C27" w14:textId="0E594D37" w:rsidR="003568CD" w:rsidRDefault="00340008" w:rsidP="00340008">
          <w:pPr>
            <w:ind w:left="1440"/>
          </w:pPr>
          <w:r w:rsidRPr="00173104">
            <w:rPr>
              <w:b/>
            </w:rPr>
            <w:t>Về giao diệ</w:t>
          </w:r>
          <w:r w:rsidR="00173104">
            <w:rPr>
              <w:b/>
            </w:rPr>
            <w:t>n</w:t>
          </w:r>
          <w:r w:rsidR="00173104">
            <w:t xml:space="preserve"> :</w:t>
          </w:r>
          <w:r w:rsidR="003370A6">
            <w:t xml:space="preserve"> có</w:t>
          </w:r>
          <w:r>
            <w:t xml:space="preserve"> một bug với các button khi showdialog(). Bug này chưa xử lí được do trình độ chưa cao, chưa nắm được kĩ thuật HOOK. Bug sẽ được khắc phục sớm.</w:t>
          </w:r>
          <w:r w:rsidR="00173104">
            <w:br/>
            <w:t>Việc resize form chưa đạt yêu cầu, sẽ chỉnh lại sớm.</w:t>
          </w:r>
          <w:r>
            <w:br/>
          </w:r>
          <w:r w:rsidR="00F47775">
            <w:t>Các button chỉ đẹp nhất khi ở chế độ toàn màn hình, các chế độ khác, hình ảnh bị thu nhỏ đi và không còn đẹp nữa.</w:t>
          </w:r>
          <w:r w:rsidR="00F47775">
            <w:br/>
            <w:t xml:space="preserve">Đáng lẽ khi máy di chuyển, nên cho người ta thấy máy đã di chuyển từ đâu tới đâu, nhưng để làm được việc đó, ta cần thêm 1 thuộc tính vào Status, điều đó sẽ làm thuật toán chậm đi đáng kể, vì vậy, em đã quyết định lược bỏ đi thuộc tính đó. Thay vào đó, sẽ sử dụng một danh sách khác ở ngoài để lưu giữ, việc này cần thêm thời gian. Hiện tại, nếu người chơi bỏ lỡ, không biết máy đã đi nước nào thì có thể ấn </w:t>
          </w:r>
          <w:r w:rsidR="00F47775">
            <w:lastRenderedPageBreak/>
            <w:t>nút quay lại để xem.</w:t>
          </w:r>
          <w:r w:rsidR="00F47775">
            <w:br/>
            <w:t>Hình ô vuông màu đỏ trông khá thô kệch, nếu có thời gian em sẽ vẽ một hình ảnh khác mềm hơn.</w:t>
          </w:r>
          <w:r w:rsidR="00C96E68">
            <w:br/>
          </w:r>
          <w:r w:rsidR="00C96E68">
            <w:br/>
          </w:r>
          <w:r w:rsidR="00C96E68" w:rsidRPr="00173104">
            <w:rPr>
              <w:b/>
            </w:rPr>
            <w:t>Về xử lí</w:t>
          </w:r>
          <w:r w:rsidR="00C96E68">
            <w:t xml:space="preserve"> : máy còn rất lúng túng khi đến những nước cuối ván, khi mà hai bên còn lại ít quân, máy thường rất khó khăn trong việc dồn ép vua đối phương vào góc, và nhiều trường hợp đi lung tung vì trong vòng 4 - 5 nước đi, quân máy không có cách nào làm thay đổi chỉ số cả. Việc này em vẫn chưa tìm được cách xử lí thích hợp, có lẽ phải thêm vào đó một vài heuristic khác, nhưng để xử lí nó thì rất phức tạp.</w:t>
          </w:r>
          <w:r w:rsidR="00C96E68">
            <w:br/>
          </w:r>
        </w:p>
        <w:p w14:paraId="12F3F6BF" w14:textId="77777777" w:rsidR="003568CD" w:rsidRDefault="003568CD">
          <w:r>
            <w:br w:type="page"/>
          </w:r>
        </w:p>
        <w:p w14:paraId="19090F0C" w14:textId="77777777" w:rsidR="007E1F6A" w:rsidRDefault="007E1F6A" w:rsidP="00AD0412">
          <w:pPr>
            <w:pStyle w:val="Heading1"/>
          </w:pPr>
          <w:bookmarkStart w:id="30" w:name="_Toc408313664"/>
          <w:r>
            <w:lastRenderedPageBreak/>
            <w:t>CHƯƠNG 5: KẾT LUẬN</w:t>
          </w:r>
          <w:bookmarkEnd w:id="30"/>
        </w:p>
        <w:p w14:paraId="0B92F204" w14:textId="4BD7C3E6" w:rsidR="007E1F6A" w:rsidRDefault="007E1F6A" w:rsidP="00C96E68">
          <w:pPr>
            <w:pStyle w:val="Heading2"/>
            <w:ind w:left="720"/>
          </w:pPr>
          <w:bookmarkStart w:id="31" w:name="_Toc408313665"/>
          <w:r>
            <w:t>5.1. Kết quả đạt được</w:t>
          </w:r>
          <w:bookmarkEnd w:id="31"/>
        </w:p>
        <w:p w14:paraId="61052FF8" w14:textId="4310ABD4" w:rsidR="00E86199" w:rsidRPr="00E86199" w:rsidRDefault="00C96E68" w:rsidP="00C96E68">
          <w:pPr>
            <w:ind w:left="1440"/>
          </w:pPr>
          <w:r>
            <w:t>Đã thiết lập được nền tảng của trò chơi cờ vua, giao diện lẫn xử lí.</w:t>
          </w:r>
        </w:p>
        <w:p w14:paraId="1F5B2ED7" w14:textId="77777777" w:rsidR="007E1F6A" w:rsidRDefault="007E1F6A" w:rsidP="00C96E68">
          <w:pPr>
            <w:pStyle w:val="Heading2"/>
            <w:ind w:left="720"/>
          </w:pPr>
          <w:bookmarkStart w:id="32" w:name="_Toc408313666"/>
          <w:r>
            <w:t>5.2. Hạn chế</w:t>
          </w:r>
          <w:bookmarkEnd w:id="32"/>
        </w:p>
        <w:p w14:paraId="719CB935" w14:textId="07A82800" w:rsidR="00C96E68" w:rsidRPr="00C96E68" w:rsidRDefault="00C96E68" w:rsidP="00C96E68">
          <w:pPr>
            <w:ind w:left="1440"/>
          </w:pPr>
          <w:r>
            <w:t>Có thể nói kết quả chưa có gì đáng chú ý bởi hiệu suất thực thi còn quá thấp, thời gian chờ xử</w:t>
          </w:r>
          <w:r w:rsidR="002E1EB6">
            <w:t xml:space="preserve"> lí quá lâu, heuristic nghèo nàn.</w:t>
          </w:r>
          <w:r w:rsidR="002E1EB6">
            <w:br/>
            <w:t>Một số vấn đề về giao diện chưa ổn định.</w:t>
          </w:r>
          <w:r w:rsidR="002E1EB6">
            <w:br/>
          </w:r>
          <w:r>
            <w:br/>
            <w:t xml:space="preserve">Khi hoàn thành sản phẩm, em có cho chơi thử với một </w:t>
          </w:r>
          <w:r w:rsidR="0050095D">
            <w:t>ứng dụng khác được tải về, kết quả là máy của em thua thảm hại cả về kết quả lẫn hiệu suất.</w:t>
          </w:r>
          <w:r w:rsidR="0050095D">
            <w:br/>
            <w:t>Khi bật taskmanager lên để theo dõi, ứng dụng của em mất hơn 2 giây, trong khi ứng dụng của họ chỉ mất 0.3 giây.</w:t>
          </w:r>
          <w:r w:rsidR="0050095D">
            <w:br/>
            <w:t>Mức dùng CPU của họ chỉ là 5%, trong khi ứng dụng của em là 100%.</w:t>
          </w:r>
          <w:r w:rsidR="0050095D">
            <w:br/>
            <w:t>Cứ như là ứng dụng của họ chỉ phải duyệt qua 1 list và chọn 1 từ list đó vậy.</w:t>
          </w:r>
          <w:r w:rsidR="0050095D">
            <w:br/>
          </w:r>
          <w:r w:rsidR="002E1EB6">
            <w:t>H</w:t>
          </w:r>
          <w:r w:rsidR="0050095D">
            <w:t>iệu suất đó gần như là không thể với cây minimax có độ</w:t>
          </w:r>
          <w:r w:rsidR="002E1EB6">
            <w:t xml:space="preserve"> sâu là 4 và đó mới chỉ là mức nornmal của họ.</w:t>
          </w:r>
          <w:r w:rsidR="0050095D">
            <w:br/>
            <w:t>Đến giờ em vẫn ko hiểu họ</w:t>
          </w:r>
          <w:r w:rsidR="00C35A09">
            <w:t xml:space="preserve"> làm cách nào.</w:t>
          </w:r>
        </w:p>
        <w:p w14:paraId="0820A81B" w14:textId="77777777" w:rsidR="007E1F6A" w:rsidRDefault="007E1F6A" w:rsidP="00C96E68">
          <w:pPr>
            <w:pStyle w:val="Heading2"/>
            <w:ind w:left="720"/>
          </w:pPr>
          <w:bookmarkStart w:id="33" w:name="_Toc408313667"/>
          <w:r>
            <w:t>5.3. Hướng phát triển</w:t>
          </w:r>
          <w:bookmarkEnd w:id="33"/>
        </w:p>
        <w:p w14:paraId="403E2868" w14:textId="566ECC83" w:rsidR="00296A88" w:rsidRDefault="00296A88" w:rsidP="00296A88">
          <w:pPr>
            <w:pStyle w:val="Heading3"/>
            <w:ind w:left="1440"/>
          </w:pPr>
          <w:bookmarkStart w:id="34" w:name="_Toc408313668"/>
          <w:r>
            <w:t>Về Hình thức</w:t>
          </w:r>
          <w:bookmarkEnd w:id="34"/>
        </w:p>
        <w:p w14:paraId="6379E5B9" w14:textId="531C9AA3" w:rsidR="00296A88" w:rsidRDefault="00296A88" w:rsidP="00296A88">
          <w:pPr>
            <w:ind w:left="1440"/>
          </w:pPr>
          <w:r>
            <w:t>Sau môn lập trình mạng và lập trình web, em sẽ thử đưa ứng dụng này lên web và cho chế độ</w:t>
          </w:r>
          <w:r w:rsidR="001649B3">
            <w:t xml:space="preserve"> multiplayer.</w:t>
          </w:r>
          <w:r w:rsidR="00C35A09">
            <w:br/>
            <w:t>khắc phục một số Bug giao diện.</w:t>
          </w:r>
          <w:r w:rsidR="00C35A09">
            <w:br/>
            <w:t>Thêm chức năng gợi ý.</w:t>
          </w:r>
        </w:p>
        <w:p w14:paraId="122EB5FE" w14:textId="11F35543" w:rsidR="001649B3" w:rsidRDefault="001649B3" w:rsidP="001649B3">
          <w:pPr>
            <w:pStyle w:val="Heading3"/>
            <w:ind w:left="1440"/>
          </w:pPr>
          <w:bookmarkStart w:id="35" w:name="_Toc408313669"/>
          <w:r>
            <w:t>Về xử lí</w:t>
          </w:r>
          <w:bookmarkEnd w:id="35"/>
        </w:p>
        <w:p w14:paraId="1E2182FB" w14:textId="1B6E9924" w:rsidR="003568CD" w:rsidRDefault="001649B3" w:rsidP="001649B3">
          <w:pPr>
            <w:ind w:left="1440"/>
          </w:pPr>
          <w:r>
            <w:t>Tiếp tục tìm hiểu các giải thuật khác để áp dụng.</w:t>
          </w:r>
        </w:p>
        <w:p w14:paraId="7CF5C3BB" w14:textId="77777777" w:rsidR="003568CD" w:rsidRDefault="003568CD">
          <w:r>
            <w:br w:type="page"/>
          </w:r>
        </w:p>
        <w:p w14:paraId="785E97D0" w14:textId="77777777" w:rsidR="00272F3C" w:rsidRDefault="007E1F6A" w:rsidP="00272F3C">
          <w:pPr>
            <w:pStyle w:val="Heading1"/>
          </w:pPr>
          <w:bookmarkStart w:id="36" w:name="_Toc408313670"/>
          <w:r>
            <w:lastRenderedPageBreak/>
            <w:t>TÀI LIỆU THAM KHẢO</w:t>
          </w:r>
          <w:bookmarkEnd w:id="36"/>
        </w:p>
        <w:p w14:paraId="53D79E3E" w14:textId="77777777" w:rsidR="00387605" w:rsidRDefault="00757C08" w:rsidP="00387605">
          <w:pPr>
            <w:ind w:left="720"/>
          </w:pPr>
        </w:p>
      </w:sdtContent>
    </w:sdt>
    <w:p w14:paraId="19C45D73" w14:textId="61AF662E" w:rsidR="00BA3132" w:rsidRPr="00387605" w:rsidRDefault="00757C08" w:rsidP="00387605">
      <w:pPr>
        <w:ind w:left="720"/>
        <w:rPr>
          <w:color w:val="CC0000"/>
        </w:rPr>
      </w:pPr>
      <w:hyperlink r:id="rId65" w:history="1">
        <w:r w:rsidR="00387605" w:rsidRPr="00387605">
          <w:rPr>
            <w:rStyle w:val="Hyperlink"/>
          </w:rPr>
          <w:t>Artificial Intelligence - A Modern Approach - 3</w:t>
        </w:r>
        <w:r w:rsidR="00387605" w:rsidRPr="00387605">
          <w:rPr>
            <w:rStyle w:val="Hyperlink"/>
            <w:vertAlign w:val="superscript"/>
          </w:rPr>
          <w:t>rd</w:t>
        </w:r>
        <w:r w:rsidR="00387605" w:rsidRPr="00387605">
          <w:rPr>
            <w:rStyle w:val="Hyperlink"/>
          </w:rPr>
          <w:t xml:space="preserve"> Edition</w:t>
        </w:r>
      </w:hyperlink>
      <w:r w:rsidR="00387605">
        <w:rPr>
          <w:color w:val="CC0000"/>
        </w:rPr>
        <w:br/>
      </w:r>
      <w:hyperlink r:id="rId66" w:history="1">
        <w:r w:rsidR="00387605" w:rsidRPr="00387605">
          <w:rPr>
            <w:rStyle w:val="Hyperlink"/>
          </w:rPr>
          <w:t>THE QUEST FOR ARTIFICIAL INTELLIGENCE</w:t>
        </w:r>
      </w:hyperlink>
    </w:p>
    <w:sectPr w:rsidR="00BA3132" w:rsidRPr="00387605" w:rsidSect="007D483D">
      <w:headerReference w:type="default" r:id="rId67"/>
      <w:footerReference w:type="default" r:id="rId68"/>
      <w:pgSz w:w="12240" w:h="15840"/>
      <w:pgMar w:top="1440" w:right="1008"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D98717" w14:textId="77777777" w:rsidR="00757C08" w:rsidRDefault="00757C08">
      <w:pPr>
        <w:spacing w:line="240" w:lineRule="auto"/>
      </w:pPr>
      <w:r>
        <w:separator/>
      </w:r>
    </w:p>
  </w:endnote>
  <w:endnote w:type="continuationSeparator" w:id="0">
    <w:p w14:paraId="2B2C2AFC" w14:textId="77777777" w:rsidR="00757C08" w:rsidRDefault="00757C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CE11E" w14:textId="77777777" w:rsidR="0070568E" w:rsidRDefault="0070568E">
    <w:pPr>
      <w:pStyle w:val="Footer"/>
    </w:pPr>
    <w:r>
      <w:rPr>
        <w:noProof/>
        <w:lang w:eastAsia="en-US"/>
      </w:rPr>
      <mc:AlternateContent>
        <mc:Choice Requires="wps">
          <w:drawing>
            <wp:inline distT="0" distB="0" distL="0" distR="0" wp14:anchorId="73A4D139" wp14:editId="14FB78D0">
              <wp:extent cx="347472" cy="347472"/>
              <wp:effectExtent l="0" t="0" r="0" b="0"/>
              <wp:docPr id="5" name="Oval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47472" cy="347472"/>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359CF3" w14:textId="77777777" w:rsidR="0070568E" w:rsidRDefault="0070568E">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593802">
                            <w:rPr>
                              <w:rStyle w:val="PageNumber"/>
                              <w:noProof/>
                            </w:rPr>
                            <w:t>20</w:t>
                          </w:r>
                          <w:r>
                            <w:rPr>
                              <w:rStyle w:val="PageNumber"/>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oval w14:anchorId="73A4D139" id="Oval 5" o:spid="_x0000_s1057" style="width:27.35pt;height:2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" fillcolor="#029676 [3207]" stroked="f" strokeweight="1pt">
              <v:stroke joinstyle="miter"/>
              <v:path arrowok="t"/>
              <o:lock v:ext="edit" aspectratio="t"/>
              <v:textbox inset="0,0,0,0">
                <w:txbxContent>
                  <w:p w14:paraId="66359CF3" w14:textId="77777777" w:rsidR="0070568E" w:rsidRDefault="0070568E">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593802">
                      <w:rPr>
                        <w:rStyle w:val="PageNumber"/>
                        <w:noProof/>
                      </w:rPr>
                      <w:t>20</w:t>
                    </w:r>
                    <w:r>
                      <w:rPr>
                        <w:rStyle w:val="PageNumber"/>
                      </w:rPr>
                      <w:fldChar w:fldCharType="end"/>
                    </w:r>
                  </w:p>
                </w:txbxContent>
              </v:textbox>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65EB53" w14:textId="77777777" w:rsidR="00757C08" w:rsidRDefault="00757C08">
      <w:pPr>
        <w:spacing w:line="240" w:lineRule="auto"/>
      </w:pPr>
      <w:r>
        <w:separator/>
      </w:r>
    </w:p>
  </w:footnote>
  <w:footnote w:type="continuationSeparator" w:id="0">
    <w:p w14:paraId="22FF8981" w14:textId="77777777" w:rsidR="00757C08" w:rsidRDefault="00757C0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E3759" w14:textId="77777777" w:rsidR="0070568E" w:rsidRDefault="0070568E" w:rsidP="008177C6">
    <w:pPr>
      <w:pStyle w:val="Header"/>
      <w:ind w:left="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1D547E3A"/>
    <w:lvl w:ilvl="0">
      <w:start w:val="1"/>
      <w:numFmt w:val="decimal"/>
      <w:lvlText w:val="%1."/>
      <w:lvlJc w:val="left"/>
      <w:pPr>
        <w:tabs>
          <w:tab w:val="num" w:pos="360"/>
        </w:tabs>
        <w:ind w:left="360" w:hanging="360"/>
      </w:pPr>
    </w:lvl>
  </w:abstractNum>
  <w:abstractNum w:abstractNumId="1">
    <w:nsid w:val="FFFFFF89"/>
    <w:multiLevelType w:val="singleLevel"/>
    <w:tmpl w:val="CD06E222"/>
    <w:lvl w:ilvl="0">
      <w:start w:val="1"/>
      <w:numFmt w:val="bullet"/>
      <w:pStyle w:val="ListBullet"/>
      <w:lvlText w:val=""/>
      <w:lvlJc w:val="left"/>
      <w:pPr>
        <w:ind w:left="216" w:hanging="216"/>
      </w:pPr>
      <w:rPr>
        <w:rFonts w:ascii="Symbol" w:hAnsi="Symbol" w:hint="default"/>
        <w:color w:val="2A4F1C" w:themeColor="accent1" w:themeShade="80"/>
      </w:rPr>
    </w:lvl>
  </w:abstractNum>
  <w:abstractNum w:abstractNumId="2">
    <w:nsid w:val="086C3A0B"/>
    <w:multiLevelType w:val="multilevel"/>
    <w:tmpl w:val="D16E2A0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1ED30E5"/>
    <w:multiLevelType w:val="hybridMultilevel"/>
    <w:tmpl w:val="459CE312"/>
    <w:lvl w:ilvl="0" w:tplc="7048EEA8">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2A3C0DC8"/>
    <w:multiLevelType w:val="hybridMultilevel"/>
    <w:tmpl w:val="1AEE9EC8"/>
    <w:lvl w:ilvl="0" w:tplc="D3167842">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37590AF2"/>
    <w:multiLevelType w:val="hybridMultilevel"/>
    <w:tmpl w:val="D2C44688"/>
    <w:lvl w:ilvl="0" w:tplc="9EC8EF0A">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38182CB2"/>
    <w:multiLevelType w:val="hybridMultilevel"/>
    <w:tmpl w:val="B248E996"/>
    <w:lvl w:ilvl="0" w:tplc="B6DA4FD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42966FF"/>
    <w:multiLevelType w:val="hybridMultilevel"/>
    <w:tmpl w:val="8C62F090"/>
    <w:lvl w:ilvl="0" w:tplc="67884C6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64F60678"/>
    <w:multiLevelType w:val="hybridMultilevel"/>
    <w:tmpl w:val="FC1C56B4"/>
    <w:lvl w:ilvl="0" w:tplc="5BD0CBB2">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68E72D35"/>
    <w:multiLevelType w:val="hybridMultilevel"/>
    <w:tmpl w:val="6E3684B8"/>
    <w:lvl w:ilvl="0" w:tplc="E684EEAA">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6CE679C6"/>
    <w:multiLevelType w:val="hybridMultilevel"/>
    <w:tmpl w:val="AFF27EB6"/>
    <w:lvl w:ilvl="0" w:tplc="D67A8018">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2"/>
  </w:num>
  <w:num w:numId="5">
    <w:abstractNumId w:val="6"/>
  </w:num>
  <w:num w:numId="6">
    <w:abstractNumId w:val="10"/>
  </w:num>
  <w:num w:numId="7">
    <w:abstractNumId w:val="3"/>
  </w:num>
  <w:num w:numId="8">
    <w:abstractNumId w:val="9"/>
  </w:num>
  <w:num w:numId="9">
    <w:abstractNumId w:val="5"/>
  </w:num>
  <w:num w:numId="10">
    <w:abstractNumId w:val="7"/>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F6A"/>
    <w:rsid w:val="000057C5"/>
    <w:rsid w:val="000434BB"/>
    <w:rsid w:val="000700F2"/>
    <w:rsid w:val="0009172C"/>
    <w:rsid w:val="000920C6"/>
    <w:rsid w:val="000965CA"/>
    <w:rsid w:val="000A6C48"/>
    <w:rsid w:val="000D12C9"/>
    <w:rsid w:val="001002AA"/>
    <w:rsid w:val="001038F3"/>
    <w:rsid w:val="001046D1"/>
    <w:rsid w:val="0012286B"/>
    <w:rsid w:val="00130C66"/>
    <w:rsid w:val="0014354E"/>
    <w:rsid w:val="00157594"/>
    <w:rsid w:val="001600A5"/>
    <w:rsid w:val="001632E5"/>
    <w:rsid w:val="001649B3"/>
    <w:rsid w:val="00173104"/>
    <w:rsid w:val="001731D9"/>
    <w:rsid w:val="00175F6D"/>
    <w:rsid w:val="00177427"/>
    <w:rsid w:val="00193CBA"/>
    <w:rsid w:val="001B69DD"/>
    <w:rsid w:val="001E649F"/>
    <w:rsid w:val="001F721D"/>
    <w:rsid w:val="002205B2"/>
    <w:rsid w:val="00272056"/>
    <w:rsid w:val="00272F3C"/>
    <w:rsid w:val="00280E8A"/>
    <w:rsid w:val="002950FD"/>
    <w:rsid w:val="00296A88"/>
    <w:rsid w:val="002A2038"/>
    <w:rsid w:val="002B15C3"/>
    <w:rsid w:val="002B3AF5"/>
    <w:rsid w:val="002C0F56"/>
    <w:rsid w:val="002D6F13"/>
    <w:rsid w:val="002E1EB6"/>
    <w:rsid w:val="002F3C47"/>
    <w:rsid w:val="002F4F52"/>
    <w:rsid w:val="003320E2"/>
    <w:rsid w:val="003370A6"/>
    <w:rsid w:val="00340008"/>
    <w:rsid w:val="0035102F"/>
    <w:rsid w:val="003568CD"/>
    <w:rsid w:val="00363007"/>
    <w:rsid w:val="00364F72"/>
    <w:rsid w:val="0037291F"/>
    <w:rsid w:val="00387605"/>
    <w:rsid w:val="003A4B0D"/>
    <w:rsid w:val="003A5CAA"/>
    <w:rsid w:val="003A70A6"/>
    <w:rsid w:val="003B2072"/>
    <w:rsid w:val="003B54F7"/>
    <w:rsid w:val="003F64A4"/>
    <w:rsid w:val="0041024D"/>
    <w:rsid w:val="00425200"/>
    <w:rsid w:val="00427EAE"/>
    <w:rsid w:val="004379F1"/>
    <w:rsid w:val="0045467E"/>
    <w:rsid w:val="00461A2B"/>
    <w:rsid w:val="004662A1"/>
    <w:rsid w:val="004724EC"/>
    <w:rsid w:val="00477598"/>
    <w:rsid w:val="0048198E"/>
    <w:rsid w:val="004902A7"/>
    <w:rsid w:val="004C2ED4"/>
    <w:rsid w:val="004F1A30"/>
    <w:rsid w:val="0050084A"/>
    <w:rsid w:val="0050095D"/>
    <w:rsid w:val="00503E2F"/>
    <w:rsid w:val="0050409C"/>
    <w:rsid w:val="005116E8"/>
    <w:rsid w:val="00512E94"/>
    <w:rsid w:val="00536B2B"/>
    <w:rsid w:val="00551E27"/>
    <w:rsid w:val="00563658"/>
    <w:rsid w:val="005714EE"/>
    <w:rsid w:val="005761EB"/>
    <w:rsid w:val="00593802"/>
    <w:rsid w:val="00595AF4"/>
    <w:rsid w:val="005B2456"/>
    <w:rsid w:val="005F2F8B"/>
    <w:rsid w:val="00600952"/>
    <w:rsid w:val="00604771"/>
    <w:rsid w:val="006256D9"/>
    <w:rsid w:val="00630084"/>
    <w:rsid w:val="006643EE"/>
    <w:rsid w:val="006730AF"/>
    <w:rsid w:val="006A0957"/>
    <w:rsid w:val="006E0D6B"/>
    <w:rsid w:val="006E6820"/>
    <w:rsid w:val="006F0904"/>
    <w:rsid w:val="00702A94"/>
    <w:rsid w:val="0070568E"/>
    <w:rsid w:val="00720BEB"/>
    <w:rsid w:val="00757C08"/>
    <w:rsid w:val="007601DF"/>
    <w:rsid w:val="00766769"/>
    <w:rsid w:val="00781516"/>
    <w:rsid w:val="0079086A"/>
    <w:rsid w:val="007C37CB"/>
    <w:rsid w:val="007D483D"/>
    <w:rsid w:val="007E1F6A"/>
    <w:rsid w:val="007F26A7"/>
    <w:rsid w:val="008041B7"/>
    <w:rsid w:val="008122EA"/>
    <w:rsid w:val="008177C6"/>
    <w:rsid w:val="00827F23"/>
    <w:rsid w:val="00840BC9"/>
    <w:rsid w:val="008435BA"/>
    <w:rsid w:val="008613A1"/>
    <w:rsid w:val="0089071B"/>
    <w:rsid w:val="008A59DA"/>
    <w:rsid w:val="008C2675"/>
    <w:rsid w:val="008E2E49"/>
    <w:rsid w:val="0091042A"/>
    <w:rsid w:val="00924818"/>
    <w:rsid w:val="009423F6"/>
    <w:rsid w:val="0095706F"/>
    <w:rsid w:val="00963FD9"/>
    <w:rsid w:val="00975DBE"/>
    <w:rsid w:val="00980311"/>
    <w:rsid w:val="009C7DB0"/>
    <w:rsid w:val="009D1AD7"/>
    <w:rsid w:val="009E2982"/>
    <w:rsid w:val="009E3A98"/>
    <w:rsid w:val="00A15423"/>
    <w:rsid w:val="00A327CD"/>
    <w:rsid w:val="00A40267"/>
    <w:rsid w:val="00A40ED4"/>
    <w:rsid w:val="00A43AC7"/>
    <w:rsid w:val="00A53614"/>
    <w:rsid w:val="00A551F5"/>
    <w:rsid w:val="00A56DE2"/>
    <w:rsid w:val="00A92484"/>
    <w:rsid w:val="00A92AA2"/>
    <w:rsid w:val="00AA2BC1"/>
    <w:rsid w:val="00AB056A"/>
    <w:rsid w:val="00AC7BE8"/>
    <w:rsid w:val="00AD0412"/>
    <w:rsid w:val="00B133FF"/>
    <w:rsid w:val="00B37599"/>
    <w:rsid w:val="00B84133"/>
    <w:rsid w:val="00BA3132"/>
    <w:rsid w:val="00BA4E58"/>
    <w:rsid w:val="00BA60E8"/>
    <w:rsid w:val="00BB18B6"/>
    <w:rsid w:val="00C11B1A"/>
    <w:rsid w:val="00C355A5"/>
    <w:rsid w:val="00C35A09"/>
    <w:rsid w:val="00C404C8"/>
    <w:rsid w:val="00C46C7E"/>
    <w:rsid w:val="00C51C12"/>
    <w:rsid w:val="00C57EBD"/>
    <w:rsid w:val="00C96E68"/>
    <w:rsid w:val="00CB1FB3"/>
    <w:rsid w:val="00CC2440"/>
    <w:rsid w:val="00CC4071"/>
    <w:rsid w:val="00CE3E49"/>
    <w:rsid w:val="00CE7A56"/>
    <w:rsid w:val="00D67D21"/>
    <w:rsid w:val="00D80360"/>
    <w:rsid w:val="00DC1AAC"/>
    <w:rsid w:val="00DD29E2"/>
    <w:rsid w:val="00DF0650"/>
    <w:rsid w:val="00DF3719"/>
    <w:rsid w:val="00E13DF8"/>
    <w:rsid w:val="00E17534"/>
    <w:rsid w:val="00E248E4"/>
    <w:rsid w:val="00E540DF"/>
    <w:rsid w:val="00E61E16"/>
    <w:rsid w:val="00E627E8"/>
    <w:rsid w:val="00E86199"/>
    <w:rsid w:val="00E87E83"/>
    <w:rsid w:val="00E97518"/>
    <w:rsid w:val="00EC00ED"/>
    <w:rsid w:val="00EC2F8B"/>
    <w:rsid w:val="00F47775"/>
    <w:rsid w:val="00F478F1"/>
    <w:rsid w:val="00F55A6B"/>
    <w:rsid w:val="00F63C99"/>
    <w:rsid w:val="00F86231"/>
    <w:rsid w:val="00F8697B"/>
    <w:rsid w:val="00F96E6E"/>
    <w:rsid w:val="00FA4D5E"/>
    <w:rsid w:val="00FA6028"/>
    <w:rsid w:val="00FC042A"/>
    <w:rsid w:val="00FC61D2"/>
    <w:rsid w:val="00FF7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082729"/>
  <w15:chartTrackingRefBased/>
  <w15:docId w15:val="{53698668-366A-460C-99B3-8E99C71C4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000000" w:themeColor="text1"/>
        <w:lang w:val="en-US" w:eastAsia="ja-JP" w:bidi="ar-SA"/>
      </w:rPr>
    </w:rPrDefault>
    <w:pPrDefault>
      <w:pPr>
        <w:spacing w:before="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pBdr>
        <w:top w:val="single" w:sz="2" w:space="4" w:color="549E39" w:themeColor="accent1"/>
        <w:left w:val="single" w:sz="2" w:space="4" w:color="549E39" w:themeColor="accent1"/>
        <w:bottom w:val="single" w:sz="2" w:space="4" w:color="549E39" w:themeColor="accent1"/>
        <w:right w:val="single" w:sz="2" w:space="4" w:color="549E39" w:themeColor="accent1"/>
      </w:pBdr>
      <w:shd w:val="clear" w:color="auto" w:fill="549E39" w:themeFill="accent1"/>
      <w:spacing w:before="360" w:line="240" w:lineRule="auto"/>
      <w:outlineLvl w:val="0"/>
    </w:pPr>
    <w:rPr>
      <w:rFonts w:asciiTheme="majorHAnsi" w:eastAsiaTheme="majorEastAsia" w:hAnsiTheme="majorHAnsi" w:cstheme="majorBidi"/>
      <w:b/>
      <w:bCs/>
      <w:caps/>
      <w:color w:val="FFFFFF" w:themeColor="background1"/>
      <w:sz w:val="22"/>
      <w:szCs w:val="22"/>
    </w:rPr>
  </w:style>
  <w:style w:type="paragraph" w:styleId="Heading2">
    <w:name w:val="heading 2"/>
    <w:basedOn w:val="Normal"/>
    <w:next w:val="Normal"/>
    <w:link w:val="Heading2Char"/>
    <w:uiPriority w:val="1"/>
    <w:unhideWhenUsed/>
    <w:qFormat/>
    <w:pPr>
      <w:keepNext/>
      <w:keepLines/>
      <w:pBdr>
        <w:top w:val="single" w:sz="2" w:space="4" w:color="8AB833" w:themeColor="accent2"/>
        <w:left w:val="single" w:sz="2" w:space="4" w:color="8AB833" w:themeColor="accent2"/>
        <w:bottom w:val="single" w:sz="2" w:space="4" w:color="8AB833" w:themeColor="accent2"/>
        <w:right w:val="single" w:sz="2" w:space="4" w:color="8AB833" w:themeColor="accent2"/>
      </w:pBdr>
      <w:shd w:val="clear" w:color="auto" w:fill="8AB833" w:themeFill="accent2"/>
      <w:spacing w:before="240" w:after="240" w:line="240" w:lineRule="auto"/>
      <w:outlineLvl w:val="1"/>
    </w:pPr>
    <w:rPr>
      <w:caps/>
      <w:sz w:val="22"/>
      <w:szCs w:val="22"/>
    </w:rPr>
  </w:style>
  <w:style w:type="paragraph" w:styleId="Heading3">
    <w:name w:val="heading 3"/>
    <w:basedOn w:val="Normal"/>
    <w:next w:val="Normal"/>
    <w:link w:val="Heading3Char"/>
    <w:uiPriority w:val="1"/>
    <w:unhideWhenUsed/>
    <w:qFormat/>
    <w:pPr>
      <w:keepNext/>
      <w:keepLines/>
      <w:pBdr>
        <w:top w:val="single" w:sz="8" w:space="1" w:color="8AB833" w:themeColor="accent2"/>
        <w:left w:val="single" w:sz="8" w:space="4" w:color="8AB833" w:themeColor="accent2"/>
      </w:pBdr>
      <w:spacing w:before="240" w:after="60" w:line="240" w:lineRule="auto"/>
      <w:outlineLvl w:val="2"/>
    </w:pPr>
    <w:rPr>
      <w:caps/>
      <w:color w:val="2A4F1C" w:themeColor="accent1" w:themeShade="80"/>
      <w:sz w:val="22"/>
      <w:szCs w:val="22"/>
    </w:rPr>
  </w:style>
  <w:style w:type="paragraph" w:styleId="Heading4">
    <w:name w:val="heading 4"/>
    <w:basedOn w:val="Normal"/>
    <w:next w:val="Normal"/>
    <w:link w:val="Heading4Char"/>
    <w:uiPriority w:val="9"/>
    <w:unhideWhenUsed/>
    <w:qFormat/>
    <w:rsid w:val="00E61E16"/>
    <w:pPr>
      <w:keepNext/>
      <w:keepLines/>
      <w:spacing w:before="40"/>
      <w:outlineLvl w:val="3"/>
    </w:pPr>
    <w:rPr>
      <w:rFonts w:asciiTheme="majorHAnsi" w:eastAsiaTheme="majorEastAsia" w:hAnsiTheme="majorHAnsi" w:cstheme="majorBidi"/>
      <w:i/>
      <w:iCs/>
      <w:color w:val="3E762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before="0" w:line="240" w:lineRule="auto"/>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kern w:val="28"/>
      <w:sz w:val="72"/>
      <w:szCs w:val="72"/>
    </w:rPr>
  </w:style>
  <w:style w:type="paragraph" w:customStyle="1" w:styleId="ContactInfo">
    <w:name w:val="Contact Info"/>
    <w:basedOn w:val="Normal"/>
    <w:qFormat/>
    <w:pPr>
      <w:spacing w:before="0" w:line="300" w:lineRule="auto"/>
    </w:pPr>
    <w:rPr>
      <w:sz w:val="28"/>
      <w:szCs w:val="28"/>
    </w:rPr>
  </w:style>
  <w:style w:type="paragraph" w:styleId="BodyText">
    <w:name w:val="Body Text"/>
    <w:basedOn w:val="Normal"/>
    <w:link w:val="BodyTextChar"/>
    <w:uiPriority w:val="99"/>
    <w:unhideWhenUsed/>
    <w:pPr>
      <w:spacing w:before="0" w:line="240" w:lineRule="auto"/>
      <w:jc w:val="center"/>
    </w:pPr>
    <w:rPr>
      <w:color w:val="FFFFFF" w:themeColor="background1"/>
    </w:rPr>
  </w:style>
  <w:style w:type="character" w:customStyle="1" w:styleId="BodyTextChar">
    <w:name w:val="Body Text Char"/>
    <w:basedOn w:val="DefaultParagraphFont"/>
    <w:link w:val="BodyText"/>
    <w:uiPriority w:val="99"/>
    <w:rPr>
      <w:color w:val="FFFFFF" w:themeColor="background1"/>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before="0" w:line="240" w:lineRule="auto"/>
      <w:ind w:left="-720"/>
    </w:pPr>
  </w:style>
  <w:style w:type="character" w:customStyle="1" w:styleId="FooterChar">
    <w:name w:val="Footer Char"/>
    <w:basedOn w:val="DefaultParagraphFont"/>
    <w:link w:val="Footer"/>
    <w:uiPriority w:val="99"/>
  </w:style>
  <w:style w:type="character" w:styleId="PageNumber">
    <w:name w:val="page number"/>
    <w:basedOn w:val="DefaultParagraphFont"/>
    <w:uiPriority w:val="99"/>
    <w:unhideWhenUsed/>
    <w:rPr>
      <w:b/>
      <w:bCs/>
      <w:sz w:val="28"/>
      <w:szCs w:val="28"/>
    </w:rPr>
  </w:style>
  <w:style w:type="character" w:customStyle="1" w:styleId="Heading1Char">
    <w:name w:val="Heading 1 Char"/>
    <w:basedOn w:val="DefaultParagraphFont"/>
    <w:link w:val="Heading1"/>
    <w:uiPriority w:val="9"/>
    <w:rPr>
      <w:rFonts w:asciiTheme="majorHAnsi" w:eastAsiaTheme="majorEastAsia" w:hAnsiTheme="majorHAnsi" w:cstheme="majorBidi"/>
      <w:b/>
      <w:bCs/>
      <w:caps/>
      <w:color w:val="FFFFFF" w:themeColor="background1"/>
      <w:sz w:val="22"/>
      <w:szCs w:val="22"/>
      <w:shd w:val="clear" w:color="auto" w:fill="549E39" w:themeFill="accent1"/>
    </w:rPr>
  </w:style>
  <w:style w:type="character" w:customStyle="1" w:styleId="Heading2Char">
    <w:name w:val="Heading 2 Char"/>
    <w:basedOn w:val="DefaultParagraphFont"/>
    <w:link w:val="Heading2"/>
    <w:uiPriority w:val="1"/>
    <w:rPr>
      <w:caps/>
      <w:sz w:val="22"/>
      <w:szCs w:val="22"/>
      <w:shd w:val="clear" w:color="auto" w:fill="8AB833" w:themeFill="accent2"/>
    </w:rPr>
  </w:style>
  <w:style w:type="paragraph" w:styleId="ListBullet">
    <w:name w:val="List Bullet"/>
    <w:basedOn w:val="Normal"/>
    <w:uiPriority w:val="1"/>
    <w:qFormat/>
    <w:pPr>
      <w:numPr>
        <w:numId w:val="1"/>
      </w:numPr>
      <w:spacing w:before="120" w:line="264" w:lineRule="auto"/>
    </w:pPr>
    <w:rPr>
      <w:color w:val="455F51" w:themeColor="text2"/>
    </w:rPr>
  </w:style>
  <w:style w:type="character" w:customStyle="1" w:styleId="Heading3Char">
    <w:name w:val="Heading 3 Char"/>
    <w:basedOn w:val="DefaultParagraphFont"/>
    <w:link w:val="Heading3"/>
    <w:uiPriority w:val="1"/>
    <w:rPr>
      <w:caps/>
      <w:color w:val="2A4F1C" w:themeColor="accent1" w:themeShade="80"/>
      <w:sz w:val="22"/>
      <w:szCs w:val="22"/>
    </w:rPr>
  </w:style>
  <w:style w:type="paragraph" w:styleId="Quote">
    <w:name w:val="Quote"/>
    <w:basedOn w:val="Normal"/>
    <w:next w:val="Normal"/>
    <w:link w:val="QuoteChar"/>
    <w:uiPriority w:val="2"/>
    <w:qFormat/>
    <w:pPr>
      <w:pBdr>
        <w:top w:val="single" w:sz="8" w:space="8" w:color="445C19" w:themeColor="accent2" w:themeShade="80"/>
        <w:left w:val="single" w:sz="8" w:space="8" w:color="445C19" w:themeColor="accent2" w:themeShade="80"/>
      </w:pBdr>
      <w:spacing w:after="80"/>
      <w:ind w:left="1440" w:right="1440"/>
    </w:pPr>
    <w:rPr>
      <w:i/>
      <w:iCs/>
      <w:color w:val="445C19" w:themeColor="accent2" w:themeShade="80"/>
    </w:rPr>
  </w:style>
  <w:style w:type="character" w:customStyle="1" w:styleId="QuoteChar">
    <w:name w:val="Quote Char"/>
    <w:basedOn w:val="DefaultParagraphFont"/>
    <w:link w:val="Quote"/>
    <w:uiPriority w:val="2"/>
    <w:rPr>
      <w:i/>
      <w:iCs/>
      <w:color w:val="445C19" w:themeColor="accent2" w:themeShade="80"/>
    </w:rPr>
  </w:style>
  <w:style w:type="paragraph" w:styleId="TOCHeading">
    <w:name w:val="TOC Heading"/>
    <w:basedOn w:val="Heading1"/>
    <w:next w:val="Normal"/>
    <w:uiPriority w:val="39"/>
    <w:unhideWhenUsed/>
    <w:qFormat/>
    <w:pPr>
      <w:spacing w:before="240"/>
      <w:outlineLvl w:val="9"/>
    </w:pPr>
  </w:style>
  <w:style w:type="table" w:styleId="GridTable4-Accent4">
    <w:name w:val="Grid Table 4 Accent 4"/>
    <w:basedOn w:val="TableNormal"/>
    <w:uiPriority w:val="49"/>
    <w:rsid w:val="007E1F6A"/>
    <w:pPr>
      <w:spacing w:line="240" w:lineRule="auto"/>
    </w:p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insideV w:val="single" w:sz="4" w:space="0" w:color="2AFCCE" w:themeColor="accent4" w:themeTint="99"/>
      </w:tblBorders>
    </w:tblPr>
    <w:tblStylePr w:type="firstRow">
      <w:rPr>
        <w:b/>
        <w:bCs/>
        <w:color w:val="FFFFFF" w:themeColor="background1"/>
      </w:rPr>
      <w:tblPr/>
      <w:tcPr>
        <w:tcBorders>
          <w:top w:val="single" w:sz="4" w:space="0" w:color="029676" w:themeColor="accent4"/>
          <w:left w:val="single" w:sz="4" w:space="0" w:color="029676" w:themeColor="accent4"/>
          <w:bottom w:val="single" w:sz="4" w:space="0" w:color="029676" w:themeColor="accent4"/>
          <w:right w:val="single" w:sz="4" w:space="0" w:color="029676" w:themeColor="accent4"/>
          <w:insideH w:val="nil"/>
          <w:insideV w:val="nil"/>
        </w:tcBorders>
        <w:shd w:val="clear" w:color="auto" w:fill="029676" w:themeFill="accent4"/>
      </w:tcPr>
    </w:tblStylePr>
    <w:tblStylePr w:type="lastRow">
      <w:rPr>
        <w:b/>
        <w:bCs/>
      </w:rPr>
      <w:tblPr/>
      <w:tcPr>
        <w:tcBorders>
          <w:top w:val="double" w:sz="4" w:space="0" w:color="029676" w:themeColor="accent4"/>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character" w:styleId="Hyperlink">
    <w:name w:val="Hyperlink"/>
    <w:basedOn w:val="DefaultParagraphFont"/>
    <w:uiPriority w:val="99"/>
    <w:unhideWhenUsed/>
    <w:rsid w:val="00EC00ED"/>
    <w:rPr>
      <w:color w:val="6B9F25" w:themeColor="hyperlink"/>
      <w:u w:val="single"/>
    </w:rPr>
  </w:style>
  <w:style w:type="paragraph" w:styleId="TOC1">
    <w:name w:val="toc 1"/>
    <w:basedOn w:val="Normal"/>
    <w:next w:val="Normal"/>
    <w:autoRedefine/>
    <w:uiPriority w:val="39"/>
    <w:unhideWhenUsed/>
    <w:rsid w:val="008177C6"/>
    <w:pPr>
      <w:spacing w:after="100"/>
    </w:pPr>
  </w:style>
  <w:style w:type="paragraph" w:styleId="TOC2">
    <w:name w:val="toc 2"/>
    <w:basedOn w:val="Normal"/>
    <w:next w:val="Normal"/>
    <w:autoRedefine/>
    <w:uiPriority w:val="39"/>
    <w:unhideWhenUsed/>
    <w:rsid w:val="008177C6"/>
    <w:pPr>
      <w:spacing w:after="100"/>
      <w:ind w:left="200"/>
    </w:pPr>
  </w:style>
  <w:style w:type="character" w:styleId="CommentReference">
    <w:name w:val="annotation reference"/>
    <w:basedOn w:val="DefaultParagraphFont"/>
    <w:uiPriority w:val="99"/>
    <w:semiHidden/>
    <w:unhideWhenUsed/>
    <w:rsid w:val="002F3C47"/>
    <w:rPr>
      <w:sz w:val="16"/>
      <w:szCs w:val="16"/>
    </w:rPr>
  </w:style>
  <w:style w:type="paragraph" w:styleId="CommentText">
    <w:name w:val="annotation text"/>
    <w:basedOn w:val="Normal"/>
    <w:link w:val="CommentTextChar"/>
    <w:uiPriority w:val="99"/>
    <w:semiHidden/>
    <w:unhideWhenUsed/>
    <w:rsid w:val="002F3C47"/>
    <w:pPr>
      <w:spacing w:line="240" w:lineRule="auto"/>
    </w:pPr>
  </w:style>
  <w:style w:type="character" w:customStyle="1" w:styleId="CommentTextChar">
    <w:name w:val="Comment Text Char"/>
    <w:basedOn w:val="DefaultParagraphFont"/>
    <w:link w:val="CommentText"/>
    <w:uiPriority w:val="99"/>
    <w:semiHidden/>
    <w:rsid w:val="002F3C47"/>
  </w:style>
  <w:style w:type="paragraph" w:styleId="CommentSubject">
    <w:name w:val="annotation subject"/>
    <w:basedOn w:val="CommentText"/>
    <w:next w:val="CommentText"/>
    <w:link w:val="CommentSubjectChar"/>
    <w:uiPriority w:val="99"/>
    <w:semiHidden/>
    <w:unhideWhenUsed/>
    <w:rsid w:val="002F3C47"/>
    <w:rPr>
      <w:b/>
      <w:bCs/>
    </w:rPr>
  </w:style>
  <w:style w:type="character" w:customStyle="1" w:styleId="CommentSubjectChar">
    <w:name w:val="Comment Subject Char"/>
    <w:basedOn w:val="CommentTextChar"/>
    <w:link w:val="CommentSubject"/>
    <w:uiPriority w:val="99"/>
    <w:semiHidden/>
    <w:rsid w:val="002F3C47"/>
    <w:rPr>
      <w:b/>
      <w:bCs/>
    </w:rPr>
  </w:style>
  <w:style w:type="table" w:styleId="GridTable4-Accent3">
    <w:name w:val="Grid Table 4 Accent 3"/>
    <w:basedOn w:val="TableNormal"/>
    <w:uiPriority w:val="49"/>
    <w:rsid w:val="00C404C8"/>
    <w:pPr>
      <w:spacing w:line="240" w:lineRule="auto"/>
    </w:p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color w:val="FFFFFF" w:themeColor="background1"/>
      </w:rPr>
      <w:tblPr/>
      <w:tcPr>
        <w:tcBorders>
          <w:top w:val="single" w:sz="4" w:space="0" w:color="C0CF3A" w:themeColor="accent3"/>
          <w:left w:val="single" w:sz="4" w:space="0" w:color="C0CF3A" w:themeColor="accent3"/>
          <w:bottom w:val="single" w:sz="4" w:space="0" w:color="C0CF3A" w:themeColor="accent3"/>
          <w:right w:val="single" w:sz="4" w:space="0" w:color="C0CF3A" w:themeColor="accent3"/>
          <w:insideH w:val="nil"/>
          <w:insideV w:val="nil"/>
        </w:tcBorders>
        <w:shd w:val="clear" w:color="auto" w:fill="C0CF3A" w:themeFill="accent3"/>
      </w:tcPr>
    </w:tblStylePr>
    <w:tblStylePr w:type="lastRow">
      <w:rPr>
        <w:b/>
        <w:bCs/>
      </w:rPr>
      <w:tblPr/>
      <w:tcPr>
        <w:tcBorders>
          <w:top w:val="double" w:sz="4" w:space="0" w:color="C0CF3A" w:themeColor="accent3"/>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TableGrid">
    <w:name w:val="Table Grid"/>
    <w:basedOn w:val="TableNormal"/>
    <w:uiPriority w:val="39"/>
    <w:rsid w:val="00BA4E58"/>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0D12C9"/>
    <w:pPr>
      <w:spacing w:before="0" w:line="240" w:lineRule="auto"/>
    </w:pPr>
    <w:rPr>
      <w:color w:val="auto"/>
      <w:sz w:val="22"/>
      <w:szCs w:val="22"/>
      <w:lang w:eastAsia="en-US"/>
    </w:rPr>
  </w:style>
  <w:style w:type="character" w:customStyle="1" w:styleId="NoSpacingChar">
    <w:name w:val="No Spacing Char"/>
    <w:basedOn w:val="DefaultParagraphFont"/>
    <w:link w:val="NoSpacing"/>
    <w:uiPriority w:val="1"/>
    <w:rsid w:val="000D12C9"/>
    <w:rPr>
      <w:color w:val="auto"/>
      <w:sz w:val="22"/>
      <w:szCs w:val="22"/>
      <w:lang w:eastAsia="en-US"/>
    </w:rPr>
  </w:style>
  <w:style w:type="paragraph" w:styleId="ListParagraph">
    <w:name w:val="List Paragraph"/>
    <w:basedOn w:val="Normal"/>
    <w:uiPriority w:val="34"/>
    <w:unhideWhenUsed/>
    <w:qFormat/>
    <w:rsid w:val="005761EB"/>
    <w:pPr>
      <w:ind w:left="720"/>
      <w:contextualSpacing/>
    </w:pPr>
  </w:style>
  <w:style w:type="paragraph" w:styleId="TOC3">
    <w:name w:val="toc 3"/>
    <w:basedOn w:val="Normal"/>
    <w:next w:val="Normal"/>
    <w:autoRedefine/>
    <w:uiPriority w:val="39"/>
    <w:unhideWhenUsed/>
    <w:rsid w:val="007D483D"/>
    <w:pPr>
      <w:spacing w:after="100"/>
      <w:ind w:left="400"/>
    </w:pPr>
  </w:style>
  <w:style w:type="character" w:customStyle="1" w:styleId="Heading4Char">
    <w:name w:val="Heading 4 Char"/>
    <w:basedOn w:val="DefaultParagraphFont"/>
    <w:link w:val="Heading4"/>
    <w:uiPriority w:val="9"/>
    <w:rsid w:val="00E61E16"/>
    <w:rPr>
      <w:rFonts w:asciiTheme="majorHAnsi" w:eastAsiaTheme="majorEastAsia" w:hAnsiTheme="majorHAnsi" w:cstheme="majorBidi"/>
      <w:i/>
      <w:iCs/>
      <w:color w:val="3E762A" w:themeColor="accent1" w:themeShade="BF"/>
    </w:rPr>
  </w:style>
  <w:style w:type="character" w:styleId="FollowedHyperlink">
    <w:name w:val="FollowedHyperlink"/>
    <w:basedOn w:val="DefaultParagraphFont"/>
    <w:uiPriority w:val="99"/>
    <w:semiHidden/>
    <w:unhideWhenUsed/>
    <w:rsid w:val="00387605"/>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3031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vi.wikipedia.org/wiki/T%E1%BA%ADp_tin:Chess_bld44.png" TargetMode="External"/><Relationship Id="rId42" Type="http://schemas.openxmlformats.org/officeDocument/2006/relationships/image" Target="media/image16.emf"/><Relationship Id="rId47" Type="http://schemas.openxmlformats.org/officeDocument/2006/relationships/image" Target="media/image21.PNG"/><Relationship Id="rId63" Type="http://schemas.openxmlformats.org/officeDocument/2006/relationships/image" Target="media/image27.png"/><Relationship Id="rId68"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vi.wikipedia.org/wiki/T%E1%BA%ADp_tin:Chess_qld44.png" TargetMode="External"/><Relationship Id="rId11" Type="http://schemas.openxmlformats.org/officeDocument/2006/relationships/hyperlink" Target="http://vi.wikipedia.org/wiki/T%E1%BA%ADp_tin:Chess_pdl44.png"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diagramQuickStyle" Target="diagrams/quickStyle1.xml"/><Relationship Id="rId40" Type="http://schemas.openxmlformats.org/officeDocument/2006/relationships/image" Target="media/image14.emf"/><Relationship Id="rId45" Type="http://schemas.openxmlformats.org/officeDocument/2006/relationships/image" Target="media/image19.emf"/><Relationship Id="rId53" Type="http://schemas.openxmlformats.org/officeDocument/2006/relationships/diagramLayout" Target="diagrams/layout2.xml"/><Relationship Id="rId58" Type="http://schemas.openxmlformats.org/officeDocument/2006/relationships/diagramLayout" Target="diagrams/layout3.xml"/><Relationship Id="rId66" Type="http://schemas.openxmlformats.org/officeDocument/2006/relationships/hyperlink" Target="http://ai.stanford.edu/~nilsson/QAI/qai.pdf" TargetMode="External"/><Relationship Id="rId5" Type="http://schemas.openxmlformats.org/officeDocument/2006/relationships/styles" Target="styles.xml"/><Relationship Id="rId61" Type="http://schemas.microsoft.com/office/2007/relationships/diagramDrawing" Target="diagrams/drawing3.xml"/><Relationship Id="rId19" Type="http://schemas.openxmlformats.org/officeDocument/2006/relationships/hyperlink" Target="http://vi.wikipedia.org/wiki/T%E1%BA%ADp_tin:Chess_bdl44.png"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vi.wikipedia.org/wiki/T%E1%BA%ADp_tin:Chess_qdl44.png" TargetMode="External"/><Relationship Id="rId30" Type="http://schemas.openxmlformats.org/officeDocument/2006/relationships/image" Target="media/image11.png"/><Relationship Id="rId35" Type="http://schemas.openxmlformats.org/officeDocument/2006/relationships/diagramData" Target="diagrams/data1.xml"/><Relationship Id="rId43" Type="http://schemas.openxmlformats.org/officeDocument/2006/relationships/image" Target="media/image17.emf"/><Relationship Id="rId48" Type="http://schemas.openxmlformats.org/officeDocument/2006/relationships/image" Target="media/image22.PNG"/><Relationship Id="rId56" Type="http://schemas.microsoft.com/office/2007/relationships/diagramDrawing" Target="diagrams/drawing2.xml"/><Relationship Id="rId64" Type="http://schemas.openxmlformats.org/officeDocument/2006/relationships/hyperlink" Target="http://youtu.be/RAsGE01EoPk" TargetMode="External"/><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vi.wikipedia.org/wiki/T%E1%BA%ADp_tin:Chess_nld44.png" TargetMode="External"/><Relationship Id="rId25" Type="http://schemas.openxmlformats.org/officeDocument/2006/relationships/hyperlink" Target="http://vi.wikipedia.org/wiki/T%E1%BA%ADp_tin:Chess_rld44.png" TargetMode="External"/><Relationship Id="rId33" Type="http://schemas.openxmlformats.org/officeDocument/2006/relationships/hyperlink" Target="http://vi.wikipedia.org/wiki/T%E1%BA%ADp_tin:Chess_kld44.png" TargetMode="External"/><Relationship Id="rId38" Type="http://schemas.openxmlformats.org/officeDocument/2006/relationships/diagramColors" Target="diagrams/colors1.xml"/><Relationship Id="rId46" Type="http://schemas.openxmlformats.org/officeDocument/2006/relationships/image" Target="media/image20.emf"/><Relationship Id="rId59" Type="http://schemas.openxmlformats.org/officeDocument/2006/relationships/diagramQuickStyle" Target="diagrams/quickStyle3.xml"/><Relationship Id="rId67"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15.emf"/><Relationship Id="rId54" Type="http://schemas.openxmlformats.org/officeDocument/2006/relationships/diagramQuickStyle" Target="diagrams/quickStyle2.xml"/><Relationship Id="rId62" Type="http://schemas.openxmlformats.org/officeDocument/2006/relationships/image" Target="media/image26.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vi.wikipedia.org/wiki/T%E1%BA%ADp_tin:Chess_ndl44.png" TargetMode="External"/><Relationship Id="rId23" Type="http://schemas.openxmlformats.org/officeDocument/2006/relationships/hyperlink" Target="http://vi.wikipedia.org/wiki/T%E1%BA%ADp_tin:Chess_rdl44.png" TargetMode="External"/><Relationship Id="rId28" Type="http://schemas.openxmlformats.org/officeDocument/2006/relationships/image" Target="media/image10.png"/><Relationship Id="rId36" Type="http://schemas.openxmlformats.org/officeDocument/2006/relationships/diagramLayout" Target="diagrams/layout1.xml"/><Relationship Id="rId49" Type="http://schemas.openxmlformats.org/officeDocument/2006/relationships/image" Target="media/image23.PNG"/><Relationship Id="rId57" Type="http://schemas.openxmlformats.org/officeDocument/2006/relationships/diagramData" Target="diagrams/data3.xml"/><Relationship Id="rId10" Type="http://schemas.openxmlformats.org/officeDocument/2006/relationships/image" Target="media/image1.jpeg"/><Relationship Id="rId31" Type="http://schemas.openxmlformats.org/officeDocument/2006/relationships/hyperlink" Target="http://vi.wikipedia.org/wiki/T%E1%BA%ADp_tin:Chess_kdl44.png" TargetMode="External"/><Relationship Id="rId44" Type="http://schemas.openxmlformats.org/officeDocument/2006/relationships/image" Target="media/image18.emf"/><Relationship Id="rId52" Type="http://schemas.openxmlformats.org/officeDocument/2006/relationships/diagramData" Target="diagrams/data2.xml"/><Relationship Id="rId60" Type="http://schemas.openxmlformats.org/officeDocument/2006/relationships/diagramColors" Target="diagrams/colors3.xml"/><Relationship Id="rId65" Type="http://schemas.openxmlformats.org/officeDocument/2006/relationships/hyperlink" Target="http://51lica.com/wp-content/uploads/2012/05/Artificial-Intelligence-A-Modern-Approach-3rd-Edition.pdf"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vi.wikipedia.org/wiki/T%E1%BA%ADp_tin:Chess_pld44.png" TargetMode="External"/><Relationship Id="rId18" Type="http://schemas.openxmlformats.org/officeDocument/2006/relationships/image" Target="media/image5.png"/><Relationship Id="rId39" Type="http://schemas.microsoft.com/office/2007/relationships/diagramDrawing" Target="diagrams/drawing1.xml"/><Relationship Id="rId34" Type="http://schemas.openxmlformats.org/officeDocument/2006/relationships/image" Target="media/image13.png"/><Relationship Id="rId50" Type="http://schemas.openxmlformats.org/officeDocument/2006/relationships/image" Target="media/image24.png"/><Relationship Id="rId55" Type="http://schemas.openxmlformats.org/officeDocument/2006/relationships/diagramColors" Target="diagrams/colors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y\AppData\Roaming\Microsoft\Templates\Student%20repor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AE7B49-7013-4C45-9F7C-EA34648CCA88}"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US"/>
        </a:p>
      </dgm:t>
    </dgm:pt>
    <dgm:pt modelId="{A61F73E1-1DB1-4054-B04C-E45B5B92D9BF}">
      <dgm:prSet phldrT="[Text]"/>
      <dgm:spPr/>
      <dgm:t>
        <a:bodyPr/>
        <a:lstStyle/>
        <a:p>
          <a:r>
            <a:rPr lang="en-US"/>
            <a:t>A</a:t>
          </a:r>
        </a:p>
      </dgm:t>
    </dgm:pt>
    <dgm:pt modelId="{E0A27795-654D-4B99-B5DD-123C82E791B4}" type="parTrans" cxnId="{DBDA576F-6111-4AC6-83B0-05D3BA9AA3A2}">
      <dgm:prSet/>
      <dgm:spPr/>
      <dgm:t>
        <a:bodyPr/>
        <a:lstStyle/>
        <a:p>
          <a:endParaRPr lang="en-US"/>
        </a:p>
      </dgm:t>
    </dgm:pt>
    <dgm:pt modelId="{01F18E45-8EF0-430D-97A7-3B6E1973EB86}" type="sibTrans" cxnId="{DBDA576F-6111-4AC6-83B0-05D3BA9AA3A2}">
      <dgm:prSet/>
      <dgm:spPr/>
      <dgm:t>
        <a:bodyPr/>
        <a:lstStyle/>
        <a:p>
          <a:endParaRPr lang="en-US"/>
        </a:p>
      </dgm:t>
    </dgm:pt>
    <dgm:pt modelId="{5A06F8B0-3D65-4CF6-B5F9-2F08EB02A575}">
      <dgm:prSet phldrT="[Text]"/>
      <dgm:spPr/>
      <dgm:t>
        <a:bodyPr/>
        <a:lstStyle/>
        <a:p>
          <a:r>
            <a:rPr lang="en-US"/>
            <a:t>B</a:t>
          </a:r>
        </a:p>
      </dgm:t>
    </dgm:pt>
    <dgm:pt modelId="{CA14ACFD-7F47-4D17-BF08-D08E8C38774B}" type="parTrans" cxnId="{8BCAFA8D-6A00-4003-8F40-AE394B60DE4B}">
      <dgm:prSet/>
      <dgm:spPr/>
      <dgm:t>
        <a:bodyPr/>
        <a:lstStyle/>
        <a:p>
          <a:endParaRPr lang="en-US"/>
        </a:p>
      </dgm:t>
    </dgm:pt>
    <dgm:pt modelId="{89FB9563-9028-47A8-8481-98AB53B5B41C}" type="sibTrans" cxnId="{8BCAFA8D-6A00-4003-8F40-AE394B60DE4B}">
      <dgm:prSet/>
      <dgm:spPr/>
      <dgm:t>
        <a:bodyPr/>
        <a:lstStyle/>
        <a:p>
          <a:endParaRPr lang="en-US"/>
        </a:p>
      </dgm:t>
    </dgm:pt>
    <dgm:pt modelId="{85ACCD28-7E79-4F3A-B1E6-B2FEB86A302C}">
      <dgm:prSet phldrT="[Text]"/>
      <dgm:spPr/>
      <dgm:t>
        <a:bodyPr/>
        <a:lstStyle/>
        <a:p>
          <a:r>
            <a:rPr lang="en-US"/>
            <a:t>C</a:t>
          </a:r>
        </a:p>
      </dgm:t>
    </dgm:pt>
    <dgm:pt modelId="{F3EF763B-94E3-44CD-94F2-60BD0551BCFE}" type="parTrans" cxnId="{E8A24ADA-562C-4986-BADC-4D6A19C5BFBB}">
      <dgm:prSet/>
      <dgm:spPr/>
      <dgm:t>
        <a:bodyPr/>
        <a:lstStyle/>
        <a:p>
          <a:endParaRPr lang="en-US"/>
        </a:p>
      </dgm:t>
    </dgm:pt>
    <dgm:pt modelId="{859E3261-0CD5-4E24-B2D1-BC2A54DA0B87}" type="sibTrans" cxnId="{E8A24ADA-562C-4986-BADC-4D6A19C5BFBB}">
      <dgm:prSet/>
      <dgm:spPr/>
      <dgm:t>
        <a:bodyPr/>
        <a:lstStyle/>
        <a:p>
          <a:endParaRPr lang="en-US"/>
        </a:p>
      </dgm:t>
    </dgm:pt>
    <dgm:pt modelId="{0AFB109A-F077-489F-9C07-78D92C898286}">
      <dgm:prSet phldrT="[Text]"/>
      <dgm:spPr/>
      <dgm:t>
        <a:bodyPr/>
        <a:lstStyle/>
        <a:p>
          <a:r>
            <a:rPr lang="en-US"/>
            <a:t>D</a:t>
          </a:r>
        </a:p>
      </dgm:t>
    </dgm:pt>
    <dgm:pt modelId="{78A6B967-89E0-4D07-A8FF-D3F5E1C65FAC}" type="parTrans" cxnId="{DE757C90-7A42-4855-8B2F-EE4E0E1B606D}">
      <dgm:prSet/>
      <dgm:spPr/>
      <dgm:t>
        <a:bodyPr/>
        <a:lstStyle/>
        <a:p>
          <a:endParaRPr lang="en-US"/>
        </a:p>
      </dgm:t>
    </dgm:pt>
    <dgm:pt modelId="{AF6BA219-5C68-457A-840F-1BB4E4460CB6}" type="sibTrans" cxnId="{DE757C90-7A42-4855-8B2F-EE4E0E1B606D}">
      <dgm:prSet/>
      <dgm:spPr/>
      <dgm:t>
        <a:bodyPr/>
        <a:lstStyle/>
        <a:p>
          <a:endParaRPr lang="en-US"/>
        </a:p>
      </dgm:t>
    </dgm:pt>
    <dgm:pt modelId="{AEDAADB9-3EA0-4791-9C7E-D09EC200E958}">
      <dgm:prSet phldrT="[Text]"/>
      <dgm:spPr/>
      <dgm:t>
        <a:bodyPr/>
        <a:lstStyle/>
        <a:p>
          <a:pPr algn="ctr"/>
          <a:r>
            <a:rPr lang="en-US"/>
            <a:t>Min</a:t>
          </a:r>
        </a:p>
      </dgm:t>
    </dgm:pt>
    <dgm:pt modelId="{8D8CE981-2684-4B93-B478-10F7BBF5AD8A}" type="parTrans" cxnId="{17D16BC2-4293-4A71-B2B0-BEB4EFBF5864}">
      <dgm:prSet/>
      <dgm:spPr/>
      <dgm:t>
        <a:bodyPr/>
        <a:lstStyle/>
        <a:p>
          <a:endParaRPr lang="en-US"/>
        </a:p>
      </dgm:t>
    </dgm:pt>
    <dgm:pt modelId="{FAE1B278-661E-4828-BBA9-6CEC31AE0BE6}" type="sibTrans" cxnId="{17D16BC2-4293-4A71-B2B0-BEB4EFBF5864}">
      <dgm:prSet/>
      <dgm:spPr/>
      <dgm:t>
        <a:bodyPr/>
        <a:lstStyle/>
        <a:p>
          <a:endParaRPr lang="en-US"/>
        </a:p>
      </dgm:t>
    </dgm:pt>
    <dgm:pt modelId="{1C4713D5-71A9-4066-BCB6-C6F0C64230BD}">
      <dgm:prSet phldrT="[Text]"/>
      <dgm:spPr/>
      <dgm:t>
        <a:bodyPr/>
        <a:lstStyle/>
        <a:p>
          <a:r>
            <a:rPr lang="en-US"/>
            <a:t>Max</a:t>
          </a:r>
        </a:p>
      </dgm:t>
    </dgm:pt>
    <dgm:pt modelId="{14CA3117-FA2F-4EDB-9223-E677F06F9F8A}" type="parTrans" cxnId="{7B747E0A-E7AE-4D27-8FF5-17B1DAB6AD42}">
      <dgm:prSet/>
      <dgm:spPr/>
      <dgm:t>
        <a:bodyPr/>
        <a:lstStyle/>
        <a:p>
          <a:endParaRPr lang="en-US"/>
        </a:p>
      </dgm:t>
    </dgm:pt>
    <dgm:pt modelId="{A3D560BD-088E-4416-A498-672E0A599047}" type="sibTrans" cxnId="{7B747E0A-E7AE-4D27-8FF5-17B1DAB6AD42}">
      <dgm:prSet/>
      <dgm:spPr/>
      <dgm:t>
        <a:bodyPr/>
        <a:lstStyle/>
        <a:p>
          <a:endParaRPr lang="en-US"/>
        </a:p>
      </dgm:t>
    </dgm:pt>
    <dgm:pt modelId="{39B9D60A-F80D-4490-BD43-7F2254DD56DD}">
      <dgm:prSet phldrT="[Text]"/>
      <dgm:spPr/>
      <dgm:t>
        <a:bodyPr/>
        <a:lstStyle/>
        <a:p>
          <a:r>
            <a:rPr lang="en-US"/>
            <a:t>Min</a:t>
          </a:r>
        </a:p>
      </dgm:t>
    </dgm:pt>
    <dgm:pt modelId="{5936D322-584E-4813-B3A4-2CA2E7FD3F41}" type="parTrans" cxnId="{66F38B17-66DF-4FC4-9DEC-12CAEBB5CF63}">
      <dgm:prSet/>
      <dgm:spPr/>
      <dgm:t>
        <a:bodyPr/>
        <a:lstStyle/>
        <a:p>
          <a:endParaRPr lang="en-US"/>
        </a:p>
      </dgm:t>
    </dgm:pt>
    <dgm:pt modelId="{6D665A09-1396-45D6-8B61-8B13E3B1C436}" type="sibTrans" cxnId="{66F38B17-66DF-4FC4-9DEC-12CAEBB5CF63}">
      <dgm:prSet/>
      <dgm:spPr/>
      <dgm:t>
        <a:bodyPr/>
        <a:lstStyle/>
        <a:p>
          <a:endParaRPr lang="en-US"/>
        </a:p>
      </dgm:t>
    </dgm:pt>
    <dgm:pt modelId="{AF3712CC-C92C-48B8-B93D-EFB31AC05B1C}">
      <dgm:prSet phldrT="[Text]"/>
      <dgm:spPr/>
      <dgm:t>
        <a:bodyPr/>
        <a:lstStyle/>
        <a:p>
          <a:r>
            <a:rPr lang="en-US"/>
            <a:t>E</a:t>
          </a:r>
        </a:p>
      </dgm:t>
    </dgm:pt>
    <dgm:pt modelId="{3C184C0D-2310-4CE6-89E6-95C9F062634B}" type="parTrans" cxnId="{741F98E2-30B6-498A-B352-A125BC8CF139}">
      <dgm:prSet/>
      <dgm:spPr/>
      <dgm:t>
        <a:bodyPr/>
        <a:lstStyle/>
        <a:p>
          <a:endParaRPr lang="en-US"/>
        </a:p>
      </dgm:t>
    </dgm:pt>
    <dgm:pt modelId="{7EA64C0C-BC56-4AE5-BADE-D4528625CAA5}" type="sibTrans" cxnId="{741F98E2-30B6-498A-B352-A125BC8CF139}">
      <dgm:prSet/>
      <dgm:spPr/>
      <dgm:t>
        <a:bodyPr/>
        <a:lstStyle/>
        <a:p>
          <a:endParaRPr lang="en-US"/>
        </a:p>
      </dgm:t>
    </dgm:pt>
    <dgm:pt modelId="{96C1876C-2F2B-4600-8746-47C124B42BFA}" type="pres">
      <dgm:prSet presAssocID="{1BAE7B49-7013-4C45-9F7C-EA34648CCA88}" presName="mainComposite" presStyleCnt="0">
        <dgm:presLayoutVars>
          <dgm:chPref val="1"/>
          <dgm:dir/>
          <dgm:animOne val="branch"/>
          <dgm:animLvl val="lvl"/>
          <dgm:resizeHandles val="exact"/>
        </dgm:presLayoutVars>
      </dgm:prSet>
      <dgm:spPr/>
      <dgm:t>
        <a:bodyPr/>
        <a:lstStyle/>
        <a:p>
          <a:endParaRPr lang="en-US"/>
        </a:p>
      </dgm:t>
    </dgm:pt>
    <dgm:pt modelId="{D6ED2F48-43A0-4550-A192-BE147F58847F}" type="pres">
      <dgm:prSet presAssocID="{1BAE7B49-7013-4C45-9F7C-EA34648CCA88}" presName="hierFlow" presStyleCnt="0"/>
      <dgm:spPr/>
    </dgm:pt>
    <dgm:pt modelId="{F11AE48C-24FC-4F59-8426-0B4D0A9490B9}" type="pres">
      <dgm:prSet presAssocID="{1BAE7B49-7013-4C45-9F7C-EA34648CCA88}" presName="firstBuf" presStyleCnt="0"/>
      <dgm:spPr/>
    </dgm:pt>
    <dgm:pt modelId="{64AA2763-2E65-4CD6-8422-CB0D1ECFC944}" type="pres">
      <dgm:prSet presAssocID="{1BAE7B49-7013-4C45-9F7C-EA34648CCA88}" presName="hierChild1" presStyleCnt="0">
        <dgm:presLayoutVars>
          <dgm:chPref val="1"/>
          <dgm:animOne val="branch"/>
          <dgm:animLvl val="lvl"/>
        </dgm:presLayoutVars>
      </dgm:prSet>
      <dgm:spPr/>
    </dgm:pt>
    <dgm:pt modelId="{E7FA6625-7BBB-4D16-94E8-B7FF56BF59FB}" type="pres">
      <dgm:prSet presAssocID="{A61F73E1-1DB1-4054-B04C-E45B5B92D9BF}" presName="Name14" presStyleCnt="0"/>
      <dgm:spPr/>
    </dgm:pt>
    <dgm:pt modelId="{1875D6C9-DB4D-402F-899C-97E76E7191CA}" type="pres">
      <dgm:prSet presAssocID="{A61F73E1-1DB1-4054-B04C-E45B5B92D9BF}" presName="level1Shape" presStyleLbl="node0" presStyleIdx="0" presStyleCnt="1">
        <dgm:presLayoutVars>
          <dgm:chPref val="3"/>
        </dgm:presLayoutVars>
      </dgm:prSet>
      <dgm:spPr/>
      <dgm:t>
        <a:bodyPr/>
        <a:lstStyle/>
        <a:p>
          <a:endParaRPr lang="en-US"/>
        </a:p>
      </dgm:t>
    </dgm:pt>
    <dgm:pt modelId="{62CB5028-84FC-4577-B556-D2E604A72BAC}" type="pres">
      <dgm:prSet presAssocID="{A61F73E1-1DB1-4054-B04C-E45B5B92D9BF}" presName="hierChild2" presStyleCnt="0"/>
      <dgm:spPr/>
    </dgm:pt>
    <dgm:pt modelId="{90087771-9699-4F08-A025-554362EE786A}" type="pres">
      <dgm:prSet presAssocID="{CA14ACFD-7F47-4D17-BF08-D08E8C38774B}" presName="Name19" presStyleLbl="parChTrans1D2" presStyleIdx="0" presStyleCnt="2"/>
      <dgm:spPr/>
      <dgm:t>
        <a:bodyPr/>
        <a:lstStyle/>
        <a:p>
          <a:endParaRPr lang="en-US"/>
        </a:p>
      </dgm:t>
    </dgm:pt>
    <dgm:pt modelId="{47F5293A-EB73-4E8F-A2B1-406648BFB87E}" type="pres">
      <dgm:prSet presAssocID="{5A06F8B0-3D65-4CF6-B5F9-2F08EB02A575}" presName="Name21" presStyleCnt="0"/>
      <dgm:spPr/>
    </dgm:pt>
    <dgm:pt modelId="{3D7593C9-F5A2-4440-B202-24D53C45B42F}" type="pres">
      <dgm:prSet presAssocID="{5A06F8B0-3D65-4CF6-B5F9-2F08EB02A575}" presName="level2Shape" presStyleLbl="node2" presStyleIdx="0" presStyleCnt="2"/>
      <dgm:spPr/>
      <dgm:t>
        <a:bodyPr/>
        <a:lstStyle/>
        <a:p>
          <a:endParaRPr lang="en-US"/>
        </a:p>
      </dgm:t>
    </dgm:pt>
    <dgm:pt modelId="{0FCF098B-B8D5-4419-B958-76473EF37E4C}" type="pres">
      <dgm:prSet presAssocID="{5A06F8B0-3D65-4CF6-B5F9-2F08EB02A575}" presName="hierChild3" presStyleCnt="0"/>
      <dgm:spPr/>
    </dgm:pt>
    <dgm:pt modelId="{FE471DAE-FF39-4A15-8F0A-375FB8EAED64}" type="pres">
      <dgm:prSet presAssocID="{F3EF763B-94E3-44CD-94F2-60BD0551BCFE}" presName="Name19" presStyleLbl="parChTrans1D2" presStyleIdx="1" presStyleCnt="2"/>
      <dgm:spPr/>
      <dgm:t>
        <a:bodyPr/>
        <a:lstStyle/>
        <a:p>
          <a:endParaRPr lang="en-US"/>
        </a:p>
      </dgm:t>
    </dgm:pt>
    <dgm:pt modelId="{19D3E861-5413-4D33-B6C8-FC70724A1608}" type="pres">
      <dgm:prSet presAssocID="{85ACCD28-7E79-4F3A-B1E6-B2FEB86A302C}" presName="Name21" presStyleCnt="0"/>
      <dgm:spPr/>
    </dgm:pt>
    <dgm:pt modelId="{A39EBB95-5264-4225-85A9-7E1D683F8BAF}" type="pres">
      <dgm:prSet presAssocID="{85ACCD28-7E79-4F3A-B1E6-B2FEB86A302C}" presName="level2Shape" presStyleLbl="node2" presStyleIdx="1" presStyleCnt="2"/>
      <dgm:spPr/>
      <dgm:t>
        <a:bodyPr/>
        <a:lstStyle/>
        <a:p>
          <a:endParaRPr lang="en-US"/>
        </a:p>
      </dgm:t>
    </dgm:pt>
    <dgm:pt modelId="{C9BA412E-988E-4091-8B4D-461A04D10649}" type="pres">
      <dgm:prSet presAssocID="{85ACCD28-7E79-4F3A-B1E6-B2FEB86A302C}" presName="hierChild3" presStyleCnt="0"/>
      <dgm:spPr/>
    </dgm:pt>
    <dgm:pt modelId="{7E5B127F-2DAC-4572-90AA-B681E88B6135}" type="pres">
      <dgm:prSet presAssocID="{78A6B967-89E0-4D07-A8FF-D3F5E1C65FAC}" presName="Name19" presStyleLbl="parChTrans1D3" presStyleIdx="0" presStyleCnt="2"/>
      <dgm:spPr/>
      <dgm:t>
        <a:bodyPr/>
        <a:lstStyle/>
        <a:p>
          <a:endParaRPr lang="en-US"/>
        </a:p>
      </dgm:t>
    </dgm:pt>
    <dgm:pt modelId="{072F7933-B0FB-4D19-A8A6-AF85B69D6F07}" type="pres">
      <dgm:prSet presAssocID="{0AFB109A-F077-489F-9C07-78D92C898286}" presName="Name21" presStyleCnt="0"/>
      <dgm:spPr/>
    </dgm:pt>
    <dgm:pt modelId="{AD9880EB-826D-4301-836C-2F05DD998947}" type="pres">
      <dgm:prSet presAssocID="{0AFB109A-F077-489F-9C07-78D92C898286}" presName="level2Shape" presStyleLbl="node3" presStyleIdx="0" presStyleCnt="2"/>
      <dgm:spPr/>
      <dgm:t>
        <a:bodyPr/>
        <a:lstStyle/>
        <a:p>
          <a:endParaRPr lang="en-US"/>
        </a:p>
      </dgm:t>
    </dgm:pt>
    <dgm:pt modelId="{7CCD791B-697F-4B2B-8BC4-F8F7D7A4BDDE}" type="pres">
      <dgm:prSet presAssocID="{0AFB109A-F077-489F-9C07-78D92C898286}" presName="hierChild3" presStyleCnt="0"/>
      <dgm:spPr/>
    </dgm:pt>
    <dgm:pt modelId="{098674A4-471A-4DED-BF06-5E5D4510A576}" type="pres">
      <dgm:prSet presAssocID="{3C184C0D-2310-4CE6-89E6-95C9F062634B}" presName="Name19" presStyleLbl="parChTrans1D3" presStyleIdx="1" presStyleCnt="2"/>
      <dgm:spPr/>
      <dgm:t>
        <a:bodyPr/>
        <a:lstStyle/>
        <a:p>
          <a:endParaRPr lang="en-US"/>
        </a:p>
      </dgm:t>
    </dgm:pt>
    <dgm:pt modelId="{EC98B39E-AB7E-4A68-BE5D-15D8C461E025}" type="pres">
      <dgm:prSet presAssocID="{AF3712CC-C92C-48B8-B93D-EFB31AC05B1C}" presName="Name21" presStyleCnt="0"/>
      <dgm:spPr/>
    </dgm:pt>
    <dgm:pt modelId="{5D66E685-7C00-4B67-9552-5E470476590D}" type="pres">
      <dgm:prSet presAssocID="{AF3712CC-C92C-48B8-B93D-EFB31AC05B1C}" presName="level2Shape" presStyleLbl="node3" presStyleIdx="1" presStyleCnt="2"/>
      <dgm:spPr/>
      <dgm:t>
        <a:bodyPr/>
        <a:lstStyle/>
        <a:p>
          <a:endParaRPr lang="en-US"/>
        </a:p>
      </dgm:t>
    </dgm:pt>
    <dgm:pt modelId="{A662ADC0-A719-4866-98C9-7E18C50FA900}" type="pres">
      <dgm:prSet presAssocID="{AF3712CC-C92C-48B8-B93D-EFB31AC05B1C}" presName="hierChild3" presStyleCnt="0"/>
      <dgm:spPr/>
    </dgm:pt>
    <dgm:pt modelId="{4BEEDF5C-83E1-4523-8464-A432D5C1093F}" type="pres">
      <dgm:prSet presAssocID="{1BAE7B49-7013-4C45-9F7C-EA34648CCA88}" presName="bgShapesFlow" presStyleCnt="0"/>
      <dgm:spPr/>
    </dgm:pt>
    <dgm:pt modelId="{9B9262EA-D696-4493-94EE-377BBE04A887}" type="pres">
      <dgm:prSet presAssocID="{AEDAADB9-3EA0-4791-9C7E-D09EC200E958}" presName="rectComp" presStyleCnt="0"/>
      <dgm:spPr/>
    </dgm:pt>
    <dgm:pt modelId="{0A1C9DD9-5E5F-415B-8D4E-9F93CF50D3A0}" type="pres">
      <dgm:prSet presAssocID="{AEDAADB9-3EA0-4791-9C7E-D09EC200E958}" presName="bgRect" presStyleLbl="bgShp" presStyleIdx="0" presStyleCnt="3" custLinFactNeighborX="-2549" custLinFactNeighborY="2432"/>
      <dgm:spPr/>
      <dgm:t>
        <a:bodyPr/>
        <a:lstStyle/>
        <a:p>
          <a:endParaRPr lang="en-US"/>
        </a:p>
      </dgm:t>
    </dgm:pt>
    <dgm:pt modelId="{BCCF7BC8-1B1E-4448-892B-9DFE8AF9B14B}" type="pres">
      <dgm:prSet presAssocID="{AEDAADB9-3EA0-4791-9C7E-D09EC200E958}" presName="bgRectTx" presStyleLbl="bgShp" presStyleIdx="0" presStyleCnt="3">
        <dgm:presLayoutVars>
          <dgm:bulletEnabled val="1"/>
        </dgm:presLayoutVars>
      </dgm:prSet>
      <dgm:spPr/>
      <dgm:t>
        <a:bodyPr/>
        <a:lstStyle/>
        <a:p>
          <a:endParaRPr lang="en-US"/>
        </a:p>
      </dgm:t>
    </dgm:pt>
    <dgm:pt modelId="{699C74DA-7CF2-4B8E-AC01-AA71053CA877}" type="pres">
      <dgm:prSet presAssocID="{AEDAADB9-3EA0-4791-9C7E-D09EC200E958}" presName="spComp" presStyleCnt="0"/>
      <dgm:spPr/>
    </dgm:pt>
    <dgm:pt modelId="{597C1591-1C3E-4E0C-A7D3-CE2AF9A2B038}" type="pres">
      <dgm:prSet presAssocID="{AEDAADB9-3EA0-4791-9C7E-D09EC200E958}" presName="vSp" presStyleCnt="0"/>
      <dgm:spPr/>
    </dgm:pt>
    <dgm:pt modelId="{77506273-31CF-43E2-9D06-60CD0023E611}" type="pres">
      <dgm:prSet presAssocID="{1C4713D5-71A9-4066-BCB6-C6F0C64230BD}" presName="rectComp" presStyleCnt="0"/>
      <dgm:spPr/>
    </dgm:pt>
    <dgm:pt modelId="{AE3B2638-F0F1-4EEB-88BE-E6D3C1BD1DB5}" type="pres">
      <dgm:prSet presAssocID="{1C4713D5-71A9-4066-BCB6-C6F0C64230BD}" presName="bgRect" presStyleLbl="bgShp" presStyleIdx="1" presStyleCnt="3"/>
      <dgm:spPr/>
      <dgm:t>
        <a:bodyPr/>
        <a:lstStyle/>
        <a:p>
          <a:endParaRPr lang="en-US"/>
        </a:p>
      </dgm:t>
    </dgm:pt>
    <dgm:pt modelId="{DFA85887-68FC-4D05-8DC7-9E07089E703B}" type="pres">
      <dgm:prSet presAssocID="{1C4713D5-71A9-4066-BCB6-C6F0C64230BD}" presName="bgRectTx" presStyleLbl="bgShp" presStyleIdx="1" presStyleCnt="3">
        <dgm:presLayoutVars>
          <dgm:bulletEnabled val="1"/>
        </dgm:presLayoutVars>
      </dgm:prSet>
      <dgm:spPr/>
      <dgm:t>
        <a:bodyPr/>
        <a:lstStyle/>
        <a:p>
          <a:endParaRPr lang="en-US"/>
        </a:p>
      </dgm:t>
    </dgm:pt>
    <dgm:pt modelId="{3E744BE9-0199-41F9-9161-8493FD27AF43}" type="pres">
      <dgm:prSet presAssocID="{1C4713D5-71A9-4066-BCB6-C6F0C64230BD}" presName="spComp" presStyleCnt="0"/>
      <dgm:spPr/>
    </dgm:pt>
    <dgm:pt modelId="{3D9FAE22-30A0-4233-BF1E-1EFF49C66063}" type="pres">
      <dgm:prSet presAssocID="{1C4713D5-71A9-4066-BCB6-C6F0C64230BD}" presName="vSp" presStyleCnt="0"/>
      <dgm:spPr/>
    </dgm:pt>
    <dgm:pt modelId="{694EB4C3-82A2-4E4A-AF8B-6826EE2E39A4}" type="pres">
      <dgm:prSet presAssocID="{39B9D60A-F80D-4490-BD43-7F2254DD56DD}" presName="rectComp" presStyleCnt="0"/>
      <dgm:spPr/>
    </dgm:pt>
    <dgm:pt modelId="{75A749AB-44E0-4D50-AE2C-0DD014D89533}" type="pres">
      <dgm:prSet presAssocID="{39B9D60A-F80D-4490-BD43-7F2254DD56DD}" presName="bgRect" presStyleLbl="bgShp" presStyleIdx="2" presStyleCnt="3" custLinFactY="24551" custLinFactNeighborX="-26471" custLinFactNeighborY="100000"/>
      <dgm:spPr/>
      <dgm:t>
        <a:bodyPr/>
        <a:lstStyle/>
        <a:p>
          <a:endParaRPr lang="en-US"/>
        </a:p>
      </dgm:t>
    </dgm:pt>
    <dgm:pt modelId="{CC58A847-C0F8-4F9D-98C7-A6FA78407A16}" type="pres">
      <dgm:prSet presAssocID="{39B9D60A-F80D-4490-BD43-7F2254DD56DD}" presName="bgRectTx" presStyleLbl="bgShp" presStyleIdx="2" presStyleCnt="3">
        <dgm:presLayoutVars>
          <dgm:bulletEnabled val="1"/>
        </dgm:presLayoutVars>
      </dgm:prSet>
      <dgm:spPr/>
      <dgm:t>
        <a:bodyPr/>
        <a:lstStyle/>
        <a:p>
          <a:endParaRPr lang="en-US"/>
        </a:p>
      </dgm:t>
    </dgm:pt>
  </dgm:ptLst>
  <dgm:cxnLst>
    <dgm:cxn modelId="{66F38B17-66DF-4FC4-9DEC-12CAEBB5CF63}" srcId="{1BAE7B49-7013-4C45-9F7C-EA34648CCA88}" destId="{39B9D60A-F80D-4490-BD43-7F2254DD56DD}" srcOrd="3" destOrd="0" parTransId="{5936D322-584E-4813-B3A4-2CA2E7FD3F41}" sibTransId="{6D665A09-1396-45D6-8B61-8B13E3B1C436}"/>
    <dgm:cxn modelId="{17D16BC2-4293-4A71-B2B0-BEB4EFBF5864}" srcId="{1BAE7B49-7013-4C45-9F7C-EA34648CCA88}" destId="{AEDAADB9-3EA0-4791-9C7E-D09EC200E958}" srcOrd="1" destOrd="0" parTransId="{8D8CE981-2684-4B93-B478-10F7BBF5AD8A}" sibTransId="{FAE1B278-661E-4828-BBA9-6CEC31AE0BE6}"/>
    <dgm:cxn modelId="{95C7308D-4692-4A15-A528-0B23556ACB89}" type="presOf" srcId="{1C4713D5-71A9-4066-BCB6-C6F0C64230BD}" destId="{DFA85887-68FC-4D05-8DC7-9E07089E703B}" srcOrd="1" destOrd="0" presId="urn:microsoft.com/office/officeart/2005/8/layout/hierarchy6"/>
    <dgm:cxn modelId="{E8A24ADA-562C-4986-BADC-4D6A19C5BFBB}" srcId="{A61F73E1-1DB1-4054-B04C-E45B5B92D9BF}" destId="{85ACCD28-7E79-4F3A-B1E6-B2FEB86A302C}" srcOrd="1" destOrd="0" parTransId="{F3EF763B-94E3-44CD-94F2-60BD0551BCFE}" sibTransId="{859E3261-0CD5-4E24-B2D1-BC2A54DA0B87}"/>
    <dgm:cxn modelId="{035EA9F8-6EB9-47C5-A6E7-50D980FABED6}" type="presOf" srcId="{CA14ACFD-7F47-4D17-BF08-D08E8C38774B}" destId="{90087771-9699-4F08-A025-554362EE786A}" srcOrd="0" destOrd="0" presId="urn:microsoft.com/office/officeart/2005/8/layout/hierarchy6"/>
    <dgm:cxn modelId="{BCBCB551-A86A-4D19-A690-3D8ABC0F1438}" type="presOf" srcId="{3C184C0D-2310-4CE6-89E6-95C9F062634B}" destId="{098674A4-471A-4DED-BF06-5E5D4510A576}" srcOrd="0" destOrd="0" presId="urn:microsoft.com/office/officeart/2005/8/layout/hierarchy6"/>
    <dgm:cxn modelId="{741F98E2-30B6-498A-B352-A125BC8CF139}" srcId="{85ACCD28-7E79-4F3A-B1E6-B2FEB86A302C}" destId="{AF3712CC-C92C-48B8-B93D-EFB31AC05B1C}" srcOrd="1" destOrd="0" parTransId="{3C184C0D-2310-4CE6-89E6-95C9F062634B}" sibTransId="{7EA64C0C-BC56-4AE5-BADE-D4528625CAA5}"/>
    <dgm:cxn modelId="{DBDA576F-6111-4AC6-83B0-05D3BA9AA3A2}" srcId="{1BAE7B49-7013-4C45-9F7C-EA34648CCA88}" destId="{A61F73E1-1DB1-4054-B04C-E45B5B92D9BF}" srcOrd="0" destOrd="0" parTransId="{E0A27795-654D-4B99-B5DD-123C82E791B4}" sibTransId="{01F18E45-8EF0-430D-97A7-3B6E1973EB86}"/>
    <dgm:cxn modelId="{D94573FD-93C4-496F-8FEB-DFA9D43FB46D}" type="presOf" srcId="{78A6B967-89E0-4D07-A8FF-D3F5E1C65FAC}" destId="{7E5B127F-2DAC-4572-90AA-B681E88B6135}" srcOrd="0" destOrd="0" presId="urn:microsoft.com/office/officeart/2005/8/layout/hierarchy6"/>
    <dgm:cxn modelId="{DE757C90-7A42-4855-8B2F-EE4E0E1B606D}" srcId="{85ACCD28-7E79-4F3A-B1E6-B2FEB86A302C}" destId="{0AFB109A-F077-489F-9C07-78D92C898286}" srcOrd="0" destOrd="0" parTransId="{78A6B967-89E0-4D07-A8FF-D3F5E1C65FAC}" sibTransId="{AF6BA219-5C68-457A-840F-1BB4E4460CB6}"/>
    <dgm:cxn modelId="{23F864C6-42C8-46DD-A63C-BA400F04455D}" type="presOf" srcId="{1BAE7B49-7013-4C45-9F7C-EA34648CCA88}" destId="{96C1876C-2F2B-4600-8746-47C124B42BFA}" srcOrd="0" destOrd="0" presId="urn:microsoft.com/office/officeart/2005/8/layout/hierarchy6"/>
    <dgm:cxn modelId="{2A8A503C-E385-4643-B01F-7C46752834A8}" type="presOf" srcId="{A61F73E1-1DB1-4054-B04C-E45B5B92D9BF}" destId="{1875D6C9-DB4D-402F-899C-97E76E7191CA}" srcOrd="0" destOrd="0" presId="urn:microsoft.com/office/officeart/2005/8/layout/hierarchy6"/>
    <dgm:cxn modelId="{A865F0B8-4F62-4074-80C7-276FC177664A}" type="presOf" srcId="{0AFB109A-F077-489F-9C07-78D92C898286}" destId="{AD9880EB-826D-4301-836C-2F05DD998947}" srcOrd="0" destOrd="0" presId="urn:microsoft.com/office/officeart/2005/8/layout/hierarchy6"/>
    <dgm:cxn modelId="{8BCAFA8D-6A00-4003-8F40-AE394B60DE4B}" srcId="{A61F73E1-1DB1-4054-B04C-E45B5B92D9BF}" destId="{5A06F8B0-3D65-4CF6-B5F9-2F08EB02A575}" srcOrd="0" destOrd="0" parTransId="{CA14ACFD-7F47-4D17-BF08-D08E8C38774B}" sibTransId="{89FB9563-9028-47A8-8481-98AB53B5B41C}"/>
    <dgm:cxn modelId="{6ABAEA62-2260-420E-A3BD-AB6F6C90BE52}" type="presOf" srcId="{AEDAADB9-3EA0-4791-9C7E-D09EC200E958}" destId="{BCCF7BC8-1B1E-4448-892B-9DFE8AF9B14B}" srcOrd="1" destOrd="0" presId="urn:microsoft.com/office/officeart/2005/8/layout/hierarchy6"/>
    <dgm:cxn modelId="{AEB84160-C0C3-407D-8375-BA6E410784E6}" type="presOf" srcId="{F3EF763B-94E3-44CD-94F2-60BD0551BCFE}" destId="{FE471DAE-FF39-4A15-8F0A-375FB8EAED64}" srcOrd="0" destOrd="0" presId="urn:microsoft.com/office/officeart/2005/8/layout/hierarchy6"/>
    <dgm:cxn modelId="{6F5292DD-EA62-4F08-ADC1-A1C51B43BCF4}" type="presOf" srcId="{5A06F8B0-3D65-4CF6-B5F9-2F08EB02A575}" destId="{3D7593C9-F5A2-4440-B202-24D53C45B42F}" srcOrd="0" destOrd="0" presId="urn:microsoft.com/office/officeart/2005/8/layout/hierarchy6"/>
    <dgm:cxn modelId="{27DEC62A-E03A-4F76-8C91-85E6EE2B180B}" type="presOf" srcId="{39B9D60A-F80D-4490-BD43-7F2254DD56DD}" destId="{CC58A847-C0F8-4F9D-98C7-A6FA78407A16}" srcOrd="1" destOrd="0" presId="urn:microsoft.com/office/officeart/2005/8/layout/hierarchy6"/>
    <dgm:cxn modelId="{0174D122-0BF3-478A-A0A7-7906E0D8DBD7}" type="presOf" srcId="{AF3712CC-C92C-48B8-B93D-EFB31AC05B1C}" destId="{5D66E685-7C00-4B67-9552-5E470476590D}" srcOrd="0" destOrd="0" presId="urn:microsoft.com/office/officeart/2005/8/layout/hierarchy6"/>
    <dgm:cxn modelId="{7B747E0A-E7AE-4D27-8FF5-17B1DAB6AD42}" srcId="{1BAE7B49-7013-4C45-9F7C-EA34648CCA88}" destId="{1C4713D5-71A9-4066-BCB6-C6F0C64230BD}" srcOrd="2" destOrd="0" parTransId="{14CA3117-FA2F-4EDB-9223-E677F06F9F8A}" sibTransId="{A3D560BD-088E-4416-A498-672E0A599047}"/>
    <dgm:cxn modelId="{2685FC28-7947-493C-AF6C-5FB7844DAA5C}" type="presOf" srcId="{1C4713D5-71A9-4066-BCB6-C6F0C64230BD}" destId="{AE3B2638-F0F1-4EEB-88BE-E6D3C1BD1DB5}" srcOrd="0" destOrd="0" presId="urn:microsoft.com/office/officeart/2005/8/layout/hierarchy6"/>
    <dgm:cxn modelId="{4463CE1B-6232-49DF-A91A-7ED5C79419EB}" type="presOf" srcId="{39B9D60A-F80D-4490-BD43-7F2254DD56DD}" destId="{75A749AB-44E0-4D50-AE2C-0DD014D89533}" srcOrd="0" destOrd="0" presId="urn:microsoft.com/office/officeart/2005/8/layout/hierarchy6"/>
    <dgm:cxn modelId="{1EB5DCB2-840A-419F-975C-2670ED3F5A54}" type="presOf" srcId="{AEDAADB9-3EA0-4791-9C7E-D09EC200E958}" destId="{0A1C9DD9-5E5F-415B-8D4E-9F93CF50D3A0}" srcOrd="0" destOrd="0" presId="urn:microsoft.com/office/officeart/2005/8/layout/hierarchy6"/>
    <dgm:cxn modelId="{E611F30C-34E3-4D8D-8C46-DE9F321BF245}" type="presOf" srcId="{85ACCD28-7E79-4F3A-B1E6-B2FEB86A302C}" destId="{A39EBB95-5264-4225-85A9-7E1D683F8BAF}" srcOrd="0" destOrd="0" presId="urn:microsoft.com/office/officeart/2005/8/layout/hierarchy6"/>
    <dgm:cxn modelId="{70B980D4-E825-4FF3-873E-A4FBB1BD4DDB}" type="presParOf" srcId="{96C1876C-2F2B-4600-8746-47C124B42BFA}" destId="{D6ED2F48-43A0-4550-A192-BE147F58847F}" srcOrd="0" destOrd="0" presId="urn:microsoft.com/office/officeart/2005/8/layout/hierarchy6"/>
    <dgm:cxn modelId="{C0AD0789-F942-4D83-A90D-6D8D3F2254A9}" type="presParOf" srcId="{D6ED2F48-43A0-4550-A192-BE147F58847F}" destId="{F11AE48C-24FC-4F59-8426-0B4D0A9490B9}" srcOrd="0" destOrd="0" presId="urn:microsoft.com/office/officeart/2005/8/layout/hierarchy6"/>
    <dgm:cxn modelId="{29E7060A-770E-443C-BFCA-343C8CBCC38A}" type="presParOf" srcId="{D6ED2F48-43A0-4550-A192-BE147F58847F}" destId="{64AA2763-2E65-4CD6-8422-CB0D1ECFC944}" srcOrd="1" destOrd="0" presId="urn:microsoft.com/office/officeart/2005/8/layout/hierarchy6"/>
    <dgm:cxn modelId="{461BF92E-0EBF-4C53-9BD1-464F151D80DE}" type="presParOf" srcId="{64AA2763-2E65-4CD6-8422-CB0D1ECFC944}" destId="{E7FA6625-7BBB-4D16-94E8-B7FF56BF59FB}" srcOrd="0" destOrd="0" presId="urn:microsoft.com/office/officeart/2005/8/layout/hierarchy6"/>
    <dgm:cxn modelId="{4181003D-9FCB-494B-9A2E-EB2F90B29791}" type="presParOf" srcId="{E7FA6625-7BBB-4D16-94E8-B7FF56BF59FB}" destId="{1875D6C9-DB4D-402F-899C-97E76E7191CA}" srcOrd="0" destOrd="0" presId="urn:microsoft.com/office/officeart/2005/8/layout/hierarchy6"/>
    <dgm:cxn modelId="{B13A77E0-2F27-4DAB-B390-795C0772CF13}" type="presParOf" srcId="{E7FA6625-7BBB-4D16-94E8-B7FF56BF59FB}" destId="{62CB5028-84FC-4577-B556-D2E604A72BAC}" srcOrd="1" destOrd="0" presId="urn:microsoft.com/office/officeart/2005/8/layout/hierarchy6"/>
    <dgm:cxn modelId="{EBBB0A4F-D053-4968-B2CF-476BC5676718}" type="presParOf" srcId="{62CB5028-84FC-4577-B556-D2E604A72BAC}" destId="{90087771-9699-4F08-A025-554362EE786A}" srcOrd="0" destOrd="0" presId="urn:microsoft.com/office/officeart/2005/8/layout/hierarchy6"/>
    <dgm:cxn modelId="{AA4EC304-E4E5-498C-A66E-F4BDFCAB9EFC}" type="presParOf" srcId="{62CB5028-84FC-4577-B556-D2E604A72BAC}" destId="{47F5293A-EB73-4E8F-A2B1-406648BFB87E}" srcOrd="1" destOrd="0" presId="urn:microsoft.com/office/officeart/2005/8/layout/hierarchy6"/>
    <dgm:cxn modelId="{6EEF85AE-46F5-4154-8415-00043055728F}" type="presParOf" srcId="{47F5293A-EB73-4E8F-A2B1-406648BFB87E}" destId="{3D7593C9-F5A2-4440-B202-24D53C45B42F}" srcOrd="0" destOrd="0" presId="urn:microsoft.com/office/officeart/2005/8/layout/hierarchy6"/>
    <dgm:cxn modelId="{9DA8443D-B3E8-402A-8AEA-345E89CA7670}" type="presParOf" srcId="{47F5293A-EB73-4E8F-A2B1-406648BFB87E}" destId="{0FCF098B-B8D5-4419-B958-76473EF37E4C}" srcOrd="1" destOrd="0" presId="urn:microsoft.com/office/officeart/2005/8/layout/hierarchy6"/>
    <dgm:cxn modelId="{CFE43C09-D5B8-41A0-B460-BC37961B0B19}" type="presParOf" srcId="{62CB5028-84FC-4577-B556-D2E604A72BAC}" destId="{FE471DAE-FF39-4A15-8F0A-375FB8EAED64}" srcOrd="2" destOrd="0" presId="urn:microsoft.com/office/officeart/2005/8/layout/hierarchy6"/>
    <dgm:cxn modelId="{E0FA1767-1F01-4223-88B4-70B84EDD20D4}" type="presParOf" srcId="{62CB5028-84FC-4577-B556-D2E604A72BAC}" destId="{19D3E861-5413-4D33-B6C8-FC70724A1608}" srcOrd="3" destOrd="0" presId="urn:microsoft.com/office/officeart/2005/8/layout/hierarchy6"/>
    <dgm:cxn modelId="{14CCE631-55A9-46B8-AA95-F9E5AE3AB144}" type="presParOf" srcId="{19D3E861-5413-4D33-B6C8-FC70724A1608}" destId="{A39EBB95-5264-4225-85A9-7E1D683F8BAF}" srcOrd="0" destOrd="0" presId="urn:microsoft.com/office/officeart/2005/8/layout/hierarchy6"/>
    <dgm:cxn modelId="{8A3CC380-CF4F-4B71-8D73-15BBA9199B1E}" type="presParOf" srcId="{19D3E861-5413-4D33-B6C8-FC70724A1608}" destId="{C9BA412E-988E-4091-8B4D-461A04D10649}" srcOrd="1" destOrd="0" presId="urn:microsoft.com/office/officeart/2005/8/layout/hierarchy6"/>
    <dgm:cxn modelId="{DE75D002-C515-418F-AEDE-44D4EA0F0825}" type="presParOf" srcId="{C9BA412E-988E-4091-8B4D-461A04D10649}" destId="{7E5B127F-2DAC-4572-90AA-B681E88B6135}" srcOrd="0" destOrd="0" presId="urn:microsoft.com/office/officeart/2005/8/layout/hierarchy6"/>
    <dgm:cxn modelId="{3EF89AE9-6209-4E2C-AD39-45DF6117A68E}" type="presParOf" srcId="{C9BA412E-988E-4091-8B4D-461A04D10649}" destId="{072F7933-B0FB-4D19-A8A6-AF85B69D6F07}" srcOrd="1" destOrd="0" presId="urn:microsoft.com/office/officeart/2005/8/layout/hierarchy6"/>
    <dgm:cxn modelId="{B145981F-AFC0-457D-96A7-3DBC4503E723}" type="presParOf" srcId="{072F7933-B0FB-4D19-A8A6-AF85B69D6F07}" destId="{AD9880EB-826D-4301-836C-2F05DD998947}" srcOrd="0" destOrd="0" presId="urn:microsoft.com/office/officeart/2005/8/layout/hierarchy6"/>
    <dgm:cxn modelId="{0C7091B8-4F07-4EF6-AEB0-1D24E7914367}" type="presParOf" srcId="{072F7933-B0FB-4D19-A8A6-AF85B69D6F07}" destId="{7CCD791B-697F-4B2B-8BC4-F8F7D7A4BDDE}" srcOrd="1" destOrd="0" presId="urn:microsoft.com/office/officeart/2005/8/layout/hierarchy6"/>
    <dgm:cxn modelId="{CA2D8CD1-1523-41C9-A5C8-680565735550}" type="presParOf" srcId="{C9BA412E-988E-4091-8B4D-461A04D10649}" destId="{098674A4-471A-4DED-BF06-5E5D4510A576}" srcOrd="2" destOrd="0" presId="urn:microsoft.com/office/officeart/2005/8/layout/hierarchy6"/>
    <dgm:cxn modelId="{49E0F96C-C78A-40E1-A0EA-5EA6651C2C98}" type="presParOf" srcId="{C9BA412E-988E-4091-8B4D-461A04D10649}" destId="{EC98B39E-AB7E-4A68-BE5D-15D8C461E025}" srcOrd="3" destOrd="0" presId="urn:microsoft.com/office/officeart/2005/8/layout/hierarchy6"/>
    <dgm:cxn modelId="{1D946CA9-0C43-4564-87CA-FA9F73AA9D84}" type="presParOf" srcId="{EC98B39E-AB7E-4A68-BE5D-15D8C461E025}" destId="{5D66E685-7C00-4B67-9552-5E470476590D}" srcOrd="0" destOrd="0" presId="urn:microsoft.com/office/officeart/2005/8/layout/hierarchy6"/>
    <dgm:cxn modelId="{367F426D-B22B-4220-AB3A-B094728279AC}" type="presParOf" srcId="{EC98B39E-AB7E-4A68-BE5D-15D8C461E025}" destId="{A662ADC0-A719-4866-98C9-7E18C50FA900}" srcOrd="1" destOrd="0" presId="urn:microsoft.com/office/officeart/2005/8/layout/hierarchy6"/>
    <dgm:cxn modelId="{B136EFB8-86B3-4734-9E0B-1CEE3DE6DD29}" type="presParOf" srcId="{96C1876C-2F2B-4600-8746-47C124B42BFA}" destId="{4BEEDF5C-83E1-4523-8464-A432D5C1093F}" srcOrd="1" destOrd="0" presId="urn:microsoft.com/office/officeart/2005/8/layout/hierarchy6"/>
    <dgm:cxn modelId="{DA5DF19B-6D84-4653-8EED-61A1AAEB0CD9}" type="presParOf" srcId="{4BEEDF5C-83E1-4523-8464-A432D5C1093F}" destId="{9B9262EA-D696-4493-94EE-377BBE04A887}" srcOrd="0" destOrd="0" presId="urn:microsoft.com/office/officeart/2005/8/layout/hierarchy6"/>
    <dgm:cxn modelId="{B5815B71-EB4A-4A8D-8B0F-410C6F40454B}" type="presParOf" srcId="{9B9262EA-D696-4493-94EE-377BBE04A887}" destId="{0A1C9DD9-5E5F-415B-8D4E-9F93CF50D3A0}" srcOrd="0" destOrd="0" presId="urn:microsoft.com/office/officeart/2005/8/layout/hierarchy6"/>
    <dgm:cxn modelId="{DC1426FF-24DD-464F-AED4-21D0735B181F}" type="presParOf" srcId="{9B9262EA-D696-4493-94EE-377BBE04A887}" destId="{BCCF7BC8-1B1E-4448-892B-9DFE8AF9B14B}" srcOrd="1" destOrd="0" presId="urn:microsoft.com/office/officeart/2005/8/layout/hierarchy6"/>
    <dgm:cxn modelId="{685AD156-25C3-4E20-875A-5FF6A3E687BA}" type="presParOf" srcId="{4BEEDF5C-83E1-4523-8464-A432D5C1093F}" destId="{699C74DA-7CF2-4B8E-AC01-AA71053CA877}" srcOrd="1" destOrd="0" presId="urn:microsoft.com/office/officeart/2005/8/layout/hierarchy6"/>
    <dgm:cxn modelId="{EB723985-C2B3-4E3F-A372-A7B6A50419FF}" type="presParOf" srcId="{699C74DA-7CF2-4B8E-AC01-AA71053CA877}" destId="{597C1591-1C3E-4E0C-A7D3-CE2AF9A2B038}" srcOrd="0" destOrd="0" presId="urn:microsoft.com/office/officeart/2005/8/layout/hierarchy6"/>
    <dgm:cxn modelId="{3BC06365-BB16-4118-8ADF-6CE6BD4FBF8A}" type="presParOf" srcId="{4BEEDF5C-83E1-4523-8464-A432D5C1093F}" destId="{77506273-31CF-43E2-9D06-60CD0023E611}" srcOrd="2" destOrd="0" presId="urn:microsoft.com/office/officeart/2005/8/layout/hierarchy6"/>
    <dgm:cxn modelId="{3ABC8FCF-48CB-45E3-A2D4-896E04DD22A8}" type="presParOf" srcId="{77506273-31CF-43E2-9D06-60CD0023E611}" destId="{AE3B2638-F0F1-4EEB-88BE-E6D3C1BD1DB5}" srcOrd="0" destOrd="0" presId="urn:microsoft.com/office/officeart/2005/8/layout/hierarchy6"/>
    <dgm:cxn modelId="{DD4E0A38-1D8D-4435-931B-FE2D21995FBA}" type="presParOf" srcId="{77506273-31CF-43E2-9D06-60CD0023E611}" destId="{DFA85887-68FC-4D05-8DC7-9E07089E703B}" srcOrd="1" destOrd="0" presId="urn:microsoft.com/office/officeart/2005/8/layout/hierarchy6"/>
    <dgm:cxn modelId="{80E8C891-3FF1-4B21-B257-5959C8276B83}" type="presParOf" srcId="{4BEEDF5C-83E1-4523-8464-A432D5C1093F}" destId="{3E744BE9-0199-41F9-9161-8493FD27AF43}" srcOrd="3" destOrd="0" presId="urn:microsoft.com/office/officeart/2005/8/layout/hierarchy6"/>
    <dgm:cxn modelId="{39B42857-4AA8-46B1-9243-CCD223C70006}" type="presParOf" srcId="{3E744BE9-0199-41F9-9161-8493FD27AF43}" destId="{3D9FAE22-30A0-4233-BF1E-1EFF49C66063}" srcOrd="0" destOrd="0" presId="urn:microsoft.com/office/officeart/2005/8/layout/hierarchy6"/>
    <dgm:cxn modelId="{6504481E-28D8-4F38-A8D8-E80C88DFC423}" type="presParOf" srcId="{4BEEDF5C-83E1-4523-8464-A432D5C1093F}" destId="{694EB4C3-82A2-4E4A-AF8B-6826EE2E39A4}" srcOrd="4" destOrd="0" presId="urn:microsoft.com/office/officeart/2005/8/layout/hierarchy6"/>
    <dgm:cxn modelId="{67EE126D-779D-46FC-9B8C-8C6C6E1445B8}" type="presParOf" srcId="{694EB4C3-82A2-4E4A-AF8B-6826EE2E39A4}" destId="{75A749AB-44E0-4D50-AE2C-0DD014D89533}" srcOrd="0" destOrd="0" presId="urn:microsoft.com/office/officeart/2005/8/layout/hierarchy6"/>
    <dgm:cxn modelId="{FDD24FDB-BEF7-4BA1-B16B-22E88D5FB5DF}" type="presParOf" srcId="{694EB4C3-82A2-4E4A-AF8B-6826EE2E39A4}" destId="{CC58A847-C0F8-4F9D-98C7-A6FA78407A16}" srcOrd="1" destOrd="0" presId="urn:microsoft.com/office/officeart/2005/8/layout/hierarchy6"/>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999A56E-A44A-4FE6-86E6-B119BA1C6CAA}"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US"/>
        </a:p>
      </dgm:t>
    </dgm:pt>
    <dgm:pt modelId="{2A0AC147-AF97-4244-87C7-2AD4645E777A}">
      <dgm:prSet phldrT="[Text]" custT="1"/>
      <dgm:spPr/>
      <dgm:t>
        <a:bodyPr/>
        <a:lstStyle/>
        <a:p>
          <a:r>
            <a:rPr lang="en-US" sz="700"/>
            <a:t>55</a:t>
          </a:r>
        </a:p>
      </dgm:t>
    </dgm:pt>
    <dgm:pt modelId="{0688B260-9B55-439C-8A62-F375BD6E4600}" type="parTrans" cxnId="{A737AC8C-0199-47EC-8221-D35D601C0F8E}">
      <dgm:prSet/>
      <dgm:spPr/>
      <dgm:t>
        <a:bodyPr/>
        <a:lstStyle/>
        <a:p>
          <a:endParaRPr lang="en-US"/>
        </a:p>
      </dgm:t>
    </dgm:pt>
    <dgm:pt modelId="{06916C12-E450-42AF-BF26-67AABE740329}" type="sibTrans" cxnId="{A737AC8C-0199-47EC-8221-D35D601C0F8E}">
      <dgm:prSet/>
      <dgm:spPr/>
      <dgm:t>
        <a:bodyPr/>
        <a:lstStyle/>
        <a:p>
          <a:endParaRPr lang="en-US"/>
        </a:p>
      </dgm:t>
    </dgm:pt>
    <dgm:pt modelId="{B5DEE3B4-3F40-4CDE-BC00-0E3F5D5A50BD}">
      <dgm:prSet phldrT="[Text]" custT="1"/>
      <dgm:spPr/>
      <dgm:t>
        <a:bodyPr/>
        <a:lstStyle/>
        <a:p>
          <a:r>
            <a:rPr lang="en-US" sz="700"/>
            <a:t>52</a:t>
          </a:r>
        </a:p>
      </dgm:t>
    </dgm:pt>
    <dgm:pt modelId="{D135E885-B744-4004-9E05-132B184DEBC8}" type="parTrans" cxnId="{98D09225-4C08-4E8A-8131-37418F259CCE}">
      <dgm:prSet/>
      <dgm:spPr/>
      <dgm:t>
        <a:bodyPr/>
        <a:lstStyle/>
        <a:p>
          <a:endParaRPr lang="en-US" sz="700"/>
        </a:p>
      </dgm:t>
    </dgm:pt>
    <dgm:pt modelId="{05B61B1C-5BB0-432E-8735-9BD85E93598F}" type="sibTrans" cxnId="{98D09225-4C08-4E8A-8131-37418F259CCE}">
      <dgm:prSet/>
      <dgm:spPr/>
      <dgm:t>
        <a:bodyPr/>
        <a:lstStyle/>
        <a:p>
          <a:endParaRPr lang="en-US"/>
        </a:p>
      </dgm:t>
    </dgm:pt>
    <dgm:pt modelId="{7965EC71-7E5E-4B1F-B6B9-B2163B672676}">
      <dgm:prSet phldrT="[Text]" custT="1"/>
      <dgm:spPr/>
      <dgm:t>
        <a:bodyPr/>
        <a:lstStyle/>
        <a:p>
          <a:r>
            <a:rPr lang="en-US" sz="700"/>
            <a:t>55</a:t>
          </a:r>
        </a:p>
      </dgm:t>
    </dgm:pt>
    <dgm:pt modelId="{464EEB02-D5BA-45E8-9029-FADB88CA2FB9}" type="parTrans" cxnId="{F11E83AE-3B79-45B9-A1B3-2B45E79596ED}">
      <dgm:prSet/>
      <dgm:spPr/>
      <dgm:t>
        <a:bodyPr/>
        <a:lstStyle/>
        <a:p>
          <a:endParaRPr lang="en-US" sz="700"/>
        </a:p>
      </dgm:t>
    </dgm:pt>
    <dgm:pt modelId="{23E410B3-11B0-4DAD-9457-F49FA0D7C9C4}" type="sibTrans" cxnId="{F11E83AE-3B79-45B9-A1B3-2B45E79596ED}">
      <dgm:prSet/>
      <dgm:spPr/>
      <dgm:t>
        <a:bodyPr/>
        <a:lstStyle/>
        <a:p>
          <a:endParaRPr lang="en-US"/>
        </a:p>
      </dgm:t>
    </dgm:pt>
    <dgm:pt modelId="{1D091069-7964-4A63-9594-68A089F69DA1}">
      <dgm:prSet phldrT="[Text]" custT="1"/>
      <dgm:spPr/>
      <dgm:t>
        <a:bodyPr/>
        <a:lstStyle/>
        <a:p>
          <a:r>
            <a:rPr lang="en-US" sz="700"/>
            <a:t>55</a:t>
          </a:r>
        </a:p>
      </dgm:t>
    </dgm:pt>
    <dgm:pt modelId="{6B4CA49D-FC99-4950-93EE-9527141FD1C7}" type="parTrans" cxnId="{2A60042D-C2E5-4E4B-8CBE-89427B91807A}">
      <dgm:prSet/>
      <dgm:spPr/>
      <dgm:t>
        <a:bodyPr/>
        <a:lstStyle/>
        <a:p>
          <a:endParaRPr lang="en-US" sz="700"/>
        </a:p>
      </dgm:t>
    </dgm:pt>
    <dgm:pt modelId="{F97342EA-65C4-4F96-9722-5485B1089EFD}" type="sibTrans" cxnId="{2A60042D-C2E5-4E4B-8CBE-89427B91807A}">
      <dgm:prSet/>
      <dgm:spPr/>
      <dgm:t>
        <a:bodyPr/>
        <a:lstStyle/>
        <a:p>
          <a:endParaRPr lang="en-US"/>
        </a:p>
      </dgm:t>
    </dgm:pt>
    <dgm:pt modelId="{90F8D994-C387-4EDE-A09E-5EC8F2D49F49}">
      <dgm:prSet phldrT="[Text]" custT="1"/>
      <dgm:spPr>
        <a:solidFill>
          <a:schemeClr val="accent1"/>
        </a:solidFill>
      </dgm:spPr>
      <dgm:t>
        <a:bodyPr/>
        <a:lstStyle/>
        <a:p>
          <a:r>
            <a:rPr lang="en-US" sz="700"/>
            <a:t>55</a:t>
          </a:r>
        </a:p>
      </dgm:t>
    </dgm:pt>
    <dgm:pt modelId="{9157E44F-7CE7-495D-9915-6E98474143E5}" type="parTrans" cxnId="{746964B3-37D1-4D2E-B071-E50E2C494554}">
      <dgm:prSet/>
      <dgm:spPr/>
      <dgm:t>
        <a:bodyPr/>
        <a:lstStyle/>
        <a:p>
          <a:endParaRPr lang="en-US" sz="700"/>
        </a:p>
      </dgm:t>
    </dgm:pt>
    <dgm:pt modelId="{DE0C661B-63E5-4414-945C-051A83731CAB}" type="sibTrans" cxnId="{746964B3-37D1-4D2E-B071-E50E2C494554}">
      <dgm:prSet/>
      <dgm:spPr/>
      <dgm:t>
        <a:bodyPr/>
        <a:lstStyle/>
        <a:p>
          <a:endParaRPr lang="en-US"/>
        </a:p>
      </dgm:t>
    </dgm:pt>
    <dgm:pt modelId="{C23CE17A-9D96-4D48-9B86-588BC2793DE0}">
      <dgm:prSet phldrT="[Text]" custT="1"/>
      <dgm:spPr/>
      <dgm:t>
        <a:bodyPr/>
        <a:lstStyle/>
        <a:p>
          <a:r>
            <a:rPr lang="en-US" sz="700"/>
            <a:t>Min</a:t>
          </a:r>
        </a:p>
      </dgm:t>
    </dgm:pt>
    <dgm:pt modelId="{9DE62D03-4BBF-47EE-99FA-F650B2B35389}" type="parTrans" cxnId="{FF46952F-D688-4DE1-B06F-47B3E323F2D3}">
      <dgm:prSet/>
      <dgm:spPr/>
      <dgm:t>
        <a:bodyPr/>
        <a:lstStyle/>
        <a:p>
          <a:endParaRPr lang="en-US"/>
        </a:p>
      </dgm:t>
    </dgm:pt>
    <dgm:pt modelId="{6CB417EB-1487-4F2F-8931-E8D5066818B3}" type="sibTrans" cxnId="{FF46952F-D688-4DE1-B06F-47B3E323F2D3}">
      <dgm:prSet/>
      <dgm:spPr/>
      <dgm:t>
        <a:bodyPr/>
        <a:lstStyle/>
        <a:p>
          <a:endParaRPr lang="en-US"/>
        </a:p>
      </dgm:t>
    </dgm:pt>
    <dgm:pt modelId="{308786C4-7AC5-48FB-8DDF-B77F242856FC}">
      <dgm:prSet phldrT="[Text]" custT="1"/>
      <dgm:spPr/>
      <dgm:t>
        <a:bodyPr/>
        <a:lstStyle/>
        <a:p>
          <a:r>
            <a:rPr lang="en-US" sz="700"/>
            <a:t>Max</a:t>
          </a:r>
        </a:p>
      </dgm:t>
    </dgm:pt>
    <dgm:pt modelId="{A02F76F7-4BC1-4772-95BD-426AB46D1F5A}" type="parTrans" cxnId="{FFA3D950-4974-49C8-B8E2-48C34319806A}">
      <dgm:prSet/>
      <dgm:spPr/>
      <dgm:t>
        <a:bodyPr/>
        <a:lstStyle/>
        <a:p>
          <a:endParaRPr lang="en-US"/>
        </a:p>
      </dgm:t>
    </dgm:pt>
    <dgm:pt modelId="{BC09748B-CE8B-4111-8B6A-DC08498F27A2}" type="sibTrans" cxnId="{FFA3D950-4974-49C8-B8E2-48C34319806A}">
      <dgm:prSet/>
      <dgm:spPr/>
      <dgm:t>
        <a:bodyPr/>
        <a:lstStyle/>
        <a:p>
          <a:endParaRPr lang="en-US"/>
        </a:p>
      </dgm:t>
    </dgm:pt>
    <dgm:pt modelId="{4D8EFEF5-8790-4370-A006-31DE3F32E823}">
      <dgm:prSet phldrT="[Text]" custT="1"/>
      <dgm:spPr/>
      <dgm:t>
        <a:bodyPr/>
        <a:lstStyle/>
        <a:p>
          <a:r>
            <a:rPr lang="en-US" sz="700"/>
            <a:t>Min</a:t>
          </a:r>
        </a:p>
      </dgm:t>
    </dgm:pt>
    <dgm:pt modelId="{BBA09F38-32EB-4D63-9E88-9752FEA95C07}" type="parTrans" cxnId="{3E47F254-D29A-4FEC-B20D-B825A36479D2}">
      <dgm:prSet/>
      <dgm:spPr/>
      <dgm:t>
        <a:bodyPr/>
        <a:lstStyle/>
        <a:p>
          <a:endParaRPr lang="en-US"/>
        </a:p>
      </dgm:t>
    </dgm:pt>
    <dgm:pt modelId="{CACA4B77-5A84-4881-A918-DE665BBAEF68}" type="sibTrans" cxnId="{3E47F254-D29A-4FEC-B20D-B825A36479D2}">
      <dgm:prSet/>
      <dgm:spPr/>
      <dgm:t>
        <a:bodyPr/>
        <a:lstStyle/>
        <a:p>
          <a:endParaRPr lang="en-US"/>
        </a:p>
      </dgm:t>
    </dgm:pt>
    <dgm:pt modelId="{930D0708-9113-4886-AE92-F65D913B371E}">
      <dgm:prSet custT="1"/>
      <dgm:spPr>
        <a:solidFill>
          <a:schemeClr val="accent1"/>
        </a:solidFill>
      </dgm:spPr>
      <dgm:t>
        <a:bodyPr/>
        <a:lstStyle/>
        <a:p>
          <a:r>
            <a:rPr lang="en-US" sz="700"/>
            <a:t>52</a:t>
          </a:r>
        </a:p>
      </dgm:t>
    </dgm:pt>
    <dgm:pt modelId="{CDD3ECB3-2E86-4562-8033-6B34C282FF65}" type="parTrans" cxnId="{277BF8B8-7A79-4320-A319-AEF2998F1A43}">
      <dgm:prSet/>
      <dgm:spPr/>
      <dgm:t>
        <a:bodyPr/>
        <a:lstStyle/>
        <a:p>
          <a:endParaRPr lang="en-US" sz="700"/>
        </a:p>
      </dgm:t>
    </dgm:pt>
    <dgm:pt modelId="{6FEC1435-40D4-4FF7-8900-F7C59A9D9B61}" type="sibTrans" cxnId="{277BF8B8-7A79-4320-A319-AEF2998F1A43}">
      <dgm:prSet/>
      <dgm:spPr/>
      <dgm:t>
        <a:bodyPr/>
        <a:lstStyle/>
        <a:p>
          <a:endParaRPr lang="en-US"/>
        </a:p>
      </dgm:t>
    </dgm:pt>
    <dgm:pt modelId="{6285E2B3-F5A5-44DE-B23B-BB6AABDCCA8D}">
      <dgm:prSet custT="1"/>
      <dgm:spPr/>
      <dgm:t>
        <a:bodyPr/>
        <a:lstStyle/>
        <a:p>
          <a:r>
            <a:rPr lang="en-US" sz="700"/>
            <a:t>68</a:t>
          </a:r>
        </a:p>
      </dgm:t>
    </dgm:pt>
    <dgm:pt modelId="{CDF9C55A-6855-4EC2-AF17-CB7276CEBC5A}" type="parTrans" cxnId="{65A19591-E554-426E-9F3C-D87B25529EA1}">
      <dgm:prSet/>
      <dgm:spPr/>
      <dgm:t>
        <a:bodyPr/>
        <a:lstStyle/>
        <a:p>
          <a:endParaRPr lang="en-US" sz="700"/>
        </a:p>
      </dgm:t>
    </dgm:pt>
    <dgm:pt modelId="{7E557A54-237F-4833-985D-D27DDF2BC5E9}" type="sibTrans" cxnId="{65A19591-E554-426E-9F3C-D87B25529EA1}">
      <dgm:prSet/>
      <dgm:spPr/>
      <dgm:t>
        <a:bodyPr/>
        <a:lstStyle/>
        <a:p>
          <a:endParaRPr lang="en-US"/>
        </a:p>
      </dgm:t>
    </dgm:pt>
    <dgm:pt modelId="{1E11CD52-B60C-4CFE-B0A7-1AEFFD3B531A}">
      <dgm:prSet phldrT="[Text]" custT="1"/>
      <dgm:spPr/>
      <dgm:t>
        <a:bodyPr/>
        <a:lstStyle/>
        <a:p>
          <a:r>
            <a:rPr lang="en-US" sz="700"/>
            <a:t>Max</a:t>
          </a:r>
        </a:p>
      </dgm:t>
    </dgm:pt>
    <dgm:pt modelId="{C0548CC2-6E43-4E36-AF9E-870776C70C20}" type="parTrans" cxnId="{28FD3D11-1AE6-4BE2-924E-E2DB7DE90B5C}">
      <dgm:prSet/>
      <dgm:spPr/>
      <dgm:t>
        <a:bodyPr/>
        <a:lstStyle/>
        <a:p>
          <a:endParaRPr lang="en-US"/>
        </a:p>
      </dgm:t>
    </dgm:pt>
    <dgm:pt modelId="{838D3E9C-7A9A-444F-AA0B-A14D91C1439E}" type="sibTrans" cxnId="{28FD3D11-1AE6-4BE2-924E-E2DB7DE90B5C}">
      <dgm:prSet/>
      <dgm:spPr/>
      <dgm:t>
        <a:bodyPr/>
        <a:lstStyle/>
        <a:p>
          <a:endParaRPr lang="en-US"/>
        </a:p>
      </dgm:t>
    </dgm:pt>
    <dgm:pt modelId="{C7EC9279-9CDC-4FF5-9E94-1B6A9A246D9A}">
      <dgm:prSet custT="1"/>
      <dgm:spPr/>
      <dgm:t>
        <a:bodyPr/>
        <a:lstStyle/>
        <a:p>
          <a:r>
            <a:rPr lang="en-US" sz="700"/>
            <a:t>52</a:t>
          </a:r>
        </a:p>
      </dgm:t>
    </dgm:pt>
    <dgm:pt modelId="{FE6693BC-E8FC-4136-BAB0-589D6C61599D}" type="parTrans" cxnId="{20C6709F-5F86-4E7B-B0C3-FB036AD847F1}">
      <dgm:prSet/>
      <dgm:spPr/>
      <dgm:t>
        <a:bodyPr/>
        <a:lstStyle/>
        <a:p>
          <a:endParaRPr lang="en-US" sz="700"/>
        </a:p>
      </dgm:t>
    </dgm:pt>
    <dgm:pt modelId="{810F4EC3-AC96-477C-A045-8B43216B4855}" type="sibTrans" cxnId="{20C6709F-5F86-4E7B-B0C3-FB036AD847F1}">
      <dgm:prSet/>
      <dgm:spPr/>
      <dgm:t>
        <a:bodyPr/>
        <a:lstStyle/>
        <a:p>
          <a:endParaRPr lang="en-US"/>
        </a:p>
      </dgm:t>
    </dgm:pt>
    <dgm:pt modelId="{69DB27D9-591C-4F1C-889E-3EF8BA05BD5D}">
      <dgm:prSet custT="1"/>
      <dgm:spPr>
        <a:solidFill>
          <a:srgbClr val="FFC000"/>
        </a:solidFill>
      </dgm:spPr>
      <dgm:t>
        <a:bodyPr/>
        <a:lstStyle/>
        <a:p>
          <a:r>
            <a:rPr lang="en-US" sz="700"/>
            <a:t>55</a:t>
          </a:r>
        </a:p>
      </dgm:t>
    </dgm:pt>
    <dgm:pt modelId="{562C1AD8-50E7-4BD9-81C3-82A3B3ED185A}" type="parTrans" cxnId="{ECCDFAA9-5EF5-46F4-B849-4B0EFF56D53E}">
      <dgm:prSet/>
      <dgm:spPr/>
      <dgm:t>
        <a:bodyPr/>
        <a:lstStyle/>
        <a:p>
          <a:endParaRPr lang="en-US" sz="700"/>
        </a:p>
      </dgm:t>
    </dgm:pt>
    <dgm:pt modelId="{119C91EC-56EC-42DE-8EB6-37836F0F18CD}" type="sibTrans" cxnId="{ECCDFAA9-5EF5-46F4-B849-4B0EFF56D53E}">
      <dgm:prSet/>
      <dgm:spPr/>
      <dgm:t>
        <a:bodyPr/>
        <a:lstStyle/>
        <a:p>
          <a:endParaRPr lang="en-US"/>
        </a:p>
      </dgm:t>
    </dgm:pt>
    <dgm:pt modelId="{0AE3FB16-5B86-40AA-B483-BC555F56A77B}">
      <dgm:prSet custT="1"/>
      <dgm:spPr>
        <a:solidFill>
          <a:schemeClr val="accent1"/>
        </a:solidFill>
      </dgm:spPr>
      <dgm:t>
        <a:bodyPr/>
        <a:lstStyle/>
        <a:p>
          <a:r>
            <a:rPr lang="en-US" sz="700"/>
            <a:t>55</a:t>
          </a:r>
        </a:p>
      </dgm:t>
    </dgm:pt>
    <dgm:pt modelId="{80466648-CE6C-4D31-B005-C1250E9A765E}" type="parTrans" cxnId="{7D9D3ABF-B597-4EC5-9585-1074F83C0268}">
      <dgm:prSet/>
      <dgm:spPr/>
      <dgm:t>
        <a:bodyPr/>
        <a:lstStyle/>
        <a:p>
          <a:endParaRPr lang="en-US" sz="700"/>
        </a:p>
      </dgm:t>
    </dgm:pt>
    <dgm:pt modelId="{259A7380-2897-4F09-A9D0-AD2C269BA6D4}" type="sibTrans" cxnId="{7D9D3ABF-B597-4EC5-9585-1074F83C0268}">
      <dgm:prSet/>
      <dgm:spPr/>
      <dgm:t>
        <a:bodyPr/>
        <a:lstStyle/>
        <a:p>
          <a:endParaRPr lang="en-US"/>
        </a:p>
      </dgm:t>
    </dgm:pt>
    <dgm:pt modelId="{C5D6092A-5191-4E52-8A28-0DB8FFEBC254}">
      <dgm:prSet custT="1"/>
      <dgm:spPr/>
      <dgm:t>
        <a:bodyPr/>
        <a:lstStyle/>
        <a:p>
          <a:r>
            <a:rPr lang="en-US" sz="700"/>
            <a:t>54</a:t>
          </a:r>
        </a:p>
      </dgm:t>
    </dgm:pt>
    <dgm:pt modelId="{46EFB158-BCD9-455B-8300-B57DC0DBEED5}" type="parTrans" cxnId="{A99F6BF6-7CF9-497C-9635-F4FC16845D80}">
      <dgm:prSet/>
      <dgm:spPr/>
      <dgm:t>
        <a:bodyPr/>
        <a:lstStyle/>
        <a:p>
          <a:endParaRPr lang="en-US" sz="700"/>
        </a:p>
      </dgm:t>
    </dgm:pt>
    <dgm:pt modelId="{A3DD8040-B055-4551-83DE-4DAFDE508FE4}" type="sibTrans" cxnId="{A99F6BF6-7CF9-497C-9635-F4FC16845D80}">
      <dgm:prSet/>
      <dgm:spPr/>
      <dgm:t>
        <a:bodyPr/>
        <a:lstStyle/>
        <a:p>
          <a:endParaRPr lang="en-US"/>
        </a:p>
      </dgm:t>
    </dgm:pt>
    <dgm:pt modelId="{3EDF5A9E-90C6-409C-9085-8178EC64025C}">
      <dgm:prSet custT="1"/>
      <dgm:spPr>
        <a:solidFill>
          <a:srgbClr val="FFC000"/>
        </a:solidFill>
      </dgm:spPr>
      <dgm:t>
        <a:bodyPr/>
        <a:lstStyle/>
        <a:p>
          <a:r>
            <a:rPr lang="en-US" sz="700"/>
            <a:t>68</a:t>
          </a:r>
        </a:p>
      </dgm:t>
    </dgm:pt>
    <dgm:pt modelId="{8F87F88D-8DDB-4AB4-9E2B-CDD56AA461A5}" type="parTrans" cxnId="{F6C83F97-C782-44F2-A473-F08B82D7CF3D}">
      <dgm:prSet/>
      <dgm:spPr/>
      <dgm:t>
        <a:bodyPr/>
        <a:lstStyle/>
        <a:p>
          <a:endParaRPr lang="en-US" sz="700"/>
        </a:p>
      </dgm:t>
    </dgm:pt>
    <dgm:pt modelId="{C9CBE94B-F96F-47B5-8D64-5A150F0A0FAF}" type="sibTrans" cxnId="{F6C83F97-C782-44F2-A473-F08B82D7CF3D}">
      <dgm:prSet/>
      <dgm:spPr/>
      <dgm:t>
        <a:bodyPr/>
        <a:lstStyle/>
        <a:p>
          <a:endParaRPr lang="en-US"/>
        </a:p>
      </dgm:t>
    </dgm:pt>
    <dgm:pt modelId="{BD3EE4A4-8DCB-4648-8A1D-F8AC3D030557}">
      <dgm:prSet custT="1"/>
      <dgm:spPr/>
      <dgm:t>
        <a:bodyPr/>
        <a:lstStyle/>
        <a:p>
          <a:r>
            <a:rPr lang="en-US" sz="700"/>
            <a:t>22</a:t>
          </a:r>
        </a:p>
      </dgm:t>
    </dgm:pt>
    <dgm:pt modelId="{F614D9C9-C441-4B42-80C9-D17BD793187E}" type="parTrans" cxnId="{E0B42AB2-47FD-4038-804A-D7D48B28C1E2}">
      <dgm:prSet/>
      <dgm:spPr/>
      <dgm:t>
        <a:bodyPr/>
        <a:lstStyle/>
        <a:p>
          <a:endParaRPr lang="en-US" sz="700"/>
        </a:p>
      </dgm:t>
    </dgm:pt>
    <dgm:pt modelId="{F7EAFA73-40D4-4562-BA97-B52E029FB77B}" type="sibTrans" cxnId="{E0B42AB2-47FD-4038-804A-D7D48B28C1E2}">
      <dgm:prSet/>
      <dgm:spPr/>
      <dgm:t>
        <a:bodyPr/>
        <a:lstStyle/>
        <a:p>
          <a:endParaRPr lang="en-US"/>
        </a:p>
      </dgm:t>
    </dgm:pt>
    <dgm:pt modelId="{3A80A7E6-9953-4D49-96A6-1E2CF922932E}">
      <dgm:prSet custT="1"/>
      <dgm:spPr/>
      <dgm:t>
        <a:bodyPr/>
        <a:lstStyle/>
        <a:p>
          <a:endParaRPr lang="en-US" sz="700"/>
        </a:p>
      </dgm:t>
    </dgm:pt>
    <dgm:pt modelId="{BE5821C6-96EB-42CC-B56E-33838B9AB5C7}" type="parTrans" cxnId="{E048601E-DFA5-4DE4-92FA-88CD7B0D6388}">
      <dgm:prSet/>
      <dgm:spPr/>
      <dgm:t>
        <a:bodyPr/>
        <a:lstStyle/>
        <a:p>
          <a:endParaRPr lang="en-US" sz="700"/>
        </a:p>
      </dgm:t>
    </dgm:pt>
    <dgm:pt modelId="{E6F59EA4-6EAC-4553-9514-12E35C4D467F}" type="sibTrans" cxnId="{E048601E-DFA5-4DE4-92FA-88CD7B0D6388}">
      <dgm:prSet/>
      <dgm:spPr/>
      <dgm:t>
        <a:bodyPr/>
        <a:lstStyle/>
        <a:p>
          <a:endParaRPr lang="en-US"/>
        </a:p>
      </dgm:t>
    </dgm:pt>
    <dgm:pt modelId="{C9A8B62B-5041-4B91-B57F-556AB688FA51}">
      <dgm:prSet custT="1"/>
      <dgm:spPr/>
      <dgm:t>
        <a:bodyPr/>
        <a:lstStyle/>
        <a:p>
          <a:r>
            <a:rPr lang="en-US" sz="700"/>
            <a:t>52</a:t>
          </a:r>
        </a:p>
      </dgm:t>
    </dgm:pt>
    <dgm:pt modelId="{BEC7A5A6-36A2-478A-85EA-8D2790AA739E}" type="parTrans" cxnId="{F0B93064-4E37-4E46-AF69-66A83212EBC2}">
      <dgm:prSet/>
      <dgm:spPr/>
      <dgm:t>
        <a:bodyPr/>
        <a:lstStyle/>
        <a:p>
          <a:endParaRPr lang="en-US" sz="700"/>
        </a:p>
      </dgm:t>
    </dgm:pt>
    <dgm:pt modelId="{3098B5EB-D7A8-442E-922B-DD8AF62F6C50}" type="sibTrans" cxnId="{F0B93064-4E37-4E46-AF69-66A83212EBC2}">
      <dgm:prSet/>
      <dgm:spPr/>
      <dgm:t>
        <a:bodyPr/>
        <a:lstStyle/>
        <a:p>
          <a:endParaRPr lang="en-US"/>
        </a:p>
      </dgm:t>
    </dgm:pt>
    <dgm:pt modelId="{04906912-5924-4792-914D-F7EE58F24E5F}">
      <dgm:prSet custT="1"/>
      <dgm:spPr/>
      <dgm:t>
        <a:bodyPr/>
        <a:lstStyle/>
        <a:p>
          <a:r>
            <a:rPr lang="en-US" sz="700"/>
            <a:t>76</a:t>
          </a:r>
        </a:p>
      </dgm:t>
    </dgm:pt>
    <dgm:pt modelId="{47A70EAD-C4C2-443C-A288-F8EECC3BE6F5}" type="parTrans" cxnId="{7BF865F3-3B68-4245-BB84-123B67DD5A59}">
      <dgm:prSet/>
      <dgm:spPr/>
      <dgm:t>
        <a:bodyPr/>
        <a:lstStyle/>
        <a:p>
          <a:endParaRPr lang="en-US" sz="700"/>
        </a:p>
      </dgm:t>
    </dgm:pt>
    <dgm:pt modelId="{EB24E98F-4F5A-448C-9732-03CA23DF82CD}" type="sibTrans" cxnId="{7BF865F3-3B68-4245-BB84-123B67DD5A59}">
      <dgm:prSet/>
      <dgm:spPr/>
      <dgm:t>
        <a:bodyPr/>
        <a:lstStyle/>
        <a:p>
          <a:endParaRPr lang="en-US"/>
        </a:p>
      </dgm:t>
    </dgm:pt>
    <dgm:pt modelId="{9D294AFA-18D9-4506-84CA-26521FFDC436}">
      <dgm:prSet phldrT="[Text]" custT="1"/>
      <dgm:spPr/>
      <dgm:t>
        <a:bodyPr/>
        <a:lstStyle/>
        <a:p>
          <a:r>
            <a:rPr lang="en-US" sz="700"/>
            <a:t>Min</a:t>
          </a:r>
        </a:p>
      </dgm:t>
    </dgm:pt>
    <dgm:pt modelId="{0F3FE2C1-77EF-4B38-B618-CD4B4832044E}" type="parTrans" cxnId="{59DE0313-B976-4313-B544-2AD906A007DC}">
      <dgm:prSet/>
      <dgm:spPr/>
      <dgm:t>
        <a:bodyPr/>
        <a:lstStyle/>
        <a:p>
          <a:endParaRPr lang="en-US"/>
        </a:p>
      </dgm:t>
    </dgm:pt>
    <dgm:pt modelId="{8F334828-4E37-4DA8-94DE-FD55CD1238BF}" type="sibTrans" cxnId="{59DE0313-B976-4313-B544-2AD906A007DC}">
      <dgm:prSet/>
      <dgm:spPr/>
      <dgm:t>
        <a:bodyPr/>
        <a:lstStyle/>
        <a:p>
          <a:endParaRPr lang="en-US"/>
        </a:p>
      </dgm:t>
    </dgm:pt>
    <dgm:pt modelId="{E7BB7843-883B-496E-B89A-8F153BE89CCF}">
      <dgm:prSet custT="1"/>
      <dgm:spPr/>
      <dgm:t>
        <a:bodyPr/>
        <a:lstStyle/>
        <a:p>
          <a:r>
            <a:rPr lang="en-US" sz="700"/>
            <a:t>55</a:t>
          </a:r>
        </a:p>
      </dgm:t>
    </dgm:pt>
    <dgm:pt modelId="{669B5D8A-F328-49AD-8635-68528F045697}" type="parTrans" cxnId="{30033D02-AB59-4B9B-B171-C8BEBDF9FDB7}">
      <dgm:prSet/>
      <dgm:spPr/>
      <dgm:t>
        <a:bodyPr/>
        <a:lstStyle/>
        <a:p>
          <a:endParaRPr lang="en-US" sz="700"/>
        </a:p>
      </dgm:t>
    </dgm:pt>
    <dgm:pt modelId="{87672241-4115-4542-8645-B1940844E702}" type="sibTrans" cxnId="{30033D02-AB59-4B9B-B171-C8BEBDF9FDB7}">
      <dgm:prSet/>
      <dgm:spPr/>
      <dgm:t>
        <a:bodyPr/>
        <a:lstStyle/>
        <a:p>
          <a:endParaRPr lang="en-US"/>
        </a:p>
      </dgm:t>
    </dgm:pt>
    <dgm:pt modelId="{B0D26D63-2A47-473E-A2CE-D1CC0E0F8B71}">
      <dgm:prSet custT="1"/>
      <dgm:spPr>
        <a:solidFill>
          <a:srgbClr val="FFC000"/>
        </a:solidFill>
      </dgm:spPr>
      <dgm:t>
        <a:bodyPr/>
        <a:lstStyle/>
        <a:p>
          <a:r>
            <a:rPr lang="en-US" sz="700"/>
            <a:t>22</a:t>
          </a:r>
        </a:p>
      </dgm:t>
    </dgm:pt>
    <dgm:pt modelId="{933DEBDF-9833-4568-A423-399769B70837}" type="parTrans" cxnId="{7C74BEB0-6061-45A2-9E43-27A502589618}">
      <dgm:prSet/>
      <dgm:spPr/>
      <dgm:t>
        <a:bodyPr/>
        <a:lstStyle/>
        <a:p>
          <a:endParaRPr lang="en-US" sz="700"/>
        </a:p>
      </dgm:t>
    </dgm:pt>
    <dgm:pt modelId="{92319EEE-66B1-42AE-898B-5310B6FB6BEF}" type="sibTrans" cxnId="{7C74BEB0-6061-45A2-9E43-27A502589618}">
      <dgm:prSet/>
      <dgm:spPr/>
      <dgm:t>
        <a:bodyPr/>
        <a:lstStyle/>
        <a:p>
          <a:endParaRPr lang="en-US"/>
        </a:p>
      </dgm:t>
    </dgm:pt>
    <dgm:pt modelId="{1EE1F69A-58E7-4B87-A1EE-350E939D7B73}">
      <dgm:prSet custT="1"/>
      <dgm:spPr/>
      <dgm:t>
        <a:bodyPr/>
        <a:lstStyle/>
        <a:p>
          <a:r>
            <a:rPr lang="en-US" sz="700"/>
            <a:t>54</a:t>
          </a:r>
        </a:p>
      </dgm:t>
    </dgm:pt>
    <dgm:pt modelId="{94C22AA6-D798-4276-8DEA-B7D2461C1B53}" type="parTrans" cxnId="{0190C878-C2D5-4ABD-B67A-92006B37A189}">
      <dgm:prSet/>
      <dgm:spPr/>
      <dgm:t>
        <a:bodyPr/>
        <a:lstStyle/>
        <a:p>
          <a:endParaRPr lang="en-US" sz="700"/>
        </a:p>
      </dgm:t>
    </dgm:pt>
    <dgm:pt modelId="{124B83EC-C062-4F1A-95A5-3BB4F144CEDB}" type="sibTrans" cxnId="{0190C878-C2D5-4ABD-B67A-92006B37A189}">
      <dgm:prSet/>
      <dgm:spPr/>
      <dgm:t>
        <a:bodyPr/>
        <a:lstStyle/>
        <a:p>
          <a:endParaRPr lang="en-US"/>
        </a:p>
      </dgm:t>
    </dgm:pt>
    <dgm:pt modelId="{F13878E8-3F8D-409D-AC9F-F500C43A8E83}">
      <dgm:prSet custT="1"/>
      <dgm:spPr/>
      <dgm:t>
        <a:bodyPr/>
        <a:lstStyle/>
        <a:p>
          <a:r>
            <a:rPr lang="en-US" sz="700"/>
            <a:t>73</a:t>
          </a:r>
        </a:p>
      </dgm:t>
    </dgm:pt>
    <dgm:pt modelId="{D533FB48-8E91-4BA9-A3A6-4A4CBFFD4D75}" type="parTrans" cxnId="{8C7F7FED-1436-4227-B211-0B16941FC20B}">
      <dgm:prSet/>
      <dgm:spPr/>
      <dgm:t>
        <a:bodyPr/>
        <a:lstStyle/>
        <a:p>
          <a:endParaRPr lang="en-US" sz="700"/>
        </a:p>
      </dgm:t>
    </dgm:pt>
    <dgm:pt modelId="{72B44383-AAD7-428F-ADFA-0A224B7CEA2D}" type="sibTrans" cxnId="{8C7F7FED-1436-4227-B211-0B16941FC20B}">
      <dgm:prSet/>
      <dgm:spPr/>
      <dgm:t>
        <a:bodyPr/>
        <a:lstStyle/>
        <a:p>
          <a:endParaRPr lang="en-US"/>
        </a:p>
      </dgm:t>
    </dgm:pt>
    <dgm:pt modelId="{C79BEFC4-EC02-4CA6-90DB-5418D6EA40B4}">
      <dgm:prSet custT="1"/>
      <dgm:spPr/>
      <dgm:t>
        <a:bodyPr/>
        <a:lstStyle/>
        <a:p>
          <a:r>
            <a:rPr lang="en-US" sz="700"/>
            <a:t>86</a:t>
          </a:r>
        </a:p>
      </dgm:t>
    </dgm:pt>
    <dgm:pt modelId="{87A631E4-C13F-4E0C-B9AD-16E806A6A68E}" type="parTrans" cxnId="{2061E8CA-6D81-4DA2-901C-3292E23BBD1E}">
      <dgm:prSet/>
      <dgm:spPr/>
      <dgm:t>
        <a:bodyPr/>
        <a:lstStyle/>
        <a:p>
          <a:endParaRPr lang="en-US" sz="700"/>
        </a:p>
      </dgm:t>
    </dgm:pt>
    <dgm:pt modelId="{3D7CB1E7-7EA3-42B6-8F44-C8FAAD4A0A9C}" type="sibTrans" cxnId="{2061E8CA-6D81-4DA2-901C-3292E23BBD1E}">
      <dgm:prSet/>
      <dgm:spPr/>
      <dgm:t>
        <a:bodyPr/>
        <a:lstStyle/>
        <a:p>
          <a:endParaRPr lang="en-US"/>
        </a:p>
      </dgm:t>
    </dgm:pt>
    <dgm:pt modelId="{5FC46C67-2E8E-4C42-9E63-0BB4D887C442}">
      <dgm:prSet custT="1"/>
      <dgm:spPr>
        <a:solidFill>
          <a:srgbClr val="FF0000"/>
        </a:solidFill>
      </dgm:spPr>
      <dgm:t>
        <a:bodyPr/>
        <a:lstStyle/>
        <a:p>
          <a:r>
            <a:rPr lang="en-US" sz="600"/>
            <a:t>1000</a:t>
          </a:r>
        </a:p>
      </dgm:t>
    </dgm:pt>
    <dgm:pt modelId="{95708D58-3691-4E30-B702-2A580240DC31}" type="parTrans" cxnId="{A755A0B1-A1A2-4622-9335-6812F972FE2F}">
      <dgm:prSet/>
      <dgm:spPr/>
      <dgm:t>
        <a:bodyPr/>
        <a:lstStyle/>
        <a:p>
          <a:endParaRPr lang="en-US" sz="700"/>
        </a:p>
      </dgm:t>
    </dgm:pt>
    <dgm:pt modelId="{62BF68C4-6357-4347-B2BC-4BA59A48BA85}" type="sibTrans" cxnId="{A755A0B1-A1A2-4622-9335-6812F972FE2F}">
      <dgm:prSet/>
      <dgm:spPr/>
      <dgm:t>
        <a:bodyPr/>
        <a:lstStyle/>
        <a:p>
          <a:endParaRPr lang="en-US"/>
        </a:p>
      </dgm:t>
    </dgm:pt>
    <dgm:pt modelId="{7430BFF4-3420-421E-8A17-5446C0B03C00}">
      <dgm:prSet custT="1"/>
      <dgm:spPr/>
      <dgm:t>
        <a:bodyPr/>
        <a:lstStyle/>
        <a:p>
          <a:pPr algn="ctr"/>
          <a:r>
            <a:rPr lang="en-US" sz="700"/>
            <a:t>55</a:t>
          </a:r>
        </a:p>
      </dgm:t>
    </dgm:pt>
    <dgm:pt modelId="{E0D4B3FA-E7C4-4911-B96B-81622051B0D3}" type="parTrans" cxnId="{9628CC58-90CC-4081-9AD2-BCCB98867187}">
      <dgm:prSet/>
      <dgm:spPr/>
      <dgm:t>
        <a:bodyPr/>
        <a:lstStyle/>
        <a:p>
          <a:endParaRPr lang="en-US" sz="700"/>
        </a:p>
      </dgm:t>
    </dgm:pt>
    <dgm:pt modelId="{AEC88C9C-91BB-464C-B6CC-4D8887754CD2}" type="sibTrans" cxnId="{9628CC58-90CC-4081-9AD2-BCCB98867187}">
      <dgm:prSet/>
      <dgm:spPr/>
      <dgm:t>
        <a:bodyPr/>
        <a:lstStyle/>
        <a:p>
          <a:endParaRPr lang="en-US"/>
        </a:p>
      </dgm:t>
    </dgm:pt>
    <dgm:pt modelId="{E4AFA791-5B14-4E19-A4D4-ADE45366BFC9}">
      <dgm:prSet custT="1"/>
      <dgm:spPr/>
      <dgm:t>
        <a:bodyPr/>
        <a:lstStyle/>
        <a:p>
          <a:r>
            <a:rPr lang="en-US" sz="700"/>
            <a:t>99</a:t>
          </a:r>
        </a:p>
      </dgm:t>
    </dgm:pt>
    <dgm:pt modelId="{07A84B2A-DF16-4CA4-8F95-833F893D4DAD}" type="parTrans" cxnId="{B6A395F0-C142-4187-8A79-7FE90284DFF5}">
      <dgm:prSet/>
      <dgm:spPr/>
      <dgm:t>
        <a:bodyPr/>
        <a:lstStyle/>
        <a:p>
          <a:endParaRPr lang="en-US" sz="700"/>
        </a:p>
      </dgm:t>
    </dgm:pt>
    <dgm:pt modelId="{D943C51D-0D99-446D-A4D0-55E5D1DB5074}" type="sibTrans" cxnId="{B6A395F0-C142-4187-8A79-7FE90284DFF5}">
      <dgm:prSet/>
      <dgm:spPr/>
      <dgm:t>
        <a:bodyPr/>
        <a:lstStyle/>
        <a:p>
          <a:endParaRPr lang="en-US"/>
        </a:p>
      </dgm:t>
    </dgm:pt>
    <dgm:pt modelId="{DE614236-0167-4149-913F-54181F82730B}">
      <dgm:prSet custT="1"/>
      <dgm:spPr/>
      <dgm:t>
        <a:bodyPr/>
        <a:lstStyle/>
        <a:p>
          <a:endParaRPr lang="en-US" sz="700"/>
        </a:p>
      </dgm:t>
    </dgm:pt>
    <dgm:pt modelId="{BE41EFF1-5665-4907-B0EC-08677B922246}" type="parTrans" cxnId="{1B7E6850-0E09-4496-91F2-322EC36C7A9A}">
      <dgm:prSet/>
      <dgm:spPr/>
      <dgm:t>
        <a:bodyPr/>
        <a:lstStyle/>
        <a:p>
          <a:endParaRPr lang="en-US" sz="700"/>
        </a:p>
      </dgm:t>
    </dgm:pt>
    <dgm:pt modelId="{D6CAFFFC-C0C0-44EE-9491-8E006AC403B3}" type="sibTrans" cxnId="{1B7E6850-0E09-4496-91F2-322EC36C7A9A}">
      <dgm:prSet/>
      <dgm:spPr/>
      <dgm:t>
        <a:bodyPr/>
        <a:lstStyle/>
        <a:p>
          <a:endParaRPr lang="en-US"/>
        </a:p>
      </dgm:t>
    </dgm:pt>
    <dgm:pt modelId="{66A8D0A5-7B68-4EFF-8F09-6872B71A6A46}">
      <dgm:prSet custT="1"/>
      <dgm:spPr/>
      <dgm:t>
        <a:bodyPr/>
        <a:lstStyle/>
        <a:p>
          <a:r>
            <a:rPr lang="en-US" sz="700"/>
            <a:t>95</a:t>
          </a:r>
        </a:p>
      </dgm:t>
    </dgm:pt>
    <dgm:pt modelId="{07195ED4-588E-471A-BCA1-BB8D8F156CC6}" type="parTrans" cxnId="{73E82551-59EB-42D5-A870-C9DF25DA01A8}">
      <dgm:prSet/>
      <dgm:spPr/>
      <dgm:t>
        <a:bodyPr/>
        <a:lstStyle/>
        <a:p>
          <a:endParaRPr lang="en-US" sz="700"/>
        </a:p>
      </dgm:t>
    </dgm:pt>
    <dgm:pt modelId="{595B21B7-CE2F-438C-BF3A-D7F458D3E352}" type="sibTrans" cxnId="{73E82551-59EB-42D5-A870-C9DF25DA01A8}">
      <dgm:prSet/>
      <dgm:spPr/>
      <dgm:t>
        <a:bodyPr/>
        <a:lstStyle/>
        <a:p>
          <a:endParaRPr lang="en-US"/>
        </a:p>
      </dgm:t>
    </dgm:pt>
    <dgm:pt modelId="{C1602592-03ED-46F5-B592-5AA8A862D408}">
      <dgm:prSet custT="1"/>
      <dgm:spPr/>
      <dgm:t>
        <a:bodyPr/>
        <a:lstStyle/>
        <a:p>
          <a:r>
            <a:rPr lang="en-US" sz="700"/>
            <a:t>68</a:t>
          </a:r>
        </a:p>
      </dgm:t>
    </dgm:pt>
    <dgm:pt modelId="{046AE205-2442-4C10-BA4E-83E5A7C49424}" type="parTrans" cxnId="{FE20AA74-2332-45B0-BCFA-D4CEBBF674CD}">
      <dgm:prSet/>
      <dgm:spPr/>
      <dgm:t>
        <a:bodyPr/>
        <a:lstStyle/>
        <a:p>
          <a:endParaRPr lang="en-US" sz="700"/>
        </a:p>
      </dgm:t>
    </dgm:pt>
    <dgm:pt modelId="{0D482463-68C3-4D6C-94D1-8FCF81046BF6}" type="sibTrans" cxnId="{FE20AA74-2332-45B0-BCFA-D4CEBBF674CD}">
      <dgm:prSet/>
      <dgm:spPr/>
      <dgm:t>
        <a:bodyPr/>
        <a:lstStyle/>
        <a:p>
          <a:endParaRPr lang="en-US"/>
        </a:p>
      </dgm:t>
    </dgm:pt>
    <dgm:pt modelId="{C0B2F2C7-C0DE-42B2-98D6-EF58CA847460}" type="pres">
      <dgm:prSet presAssocID="{A999A56E-A44A-4FE6-86E6-B119BA1C6CAA}" presName="mainComposite" presStyleCnt="0">
        <dgm:presLayoutVars>
          <dgm:chPref val="1"/>
          <dgm:dir/>
          <dgm:animOne val="branch"/>
          <dgm:animLvl val="lvl"/>
          <dgm:resizeHandles val="exact"/>
        </dgm:presLayoutVars>
      </dgm:prSet>
      <dgm:spPr/>
      <dgm:t>
        <a:bodyPr/>
        <a:lstStyle/>
        <a:p>
          <a:endParaRPr lang="en-US"/>
        </a:p>
      </dgm:t>
    </dgm:pt>
    <dgm:pt modelId="{04DED68C-256B-4F98-A98C-55B76D3333C4}" type="pres">
      <dgm:prSet presAssocID="{A999A56E-A44A-4FE6-86E6-B119BA1C6CAA}" presName="hierFlow" presStyleCnt="0"/>
      <dgm:spPr/>
    </dgm:pt>
    <dgm:pt modelId="{19ABCE26-6EB3-4D0F-947F-6DFA5BC3490E}" type="pres">
      <dgm:prSet presAssocID="{A999A56E-A44A-4FE6-86E6-B119BA1C6CAA}" presName="firstBuf" presStyleCnt="0"/>
      <dgm:spPr/>
    </dgm:pt>
    <dgm:pt modelId="{D5D96175-A3D7-4C5C-B9E0-18E3CFC94797}" type="pres">
      <dgm:prSet presAssocID="{A999A56E-A44A-4FE6-86E6-B119BA1C6CAA}" presName="hierChild1" presStyleCnt="0">
        <dgm:presLayoutVars>
          <dgm:chPref val="1"/>
          <dgm:animOne val="branch"/>
          <dgm:animLvl val="lvl"/>
        </dgm:presLayoutVars>
      </dgm:prSet>
      <dgm:spPr/>
    </dgm:pt>
    <dgm:pt modelId="{6B58C1C9-199D-4D27-8F49-66A60BF8E285}" type="pres">
      <dgm:prSet presAssocID="{2A0AC147-AF97-4244-87C7-2AD4645E777A}" presName="Name14" presStyleCnt="0"/>
      <dgm:spPr/>
    </dgm:pt>
    <dgm:pt modelId="{0F8C7206-7C9C-4A24-A57F-6D63500AA238}" type="pres">
      <dgm:prSet presAssocID="{2A0AC147-AF97-4244-87C7-2AD4645E777A}" presName="level1Shape" presStyleLbl="node0" presStyleIdx="0" presStyleCnt="1">
        <dgm:presLayoutVars>
          <dgm:chPref val="3"/>
        </dgm:presLayoutVars>
      </dgm:prSet>
      <dgm:spPr/>
      <dgm:t>
        <a:bodyPr/>
        <a:lstStyle/>
        <a:p>
          <a:endParaRPr lang="en-US"/>
        </a:p>
      </dgm:t>
    </dgm:pt>
    <dgm:pt modelId="{8C9D4953-AEB8-4B76-B91A-C8821C159557}" type="pres">
      <dgm:prSet presAssocID="{2A0AC147-AF97-4244-87C7-2AD4645E777A}" presName="hierChild2" presStyleCnt="0"/>
      <dgm:spPr/>
    </dgm:pt>
    <dgm:pt modelId="{2BF41EAB-DFB3-4030-A169-9F0580B0A5BF}" type="pres">
      <dgm:prSet presAssocID="{D135E885-B744-4004-9E05-132B184DEBC8}" presName="Name19" presStyleLbl="parChTrans1D2" presStyleIdx="0" presStyleCnt="2"/>
      <dgm:spPr/>
      <dgm:t>
        <a:bodyPr/>
        <a:lstStyle/>
        <a:p>
          <a:endParaRPr lang="en-US"/>
        </a:p>
      </dgm:t>
    </dgm:pt>
    <dgm:pt modelId="{0E3A9BB8-7513-453A-BB85-14FF9C8F1F82}" type="pres">
      <dgm:prSet presAssocID="{B5DEE3B4-3F40-4CDE-BC00-0E3F5D5A50BD}" presName="Name21" presStyleCnt="0"/>
      <dgm:spPr/>
    </dgm:pt>
    <dgm:pt modelId="{9783E1B6-CD0C-4422-9C07-C6EC50FFF983}" type="pres">
      <dgm:prSet presAssocID="{B5DEE3B4-3F40-4CDE-BC00-0E3F5D5A50BD}" presName="level2Shape" presStyleLbl="node2" presStyleIdx="0" presStyleCnt="2"/>
      <dgm:spPr/>
      <dgm:t>
        <a:bodyPr/>
        <a:lstStyle/>
        <a:p>
          <a:endParaRPr lang="en-US"/>
        </a:p>
      </dgm:t>
    </dgm:pt>
    <dgm:pt modelId="{522CEA07-ECD3-4D47-8FD5-245AE9A6E73F}" type="pres">
      <dgm:prSet presAssocID="{B5DEE3B4-3F40-4CDE-BC00-0E3F5D5A50BD}" presName="hierChild3" presStyleCnt="0"/>
      <dgm:spPr/>
    </dgm:pt>
    <dgm:pt modelId="{0B792E9F-620B-4150-9E8E-5448DF0E9146}" type="pres">
      <dgm:prSet presAssocID="{CDD3ECB3-2E86-4562-8033-6B34C282FF65}" presName="Name19" presStyleLbl="parChTrans1D3" presStyleIdx="0" presStyleCnt="4"/>
      <dgm:spPr/>
      <dgm:t>
        <a:bodyPr/>
        <a:lstStyle/>
        <a:p>
          <a:endParaRPr lang="en-US"/>
        </a:p>
      </dgm:t>
    </dgm:pt>
    <dgm:pt modelId="{86880215-869D-47E0-BD7F-09B4F7987C0B}" type="pres">
      <dgm:prSet presAssocID="{930D0708-9113-4886-AE92-F65D913B371E}" presName="Name21" presStyleCnt="0"/>
      <dgm:spPr/>
    </dgm:pt>
    <dgm:pt modelId="{C5DA3890-BDA5-4773-8D6C-EC5AEDE21BF7}" type="pres">
      <dgm:prSet presAssocID="{930D0708-9113-4886-AE92-F65D913B371E}" presName="level2Shape" presStyleLbl="node3" presStyleIdx="0" presStyleCnt="4"/>
      <dgm:spPr/>
      <dgm:t>
        <a:bodyPr/>
        <a:lstStyle/>
        <a:p>
          <a:endParaRPr lang="en-US"/>
        </a:p>
      </dgm:t>
    </dgm:pt>
    <dgm:pt modelId="{1BCDF095-ADBF-4BEC-9B18-3BCF7024537D}" type="pres">
      <dgm:prSet presAssocID="{930D0708-9113-4886-AE92-F65D913B371E}" presName="hierChild3" presStyleCnt="0"/>
      <dgm:spPr/>
    </dgm:pt>
    <dgm:pt modelId="{ACB0E07B-5FD4-4187-9B23-04A6B625E0A8}" type="pres">
      <dgm:prSet presAssocID="{FE6693BC-E8FC-4136-BAB0-589D6C61599D}" presName="Name19" presStyleLbl="parChTrans1D4" presStyleIdx="0" presStyleCnt="20"/>
      <dgm:spPr/>
      <dgm:t>
        <a:bodyPr/>
        <a:lstStyle/>
        <a:p>
          <a:endParaRPr lang="en-US"/>
        </a:p>
      </dgm:t>
    </dgm:pt>
    <dgm:pt modelId="{B1E97ECD-B476-4907-A215-2E1CC44F96CA}" type="pres">
      <dgm:prSet presAssocID="{C7EC9279-9CDC-4FF5-9E94-1B6A9A246D9A}" presName="Name21" presStyleCnt="0"/>
      <dgm:spPr/>
    </dgm:pt>
    <dgm:pt modelId="{A89DDC6D-A85F-4B4E-BA33-63D6A0E01539}" type="pres">
      <dgm:prSet presAssocID="{C7EC9279-9CDC-4FF5-9E94-1B6A9A246D9A}" presName="level2Shape" presStyleLbl="node4" presStyleIdx="0" presStyleCnt="20"/>
      <dgm:spPr/>
      <dgm:t>
        <a:bodyPr/>
        <a:lstStyle/>
        <a:p>
          <a:endParaRPr lang="en-US"/>
        </a:p>
      </dgm:t>
    </dgm:pt>
    <dgm:pt modelId="{41F2F885-46E6-4AD2-AF03-FC55569FF338}" type="pres">
      <dgm:prSet presAssocID="{C7EC9279-9CDC-4FF5-9E94-1B6A9A246D9A}" presName="hierChild3" presStyleCnt="0"/>
      <dgm:spPr/>
    </dgm:pt>
    <dgm:pt modelId="{5A2EDD47-42CC-49F5-B28B-B68B739ABA07}" type="pres">
      <dgm:prSet presAssocID="{BEC7A5A6-36A2-478A-85EA-8D2790AA739E}" presName="Name19" presStyleLbl="parChTrans1D4" presStyleIdx="1" presStyleCnt="20"/>
      <dgm:spPr/>
      <dgm:t>
        <a:bodyPr/>
        <a:lstStyle/>
        <a:p>
          <a:endParaRPr lang="en-US"/>
        </a:p>
      </dgm:t>
    </dgm:pt>
    <dgm:pt modelId="{A9C44350-F389-493C-8DC6-DC12F7CA5513}" type="pres">
      <dgm:prSet presAssocID="{C9A8B62B-5041-4B91-B57F-556AB688FA51}" presName="Name21" presStyleCnt="0"/>
      <dgm:spPr/>
    </dgm:pt>
    <dgm:pt modelId="{1F578DAF-C003-418E-9802-4006E7DF7E38}" type="pres">
      <dgm:prSet presAssocID="{C9A8B62B-5041-4B91-B57F-556AB688FA51}" presName="level2Shape" presStyleLbl="node4" presStyleIdx="1" presStyleCnt="20"/>
      <dgm:spPr/>
      <dgm:t>
        <a:bodyPr/>
        <a:lstStyle/>
        <a:p>
          <a:endParaRPr lang="en-US"/>
        </a:p>
      </dgm:t>
    </dgm:pt>
    <dgm:pt modelId="{1BE57778-DB47-45D6-BC4E-F983191ED8BC}" type="pres">
      <dgm:prSet presAssocID="{C9A8B62B-5041-4B91-B57F-556AB688FA51}" presName="hierChild3" presStyleCnt="0"/>
      <dgm:spPr/>
    </dgm:pt>
    <dgm:pt modelId="{5791DFC6-7E6D-461E-8668-54CC38BD9554}" type="pres">
      <dgm:prSet presAssocID="{87A631E4-C13F-4E0C-B9AD-16E806A6A68E}" presName="Name19" presStyleLbl="parChTrans1D4" presStyleIdx="2" presStyleCnt="20"/>
      <dgm:spPr/>
      <dgm:t>
        <a:bodyPr/>
        <a:lstStyle/>
        <a:p>
          <a:endParaRPr lang="en-US"/>
        </a:p>
      </dgm:t>
    </dgm:pt>
    <dgm:pt modelId="{22F05119-D04F-41D5-9623-A61D1355910B}" type="pres">
      <dgm:prSet presAssocID="{C79BEFC4-EC02-4CA6-90DB-5418D6EA40B4}" presName="Name21" presStyleCnt="0"/>
      <dgm:spPr/>
    </dgm:pt>
    <dgm:pt modelId="{FC7F013D-2880-4928-BAC3-53A8C9CBF7BD}" type="pres">
      <dgm:prSet presAssocID="{C79BEFC4-EC02-4CA6-90DB-5418D6EA40B4}" presName="level2Shape" presStyleLbl="node4" presStyleIdx="2" presStyleCnt="20"/>
      <dgm:spPr/>
      <dgm:t>
        <a:bodyPr/>
        <a:lstStyle/>
        <a:p>
          <a:endParaRPr lang="en-US"/>
        </a:p>
      </dgm:t>
    </dgm:pt>
    <dgm:pt modelId="{EBE7BEFD-B003-46BC-AB19-28CDF7A3A2F5}" type="pres">
      <dgm:prSet presAssocID="{C79BEFC4-EC02-4CA6-90DB-5418D6EA40B4}" presName="hierChild3" presStyleCnt="0"/>
      <dgm:spPr/>
    </dgm:pt>
    <dgm:pt modelId="{17C4F12C-3F0E-4417-8289-1F7F1BFE6EFA}" type="pres">
      <dgm:prSet presAssocID="{95708D58-3691-4E30-B702-2A580240DC31}" presName="Name19" presStyleLbl="parChTrans1D4" presStyleIdx="3" presStyleCnt="20"/>
      <dgm:spPr/>
      <dgm:t>
        <a:bodyPr/>
        <a:lstStyle/>
        <a:p>
          <a:endParaRPr lang="en-US"/>
        </a:p>
      </dgm:t>
    </dgm:pt>
    <dgm:pt modelId="{8FFE7E7B-6C4F-4D7D-AA6A-409FD24076FD}" type="pres">
      <dgm:prSet presAssocID="{5FC46C67-2E8E-4C42-9E63-0BB4D887C442}" presName="Name21" presStyleCnt="0"/>
      <dgm:spPr/>
    </dgm:pt>
    <dgm:pt modelId="{C85646CE-52BF-4C28-9129-4C360C80DF7D}" type="pres">
      <dgm:prSet presAssocID="{5FC46C67-2E8E-4C42-9E63-0BB4D887C442}" presName="level2Shape" presStyleLbl="node4" presStyleIdx="3" presStyleCnt="20"/>
      <dgm:spPr/>
      <dgm:t>
        <a:bodyPr/>
        <a:lstStyle/>
        <a:p>
          <a:endParaRPr lang="en-US"/>
        </a:p>
      </dgm:t>
    </dgm:pt>
    <dgm:pt modelId="{BBBC8789-C256-4576-AB8D-6244B27880FA}" type="pres">
      <dgm:prSet presAssocID="{5FC46C67-2E8E-4C42-9E63-0BB4D887C442}" presName="hierChild3" presStyleCnt="0"/>
      <dgm:spPr/>
    </dgm:pt>
    <dgm:pt modelId="{99857634-4D30-4BDB-B31C-DE05EAA9A256}" type="pres">
      <dgm:prSet presAssocID="{464EEB02-D5BA-45E8-9029-FADB88CA2FB9}" presName="Name19" presStyleLbl="parChTrans1D3" presStyleIdx="1" presStyleCnt="4"/>
      <dgm:spPr/>
      <dgm:t>
        <a:bodyPr/>
        <a:lstStyle/>
        <a:p>
          <a:endParaRPr lang="en-US"/>
        </a:p>
      </dgm:t>
    </dgm:pt>
    <dgm:pt modelId="{94560A2C-189F-4321-B10D-486369255B40}" type="pres">
      <dgm:prSet presAssocID="{7965EC71-7E5E-4B1F-B6B9-B2163B672676}" presName="Name21" presStyleCnt="0"/>
      <dgm:spPr/>
    </dgm:pt>
    <dgm:pt modelId="{AE9543F9-076B-4814-866A-85466D17C681}" type="pres">
      <dgm:prSet presAssocID="{7965EC71-7E5E-4B1F-B6B9-B2163B672676}" presName="level2Shape" presStyleLbl="node3" presStyleIdx="1" presStyleCnt="4"/>
      <dgm:spPr/>
      <dgm:t>
        <a:bodyPr/>
        <a:lstStyle/>
        <a:p>
          <a:endParaRPr lang="en-US"/>
        </a:p>
      </dgm:t>
    </dgm:pt>
    <dgm:pt modelId="{9ED9269F-94BF-4904-88E1-9DF886AF3E3E}" type="pres">
      <dgm:prSet presAssocID="{7965EC71-7E5E-4B1F-B6B9-B2163B672676}" presName="hierChild3" presStyleCnt="0"/>
      <dgm:spPr/>
    </dgm:pt>
    <dgm:pt modelId="{3C09BA33-2A57-4903-8C72-9567908E46E0}" type="pres">
      <dgm:prSet presAssocID="{562C1AD8-50E7-4BD9-81C3-82A3B3ED185A}" presName="Name19" presStyleLbl="parChTrans1D4" presStyleIdx="4" presStyleCnt="20"/>
      <dgm:spPr/>
      <dgm:t>
        <a:bodyPr/>
        <a:lstStyle/>
        <a:p>
          <a:endParaRPr lang="en-US"/>
        </a:p>
      </dgm:t>
    </dgm:pt>
    <dgm:pt modelId="{C6C520E1-18D1-45C4-A896-4DDBFAF489F3}" type="pres">
      <dgm:prSet presAssocID="{69DB27D9-591C-4F1C-889E-3EF8BA05BD5D}" presName="Name21" presStyleCnt="0"/>
      <dgm:spPr/>
    </dgm:pt>
    <dgm:pt modelId="{35824B2E-0E07-49FF-BE09-054BAA7C8FBB}" type="pres">
      <dgm:prSet presAssocID="{69DB27D9-591C-4F1C-889E-3EF8BA05BD5D}" presName="level2Shape" presStyleLbl="node4" presStyleIdx="4" presStyleCnt="20"/>
      <dgm:spPr/>
      <dgm:t>
        <a:bodyPr/>
        <a:lstStyle/>
        <a:p>
          <a:endParaRPr lang="en-US"/>
        </a:p>
      </dgm:t>
    </dgm:pt>
    <dgm:pt modelId="{BDA8FA79-2590-4CB3-A2BB-5753B55DC3AA}" type="pres">
      <dgm:prSet presAssocID="{69DB27D9-591C-4F1C-889E-3EF8BA05BD5D}" presName="hierChild3" presStyleCnt="0"/>
      <dgm:spPr/>
    </dgm:pt>
    <dgm:pt modelId="{2DD8006B-215A-449C-992D-A1B4FCB9FDE8}" type="pres">
      <dgm:prSet presAssocID="{47A70EAD-C4C2-443C-A288-F8EECC3BE6F5}" presName="Name19" presStyleLbl="parChTrans1D4" presStyleIdx="5" presStyleCnt="20"/>
      <dgm:spPr/>
      <dgm:t>
        <a:bodyPr/>
        <a:lstStyle/>
        <a:p>
          <a:endParaRPr lang="en-US"/>
        </a:p>
      </dgm:t>
    </dgm:pt>
    <dgm:pt modelId="{897728F5-72A8-484D-BA5D-C555355DAE04}" type="pres">
      <dgm:prSet presAssocID="{04906912-5924-4792-914D-F7EE58F24E5F}" presName="Name21" presStyleCnt="0"/>
      <dgm:spPr/>
    </dgm:pt>
    <dgm:pt modelId="{9C9D2DC1-D169-417B-9457-2B818F7FCB43}" type="pres">
      <dgm:prSet presAssocID="{04906912-5924-4792-914D-F7EE58F24E5F}" presName="level2Shape" presStyleLbl="node4" presStyleIdx="5" presStyleCnt="20"/>
      <dgm:spPr/>
      <dgm:t>
        <a:bodyPr/>
        <a:lstStyle/>
        <a:p>
          <a:endParaRPr lang="en-US"/>
        </a:p>
      </dgm:t>
    </dgm:pt>
    <dgm:pt modelId="{764F0E2F-7CD6-478B-861F-324C053643CC}" type="pres">
      <dgm:prSet presAssocID="{04906912-5924-4792-914D-F7EE58F24E5F}" presName="hierChild3" presStyleCnt="0"/>
      <dgm:spPr/>
    </dgm:pt>
    <dgm:pt modelId="{26546D6D-B359-4A90-B893-CC6940FA8BE0}" type="pres">
      <dgm:prSet presAssocID="{E0D4B3FA-E7C4-4911-B96B-81622051B0D3}" presName="Name19" presStyleLbl="parChTrans1D4" presStyleIdx="6" presStyleCnt="20"/>
      <dgm:spPr/>
      <dgm:t>
        <a:bodyPr/>
        <a:lstStyle/>
        <a:p>
          <a:endParaRPr lang="en-US"/>
        </a:p>
      </dgm:t>
    </dgm:pt>
    <dgm:pt modelId="{37E23F48-BEC0-4EDE-8BCE-C0E30C654B5F}" type="pres">
      <dgm:prSet presAssocID="{7430BFF4-3420-421E-8A17-5446C0B03C00}" presName="Name21" presStyleCnt="0"/>
      <dgm:spPr/>
    </dgm:pt>
    <dgm:pt modelId="{3B525F48-5CC4-4B6D-98C9-D160A2A285E7}" type="pres">
      <dgm:prSet presAssocID="{7430BFF4-3420-421E-8A17-5446C0B03C00}" presName="level2Shape" presStyleLbl="node4" presStyleIdx="6" presStyleCnt="20"/>
      <dgm:spPr/>
      <dgm:t>
        <a:bodyPr/>
        <a:lstStyle/>
        <a:p>
          <a:endParaRPr lang="en-US"/>
        </a:p>
      </dgm:t>
    </dgm:pt>
    <dgm:pt modelId="{44BDFF04-ABA3-47A8-9C82-73495FCC0B45}" type="pres">
      <dgm:prSet presAssocID="{7430BFF4-3420-421E-8A17-5446C0B03C00}" presName="hierChild3" presStyleCnt="0"/>
      <dgm:spPr/>
    </dgm:pt>
    <dgm:pt modelId="{CF1F2A20-9376-46FC-87BC-D73818D6C5DF}" type="pres">
      <dgm:prSet presAssocID="{BE5821C6-96EB-42CC-B56E-33838B9AB5C7}" presName="Name19" presStyleLbl="parChTrans1D4" presStyleIdx="7" presStyleCnt="20"/>
      <dgm:spPr/>
      <dgm:t>
        <a:bodyPr/>
        <a:lstStyle/>
        <a:p>
          <a:endParaRPr lang="en-US"/>
        </a:p>
      </dgm:t>
    </dgm:pt>
    <dgm:pt modelId="{F13C47F5-3645-4221-9D3C-FBA30B117830}" type="pres">
      <dgm:prSet presAssocID="{3A80A7E6-9953-4D49-96A6-1E2CF922932E}" presName="Name21" presStyleCnt="0"/>
      <dgm:spPr/>
    </dgm:pt>
    <dgm:pt modelId="{1A05A0E9-DE3A-42D7-9413-F54F0884DE34}" type="pres">
      <dgm:prSet presAssocID="{3A80A7E6-9953-4D49-96A6-1E2CF922932E}" presName="level2Shape" presStyleLbl="node4" presStyleIdx="7" presStyleCnt="20"/>
      <dgm:spPr/>
      <dgm:t>
        <a:bodyPr/>
        <a:lstStyle/>
        <a:p>
          <a:endParaRPr lang="en-US"/>
        </a:p>
      </dgm:t>
    </dgm:pt>
    <dgm:pt modelId="{9D6A1AF5-E5E7-4808-BCF5-83AE9C5D8149}" type="pres">
      <dgm:prSet presAssocID="{3A80A7E6-9953-4D49-96A6-1E2CF922932E}" presName="hierChild3" presStyleCnt="0"/>
      <dgm:spPr/>
    </dgm:pt>
    <dgm:pt modelId="{69D76EAA-8515-4593-A9B6-7D9168A07679}" type="pres">
      <dgm:prSet presAssocID="{6B4CA49D-FC99-4950-93EE-9527141FD1C7}" presName="Name19" presStyleLbl="parChTrans1D2" presStyleIdx="1" presStyleCnt="2"/>
      <dgm:spPr/>
      <dgm:t>
        <a:bodyPr/>
        <a:lstStyle/>
        <a:p>
          <a:endParaRPr lang="en-US"/>
        </a:p>
      </dgm:t>
    </dgm:pt>
    <dgm:pt modelId="{1B93F555-7CB8-418A-A367-070DCD55121B}" type="pres">
      <dgm:prSet presAssocID="{1D091069-7964-4A63-9594-68A089F69DA1}" presName="Name21" presStyleCnt="0"/>
      <dgm:spPr/>
    </dgm:pt>
    <dgm:pt modelId="{9BFD20E8-D272-4036-8F24-400CCBCCB397}" type="pres">
      <dgm:prSet presAssocID="{1D091069-7964-4A63-9594-68A089F69DA1}" presName="level2Shape" presStyleLbl="node2" presStyleIdx="1" presStyleCnt="2"/>
      <dgm:spPr/>
      <dgm:t>
        <a:bodyPr/>
        <a:lstStyle/>
        <a:p>
          <a:endParaRPr lang="en-US"/>
        </a:p>
      </dgm:t>
    </dgm:pt>
    <dgm:pt modelId="{8A2BC0E6-BBD3-4885-B989-1D014F56C358}" type="pres">
      <dgm:prSet presAssocID="{1D091069-7964-4A63-9594-68A089F69DA1}" presName="hierChild3" presStyleCnt="0"/>
      <dgm:spPr/>
    </dgm:pt>
    <dgm:pt modelId="{BEF87AF5-2E86-41DA-B2BD-A79C8C6B6738}" type="pres">
      <dgm:prSet presAssocID="{9157E44F-7CE7-495D-9915-6E98474143E5}" presName="Name19" presStyleLbl="parChTrans1D3" presStyleIdx="2" presStyleCnt="4"/>
      <dgm:spPr/>
      <dgm:t>
        <a:bodyPr/>
        <a:lstStyle/>
        <a:p>
          <a:endParaRPr lang="en-US"/>
        </a:p>
      </dgm:t>
    </dgm:pt>
    <dgm:pt modelId="{2C729DD5-DCFD-49BD-8E03-6A01488104D7}" type="pres">
      <dgm:prSet presAssocID="{90F8D994-C387-4EDE-A09E-5EC8F2D49F49}" presName="Name21" presStyleCnt="0"/>
      <dgm:spPr/>
    </dgm:pt>
    <dgm:pt modelId="{DF006899-E832-4677-946D-F70E05BCB7BA}" type="pres">
      <dgm:prSet presAssocID="{90F8D994-C387-4EDE-A09E-5EC8F2D49F49}" presName="level2Shape" presStyleLbl="node3" presStyleIdx="2" presStyleCnt="4"/>
      <dgm:spPr/>
      <dgm:t>
        <a:bodyPr/>
        <a:lstStyle/>
        <a:p>
          <a:endParaRPr lang="en-US"/>
        </a:p>
      </dgm:t>
    </dgm:pt>
    <dgm:pt modelId="{8147C141-83D9-4B23-AC4E-E47E40493684}" type="pres">
      <dgm:prSet presAssocID="{90F8D994-C387-4EDE-A09E-5EC8F2D49F49}" presName="hierChild3" presStyleCnt="0"/>
      <dgm:spPr/>
    </dgm:pt>
    <dgm:pt modelId="{EEC58F0B-A34E-4275-B222-6827841E99FF}" type="pres">
      <dgm:prSet presAssocID="{80466648-CE6C-4D31-B005-C1250E9A765E}" presName="Name19" presStyleLbl="parChTrans1D4" presStyleIdx="8" presStyleCnt="20"/>
      <dgm:spPr/>
      <dgm:t>
        <a:bodyPr/>
        <a:lstStyle/>
        <a:p>
          <a:endParaRPr lang="en-US"/>
        </a:p>
      </dgm:t>
    </dgm:pt>
    <dgm:pt modelId="{E5ED2896-19BE-4EA8-9EA7-E537C385967F}" type="pres">
      <dgm:prSet presAssocID="{0AE3FB16-5B86-40AA-B483-BC555F56A77B}" presName="Name21" presStyleCnt="0"/>
      <dgm:spPr/>
    </dgm:pt>
    <dgm:pt modelId="{6148D11A-1641-4599-908C-37B04561CECC}" type="pres">
      <dgm:prSet presAssocID="{0AE3FB16-5B86-40AA-B483-BC555F56A77B}" presName="level2Shape" presStyleLbl="node4" presStyleIdx="8" presStyleCnt="20"/>
      <dgm:spPr/>
      <dgm:t>
        <a:bodyPr/>
        <a:lstStyle/>
        <a:p>
          <a:endParaRPr lang="en-US"/>
        </a:p>
      </dgm:t>
    </dgm:pt>
    <dgm:pt modelId="{BA2B6B98-2C0B-4F12-8C1D-8585EA788016}" type="pres">
      <dgm:prSet presAssocID="{0AE3FB16-5B86-40AA-B483-BC555F56A77B}" presName="hierChild3" presStyleCnt="0"/>
      <dgm:spPr/>
    </dgm:pt>
    <dgm:pt modelId="{CD8AD23F-28C5-4DF8-9316-3BFA0C2CAA93}" type="pres">
      <dgm:prSet presAssocID="{669B5D8A-F328-49AD-8635-68528F045697}" presName="Name19" presStyleLbl="parChTrans1D4" presStyleIdx="9" presStyleCnt="20"/>
      <dgm:spPr/>
      <dgm:t>
        <a:bodyPr/>
        <a:lstStyle/>
        <a:p>
          <a:endParaRPr lang="en-US"/>
        </a:p>
      </dgm:t>
    </dgm:pt>
    <dgm:pt modelId="{1CB04FF6-AF79-440E-98B5-583FE2350E5F}" type="pres">
      <dgm:prSet presAssocID="{E7BB7843-883B-496E-B89A-8F153BE89CCF}" presName="Name21" presStyleCnt="0"/>
      <dgm:spPr/>
    </dgm:pt>
    <dgm:pt modelId="{D813138E-8B2D-4488-AD24-7F7E93239EA1}" type="pres">
      <dgm:prSet presAssocID="{E7BB7843-883B-496E-B89A-8F153BE89CCF}" presName="level2Shape" presStyleLbl="node4" presStyleIdx="9" presStyleCnt="20"/>
      <dgm:spPr/>
      <dgm:t>
        <a:bodyPr/>
        <a:lstStyle/>
        <a:p>
          <a:endParaRPr lang="en-US"/>
        </a:p>
      </dgm:t>
    </dgm:pt>
    <dgm:pt modelId="{18803D8F-7FEF-43DE-BEF2-F7EE588AFB7D}" type="pres">
      <dgm:prSet presAssocID="{E7BB7843-883B-496E-B89A-8F153BE89CCF}" presName="hierChild3" presStyleCnt="0"/>
      <dgm:spPr/>
    </dgm:pt>
    <dgm:pt modelId="{B3E2EB4C-A90E-4E2D-9E87-BFB8112B3FDA}" type="pres">
      <dgm:prSet presAssocID="{07A84B2A-DF16-4CA4-8F95-833F893D4DAD}" presName="Name19" presStyleLbl="parChTrans1D4" presStyleIdx="10" presStyleCnt="20"/>
      <dgm:spPr/>
      <dgm:t>
        <a:bodyPr/>
        <a:lstStyle/>
        <a:p>
          <a:endParaRPr lang="en-US"/>
        </a:p>
      </dgm:t>
    </dgm:pt>
    <dgm:pt modelId="{37B26AAB-D19A-40D1-A974-5B6529D8BADC}" type="pres">
      <dgm:prSet presAssocID="{E4AFA791-5B14-4E19-A4D4-ADE45366BFC9}" presName="Name21" presStyleCnt="0"/>
      <dgm:spPr/>
    </dgm:pt>
    <dgm:pt modelId="{23B35687-B617-4B33-AC0F-A6904D564C96}" type="pres">
      <dgm:prSet presAssocID="{E4AFA791-5B14-4E19-A4D4-ADE45366BFC9}" presName="level2Shape" presStyleLbl="node4" presStyleIdx="10" presStyleCnt="20"/>
      <dgm:spPr/>
      <dgm:t>
        <a:bodyPr/>
        <a:lstStyle/>
        <a:p>
          <a:endParaRPr lang="en-US"/>
        </a:p>
      </dgm:t>
    </dgm:pt>
    <dgm:pt modelId="{D9A4CEEC-7D0E-43D0-A60E-D28F961ECFEB}" type="pres">
      <dgm:prSet presAssocID="{E4AFA791-5B14-4E19-A4D4-ADE45366BFC9}" presName="hierChild3" presStyleCnt="0"/>
      <dgm:spPr/>
    </dgm:pt>
    <dgm:pt modelId="{FA9F27E6-F3B3-430E-87C6-74F69141DD33}" type="pres">
      <dgm:prSet presAssocID="{F614D9C9-C441-4B42-80C9-D17BD793187E}" presName="Name19" presStyleLbl="parChTrans1D4" presStyleIdx="11" presStyleCnt="20"/>
      <dgm:spPr/>
      <dgm:t>
        <a:bodyPr/>
        <a:lstStyle/>
        <a:p>
          <a:endParaRPr lang="en-US"/>
        </a:p>
      </dgm:t>
    </dgm:pt>
    <dgm:pt modelId="{7D410E8D-D331-45DD-980B-3821E567FCF2}" type="pres">
      <dgm:prSet presAssocID="{BD3EE4A4-8DCB-4648-8A1D-F8AC3D030557}" presName="Name21" presStyleCnt="0"/>
      <dgm:spPr/>
    </dgm:pt>
    <dgm:pt modelId="{F42E1FA8-C92A-4358-A8D3-DF6AB7F165DD}" type="pres">
      <dgm:prSet presAssocID="{BD3EE4A4-8DCB-4648-8A1D-F8AC3D030557}" presName="level2Shape" presStyleLbl="node4" presStyleIdx="11" presStyleCnt="20"/>
      <dgm:spPr/>
      <dgm:t>
        <a:bodyPr/>
        <a:lstStyle/>
        <a:p>
          <a:endParaRPr lang="en-US"/>
        </a:p>
      </dgm:t>
    </dgm:pt>
    <dgm:pt modelId="{868BF247-5A4D-420D-BCEE-60E95B01F66C}" type="pres">
      <dgm:prSet presAssocID="{BD3EE4A4-8DCB-4648-8A1D-F8AC3D030557}" presName="hierChild3" presStyleCnt="0"/>
      <dgm:spPr/>
    </dgm:pt>
    <dgm:pt modelId="{125D9432-FE95-4903-AC88-F0E4B9200605}" type="pres">
      <dgm:prSet presAssocID="{933DEBDF-9833-4568-A423-399769B70837}" presName="Name19" presStyleLbl="parChTrans1D4" presStyleIdx="12" presStyleCnt="20"/>
      <dgm:spPr/>
      <dgm:t>
        <a:bodyPr/>
        <a:lstStyle/>
        <a:p>
          <a:endParaRPr lang="en-US"/>
        </a:p>
      </dgm:t>
    </dgm:pt>
    <dgm:pt modelId="{B6A5EDE1-D73E-4F97-802A-D445D4F91C7F}" type="pres">
      <dgm:prSet presAssocID="{B0D26D63-2A47-473E-A2CE-D1CC0E0F8B71}" presName="Name21" presStyleCnt="0"/>
      <dgm:spPr/>
    </dgm:pt>
    <dgm:pt modelId="{B7142259-BE7D-49A5-8B1B-7948BD725E5F}" type="pres">
      <dgm:prSet presAssocID="{B0D26D63-2A47-473E-A2CE-D1CC0E0F8B71}" presName="level2Shape" presStyleLbl="node4" presStyleIdx="12" presStyleCnt="20"/>
      <dgm:spPr/>
      <dgm:t>
        <a:bodyPr/>
        <a:lstStyle/>
        <a:p>
          <a:endParaRPr lang="en-US"/>
        </a:p>
      </dgm:t>
    </dgm:pt>
    <dgm:pt modelId="{0174D301-68EF-4E8C-BF28-63066B073525}" type="pres">
      <dgm:prSet presAssocID="{B0D26D63-2A47-473E-A2CE-D1CC0E0F8B71}" presName="hierChild3" presStyleCnt="0"/>
      <dgm:spPr/>
    </dgm:pt>
    <dgm:pt modelId="{D1C16973-AECD-451B-9C23-4FEDD48EDD8E}" type="pres">
      <dgm:prSet presAssocID="{BE41EFF1-5665-4907-B0EC-08677B922246}" presName="Name19" presStyleLbl="parChTrans1D4" presStyleIdx="13" presStyleCnt="20"/>
      <dgm:spPr/>
      <dgm:t>
        <a:bodyPr/>
        <a:lstStyle/>
        <a:p>
          <a:endParaRPr lang="en-US"/>
        </a:p>
      </dgm:t>
    </dgm:pt>
    <dgm:pt modelId="{3035781E-85B4-4CCC-95CF-6B7A7DBEFCA1}" type="pres">
      <dgm:prSet presAssocID="{DE614236-0167-4149-913F-54181F82730B}" presName="Name21" presStyleCnt="0"/>
      <dgm:spPr/>
    </dgm:pt>
    <dgm:pt modelId="{0FD33B24-DF6D-4FE9-AD49-0F7F24AE0C0A}" type="pres">
      <dgm:prSet presAssocID="{DE614236-0167-4149-913F-54181F82730B}" presName="level2Shape" presStyleLbl="node4" presStyleIdx="13" presStyleCnt="20"/>
      <dgm:spPr/>
      <dgm:t>
        <a:bodyPr/>
        <a:lstStyle/>
        <a:p>
          <a:endParaRPr lang="en-US"/>
        </a:p>
      </dgm:t>
    </dgm:pt>
    <dgm:pt modelId="{3CFD1777-A268-475B-A1C7-843B84C2FB83}" type="pres">
      <dgm:prSet presAssocID="{DE614236-0167-4149-913F-54181F82730B}" presName="hierChild3" presStyleCnt="0"/>
      <dgm:spPr/>
    </dgm:pt>
    <dgm:pt modelId="{3275AC5C-15CC-4AB9-92E4-C746B9F97E51}" type="pres">
      <dgm:prSet presAssocID="{CDF9C55A-6855-4EC2-AF17-CB7276CEBC5A}" presName="Name19" presStyleLbl="parChTrans1D3" presStyleIdx="3" presStyleCnt="4"/>
      <dgm:spPr/>
      <dgm:t>
        <a:bodyPr/>
        <a:lstStyle/>
        <a:p>
          <a:endParaRPr lang="en-US"/>
        </a:p>
      </dgm:t>
    </dgm:pt>
    <dgm:pt modelId="{F1A58C12-9BC3-4F6F-A19F-DF82D43D3178}" type="pres">
      <dgm:prSet presAssocID="{6285E2B3-F5A5-44DE-B23B-BB6AABDCCA8D}" presName="Name21" presStyleCnt="0"/>
      <dgm:spPr/>
    </dgm:pt>
    <dgm:pt modelId="{023940DB-1FD6-48CC-A887-32DA347CB83D}" type="pres">
      <dgm:prSet presAssocID="{6285E2B3-F5A5-44DE-B23B-BB6AABDCCA8D}" presName="level2Shape" presStyleLbl="node3" presStyleIdx="3" presStyleCnt="4"/>
      <dgm:spPr/>
      <dgm:t>
        <a:bodyPr/>
        <a:lstStyle/>
        <a:p>
          <a:endParaRPr lang="en-US"/>
        </a:p>
      </dgm:t>
    </dgm:pt>
    <dgm:pt modelId="{00536D28-817D-4CB5-BF7B-D6065C434E63}" type="pres">
      <dgm:prSet presAssocID="{6285E2B3-F5A5-44DE-B23B-BB6AABDCCA8D}" presName="hierChild3" presStyleCnt="0"/>
      <dgm:spPr/>
    </dgm:pt>
    <dgm:pt modelId="{0BADCDAA-F925-4D40-BC47-E0F753350D7B}" type="pres">
      <dgm:prSet presAssocID="{46EFB158-BCD9-455B-8300-B57DC0DBEED5}" presName="Name19" presStyleLbl="parChTrans1D4" presStyleIdx="14" presStyleCnt="20"/>
      <dgm:spPr/>
      <dgm:t>
        <a:bodyPr/>
        <a:lstStyle/>
        <a:p>
          <a:endParaRPr lang="en-US"/>
        </a:p>
      </dgm:t>
    </dgm:pt>
    <dgm:pt modelId="{0E7AAD76-12BF-4102-AA39-8D2F6B023535}" type="pres">
      <dgm:prSet presAssocID="{C5D6092A-5191-4E52-8A28-0DB8FFEBC254}" presName="Name21" presStyleCnt="0"/>
      <dgm:spPr/>
    </dgm:pt>
    <dgm:pt modelId="{BCA137C0-0A14-4F1D-8318-3EAC12DF779E}" type="pres">
      <dgm:prSet presAssocID="{C5D6092A-5191-4E52-8A28-0DB8FFEBC254}" presName="level2Shape" presStyleLbl="node4" presStyleIdx="14" presStyleCnt="20"/>
      <dgm:spPr/>
      <dgm:t>
        <a:bodyPr/>
        <a:lstStyle/>
        <a:p>
          <a:endParaRPr lang="en-US"/>
        </a:p>
      </dgm:t>
    </dgm:pt>
    <dgm:pt modelId="{64F93453-D870-48D5-B882-D5B524F0000A}" type="pres">
      <dgm:prSet presAssocID="{C5D6092A-5191-4E52-8A28-0DB8FFEBC254}" presName="hierChild3" presStyleCnt="0"/>
      <dgm:spPr/>
    </dgm:pt>
    <dgm:pt modelId="{E33DD427-B9CF-423B-B7CF-A15594E346B7}" type="pres">
      <dgm:prSet presAssocID="{94C22AA6-D798-4276-8DEA-B7D2461C1B53}" presName="Name19" presStyleLbl="parChTrans1D4" presStyleIdx="15" presStyleCnt="20"/>
      <dgm:spPr/>
      <dgm:t>
        <a:bodyPr/>
        <a:lstStyle/>
        <a:p>
          <a:endParaRPr lang="en-US"/>
        </a:p>
      </dgm:t>
    </dgm:pt>
    <dgm:pt modelId="{C8DCAE84-173E-4D70-8E9E-9EC47F64CB89}" type="pres">
      <dgm:prSet presAssocID="{1EE1F69A-58E7-4B87-A1EE-350E939D7B73}" presName="Name21" presStyleCnt="0"/>
      <dgm:spPr/>
    </dgm:pt>
    <dgm:pt modelId="{2654EEE4-C28E-4382-9421-57C13A649F48}" type="pres">
      <dgm:prSet presAssocID="{1EE1F69A-58E7-4B87-A1EE-350E939D7B73}" presName="level2Shape" presStyleLbl="node4" presStyleIdx="15" presStyleCnt="20"/>
      <dgm:spPr/>
      <dgm:t>
        <a:bodyPr/>
        <a:lstStyle/>
        <a:p>
          <a:endParaRPr lang="en-US"/>
        </a:p>
      </dgm:t>
    </dgm:pt>
    <dgm:pt modelId="{8A2A1162-357B-4721-BA35-74E829E3B1D9}" type="pres">
      <dgm:prSet presAssocID="{1EE1F69A-58E7-4B87-A1EE-350E939D7B73}" presName="hierChild3" presStyleCnt="0"/>
      <dgm:spPr/>
    </dgm:pt>
    <dgm:pt modelId="{61F520CE-4D54-4888-8BBA-211294D47B78}" type="pres">
      <dgm:prSet presAssocID="{07195ED4-588E-471A-BCA1-BB8D8F156CC6}" presName="Name19" presStyleLbl="parChTrans1D4" presStyleIdx="16" presStyleCnt="20"/>
      <dgm:spPr/>
      <dgm:t>
        <a:bodyPr/>
        <a:lstStyle/>
        <a:p>
          <a:endParaRPr lang="en-US"/>
        </a:p>
      </dgm:t>
    </dgm:pt>
    <dgm:pt modelId="{D9F5ECC0-F2B6-47E3-A5FA-A6C54AEE0514}" type="pres">
      <dgm:prSet presAssocID="{66A8D0A5-7B68-4EFF-8F09-6872B71A6A46}" presName="Name21" presStyleCnt="0"/>
      <dgm:spPr/>
    </dgm:pt>
    <dgm:pt modelId="{DEB03590-E357-4130-B000-3D048E87773A}" type="pres">
      <dgm:prSet presAssocID="{66A8D0A5-7B68-4EFF-8F09-6872B71A6A46}" presName="level2Shape" presStyleLbl="node4" presStyleIdx="16" presStyleCnt="20"/>
      <dgm:spPr/>
      <dgm:t>
        <a:bodyPr/>
        <a:lstStyle/>
        <a:p>
          <a:endParaRPr lang="en-US"/>
        </a:p>
      </dgm:t>
    </dgm:pt>
    <dgm:pt modelId="{16983FD1-0241-418A-89CE-8AB6F035BA5D}" type="pres">
      <dgm:prSet presAssocID="{66A8D0A5-7B68-4EFF-8F09-6872B71A6A46}" presName="hierChild3" presStyleCnt="0"/>
      <dgm:spPr/>
    </dgm:pt>
    <dgm:pt modelId="{75D13041-252F-49CD-A505-74BDF029D4D4}" type="pres">
      <dgm:prSet presAssocID="{8F87F88D-8DDB-4AB4-9E2B-CDD56AA461A5}" presName="Name19" presStyleLbl="parChTrans1D4" presStyleIdx="17" presStyleCnt="20"/>
      <dgm:spPr/>
      <dgm:t>
        <a:bodyPr/>
        <a:lstStyle/>
        <a:p>
          <a:endParaRPr lang="en-US"/>
        </a:p>
      </dgm:t>
    </dgm:pt>
    <dgm:pt modelId="{7A936BDB-337D-4219-8702-D4CBA9D0EEA0}" type="pres">
      <dgm:prSet presAssocID="{3EDF5A9E-90C6-409C-9085-8178EC64025C}" presName="Name21" presStyleCnt="0"/>
      <dgm:spPr/>
    </dgm:pt>
    <dgm:pt modelId="{F4F5AE1E-FDDF-4112-ADE9-3DBCF704DAE5}" type="pres">
      <dgm:prSet presAssocID="{3EDF5A9E-90C6-409C-9085-8178EC64025C}" presName="level2Shape" presStyleLbl="node4" presStyleIdx="17" presStyleCnt="20"/>
      <dgm:spPr/>
      <dgm:t>
        <a:bodyPr/>
        <a:lstStyle/>
        <a:p>
          <a:endParaRPr lang="en-US"/>
        </a:p>
      </dgm:t>
    </dgm:pt>
    <dgm:pt modelId="{2AD2C46E-8AFC-4781-97B3-1246FDA89788}" type="pres">
      <dgm:prSet presAssocID="{3EDF5A9E-90C6-409C-9085-8178EC64025C}" presName="hierChild3" presStyleCnt="0"/>
      <dgm:spPr/>
    </dgm:pt>
    <dgm:pt modelId="{A07D990A-0D1C-4DE2-8E1A-ABF0870B541D}" type="pres">
      <dgm:prSet presAssocID="{D533FB48-8E91-4BA9-A3A6-4A4CBFFD4D75}" presName="Name19" presStyleLbl="parChTrans1D4" presStyleIdx="18" presStyleCnt="20"/>
      <dgm:spPr/>
      <dgm:t>
        <a:bodyPr/>
        <a:lstStyle/>
        <a:p>
          <a:endParaRPr lang="en-US"/>
        </a:p>
      </dgm:t>
    </dgm:pt>
    <dgm:pt modelId="{6CEE0F30-65BF-4DBA-A7D3-7AC81788DCC4}" type="pres">
      <dgm:prSet presAssocID="{F13878E8-3F8D-409D-AC9F-F500C43A8E83}" presName="Name21" presStyleCnt="0"/>
      <dgm:spPr/>
    </dgm:pt>
    <dgm:pt modelId="{6259DD7A-35C2-4F4A-9214-8EDE062EA2AA}" type="pres">
      <dgm:prSet presAssocID="{F13878E8-3F8D-409D-AC9F-F500C43A8E83}" presName="level2Shape" presStyleLbl="node4" presStyleIdx="18" presStyleCnt="20"/>
      <dgm:spPr/>
      <dgm:t>
        <a:bodyPr/>
        <a:lstStyle/>
        <a:p>
          <a:endParaRPr lang="en-US"/>
        </a:p>
      </dgm:t>
    </dgm:pt>
    <dgm:pt modelId="{56460492-2BB3-462E-BEB1-76EEF6F6C1CC}" type="pres">
      <dgm:prSet presAssocID="{F13878E8-3F8D-409D-AC9F-F500C43A8E83}" presName="hierChild3" presStyleCnt="0"/>
      <dgm:spPr/>
    </dgm:pt>
    <dgm:pt modelId="{FD4560A6-E2BF-483B-AC91-14B2A421D6F0}" type="pres">
      <dgm:prSet presAssocID="{046AE205-2442-4C10-BA4E-83E5A7C49424}" presName="Name19" presStyleLbl="parChTrans1D4" presStyleIdx="19" presStyleCnt="20"/>
      <dgm:spPr/>
      <dgm:t>
        <a:bodyPr/>
        <a:lstStyle/>
        <a:p>
          <a:endParaRPr lang="en-US"/>
        </a:p>
      </dgm:t>
    </dgm:pt>
    <dgm:pt modelId="{E94D6B95-1C14-47D3-91AF-D6E80B39FCA4}" type="pres">
      <dgm:prSet presAssocID="{C1602592-03ED-46F5-B592-5AA8A862D408}" presName="Name21" presStyleCnt="0"/>
      <dgm:spPr/>
    </dgm:pt>
    <dgm:pt modelId="{B48C81AA-1554-4151-B468-E25E523CE377}" type="pres">
      <dgm:prSet presAssocID="{C1602592-03ED-46F5-B592-5AA8A862D408}" presName="level2Shape" presStyleLbl="node4" presStyleIdx="19" presStyleCnt="20"/>
      <dgm:spPr/>
      <dgm:t>
        <a:bodyPr/>
        <a:lstStyle/>
        <a:p>
          <a:endParaRPr lang="en-US"/>
        </a:p>
      </dgm:t>
    </dgm:pt>
    <dgm:pt modelId="{3ED442AA-3CC6-48B4-A478-1A66180A8B31}" type="pres">
      <dgm:prSet presAssocID="{C1602592-03ED-46F5-B592-5AA8A862D408}" presName="hierChild3" presStyleCnt="0"/>
      <dgm:spPr/>
    </dgm:pt>
    <dgm:pt modelId="{208AA52A-0125-4C14-9667-8BF250190360}" type="pres">
      <dgm:prSet presAssocID="{A999A56E-A44A-4FE6-86E6-B119BA1C6CAA}" presName="bgShapesFlow" presStyleCnt="0"/>
      <dgm:spPr/>
    </dgm:pt>
    <dgm:pt modelId="{598073EF-B44C-44E2-A722-17536271FB14}" type="pres">
      <dgm:prSet presAssocID="{C23CE17A-9D96-4D48-9B86-588BC2793DE0}" presName="rectComp" presStyleCnt="0"/>
      <dgm:spPr/>
    </dgm:pt>
    <dgm:pt modelId="{7CB0721B-710E-46C4-8759-3CC042CF51FB}" type="pres">
      <dgm:prSet presAssocID="{C23CE17A-9D96-4D48-9B86-588BC2793DE0}" presName="bgRect" presStyleLbl="bgShp" presStyleIdx="0" presStyleCnt="5"/>
      <dgm:spPr/>
      <dgm:t>
        <a:bodyPr/>
        <a:lstStyle/>
        <a:p>
          <a:endParaRPr lang="en-US"/>
        </a:p>
      </dgm:t>
    </dgm:pt>
    <dgm:pt modelId="{81548635-7924-4E1E-AFE4-65E1FF33D47D}" type="pres">
      <dgm:prSet presAssocID="{C23CE17A-9D96-4D48-9B86-588BC2793DE0}" presName="bgRectTx" presStyleLbl="bgShp" presStyleIdx="0" presStyleCnt="5">
        <dgm:presLayoutVars>
          <dgm:bulletEnabled val="1"/>
        </dgm:presLayoutVars>
      </dgm:prSet>
      <dgm:spPr/>
      <dgm:t>
        <a:bodyPr/>
        <a:lstStyle/>
        <a:p>
          <a:endParaRPr lang="en-US"/>
        </a:p>
      </dgm:t>
    </dgm:pt>
    <dgm:pt modelId="{20FEC0BA-C9BD-4D30-9252-664A6DD820CB}" type="pres">
      <dgm:prSet presAssocID="{C23CE17A-9D96-4D48-9B86-588BC2793DE0}" presName="spComp" presStyleCnt="0"/>
      <dgm:spPr/>
    </dgm:pt>
    <dgm:pt modelId="{DA3A450B-CB60-48C0-A40D-3C316A5998A5}" type="pres">
      <dgm:prSet presAssocID="{C23CE17A-9D96-4D48-9B86-588BC2793DE0}" presName="vSp" presStyleCnt="0"/>
      <dgm:spPr/>
    </dgm:pt>
    <dgm:pt modelId="{FFE54CFF-C604-4EA4-B74D-400983350527}" type="pres">
      <dgm:prSet presAssocID="{308786C4-7AC5-48FB-8DDF-B77F242856FC}" presName="rectComp" presStyleCnt="0"/>
      <dgm:spPr/>
    </dgm:pt>
    <dgm:pt modelId="{99C2522C-9D2C-41E1-AFAB-9CDFF207832E}" type="pres">
      <dgm:prSet presAssocID="{308786C4-7AC5-48FB-8DDF-B77F242856FC}" presName="bgRect" presStyleLbl="bgShp" presStyleIdx="1" presStyleCnt="5"/>
      <dgm:spPr/>
      <dgm:t>
        <a:bodyPr/>
        <a:lstStyle/>
        <a:p>
          <a:endParaRPr lang="en-US"/>
        </a:p>
      </dgm:t>
    </dgm:pt>
    <dgm:pt modelId="{CA08B196-7D2E-4B0E-9E4D-D63442279C9A}" type="pres">
      <dgm:prSet presAssocID="{308786C4-7AC5-48FB-8DDF-B77F242856FC}" presName="bgRectTx" presStyleLbl="bgShp" presStyleIdx="1" presStyleCnt="5">
        <dgm:presLayoutVars>
          <dgm:bulletEnabled val="1"/>
        </dgm:presLayoutVars>
      </dgm:prSet>
      <dgm:spPr/>
      <dgm:t>
        <a:bodyPr/>
        <a:lstStyle/>
        <a:p>
          <a:endParaRPr lang="en-US"/>
        </a:p>
      </dgm:t>
    </dgm:pt>
    <dgm:pt modelId="{720FF83D-AAE4-4318-9332-01D6A75E31E9}" type="pres">
      <dgm:prSet presAssocID="{308786C4-7AC5-48FB-8DDF-B77F242856FC}" presName="spComp" presStyleCnt="0"/>
      <dgm:spPr/>
    </dgm:pt>
    <dgm:pt modelId="{AEBD17DC-7800-4860-A835-56BCFAD589F2}" type="pres">
      <dgm:prSet presAssocID="{308786C4-7AC5-48FB-8DDF-B77F242856FC}" presName="vSp" presStyleCnt="0"/>
      <dgm:spPr/>
    </dgm:pt>
    <dgm:pt modelId="{31FC4989-CED7-4519-939A-C2C352EDF863}" type="pres">
      <dgm:prSet presAssocID="{4D8EFEF5-8790-4370-A006-31DE3F32E823}" presName="rectComp" presStyleCnt="0"/>
      <dgm:spPr/>
    </dgm:pt>
    <dgm:pt modelId="{D8B3C9A4-3485-4F72-8AE4-35AD74D345A5}" type="pres">
      <dgm:prSet presAssocID="{4D8EFEF5-8790-4370-A006-31DE3F32E823}" presName="bgRect" presStyleLbl="bgShp" presStyleIdx="2" presStyleCnt="5"/>
      <dgm:spPr/>
      <dgm:t>
        <a:bodyPr/>
        <a:lstStyle/>
        <a:p>
          <a:endParaRPr lang="en-US"/>
        </a:p>
      </dgm:t>
    </dgm:pt>
    <dgm:pt modelId="{01E8E664-9848-4D00-9981-15405B715C68}" type="pres">
      <dgm:prSet presAssocID="{4D8EFEF5-8790-4370-A006-31DE3F32E823}" presName="bgRectTx" presStyleLbl="bgShp" presStyleIdx="2" presStyleCnt="5">
        <dgm:presLayoutVars>
          <dgm:bulletEnabled val="1"/>
        </dgm:presLayoutVars>
      </dgm:prSet>
      <dgm:spPr/>
      <dgm:t>
        <a:bodyPr/>
        <a:lstStyle/>
        <a:p>
          <a:endParaRPr lang="en-US"/>
        </a:p>
      </dgm:t>
    </dgm:pt>
    <dgm:pt modelId="{DE908A6A-2D94-43D1-A22A-8B86DCB5ADE6}" type="pres">
      <dgm:prSet presAssocID="{4D8EFEF5-8790-4370-A006-31DE3F32E823}" presName="spComp" presStyleCnt="0"/>
      <dgm:spPr/>
    </dgm:pt>
    <dgm:pt modelId="{E04DA4D1-E4A9-4725-A7CE-00015A5435FA}" type="pres">
      <dgm:prSet presAssocID="{4D8EFEF5-8790-4370-A006-31DE3F32E823}" presName="vSp" presStyleCnt="0"/>
      <dgm:spPr/>
    </dgm:pt>
    <dgm:pt modelId="{01FED445-3E80-41C7-BD95-1C40E802DCF0}" type="pres">
      <dgm:prSet presAssocID="{1E11CD52-B60C-4CFE-B0A7-1AEFFD3B531A}" presName="rectComp" presStyleCnt="0"/>
      <dgm:spPr/>
    </dgm:pt>
    <dgm:pt modelId="{06D5EE94-1B86-474D-B552-92D2F700EB52}" type="pres">
      <dgm:prSet presAssocID="{1E11CD52-B60C-4CFE-B0A7-1AEFFD3B531A}" presName="bgRect" presStyleLbl="bgShp" presStyleIdx="3" presStyleCnt="5"/>
      <dgm:spPr/>
      <dgm:t>
        <a:bodyPr/>
        <a:lstStyle/>
        <a:p>
          <a:endParaRPr lang="en-US"/>
        </a:p>
      </dgm:t>
    </dgm:pt>
    <dgm:pt modelId="{28E7564D-92CB-421E-A2FF-2446B710534A}" type="pres">
      <dgm:prSet presAssocID="{1E11CD52-B60C-4CFE-B0A7-1AEFFD3B531A}" presName="bgRectTx" presStyleLbl="bgShp" presStyleIdx="3" presStyleCnt="5">
        <dgm:presLayoutVars>
          <dgm:bulletEnabled val="1"/>
        </dgm:presLayoutVars>
      </dgm:prSet>
      <dgm:spPr/>
      <dgm:t>
        <a:bodyPr/>
        <a:lstStyle/>
        <a:p>
          <a:endParaRPr lang="en-US"/>
        </a:p>
      </dgm:t>
    </dgm:pt>
    <dgm:pt modelId="{35E19460-FB5A-40B0-9BCC-1B151A58E0E8}" type="pres">
      <dgm:prSet presAssocID="{1E11CD52-B60C-4CFE-B0A7-1AEFFD3B531A}" presName="spComp" presStyleCnt="0"/>
      <dgm:spPr/>
    </dgm:pt>
    <dgm:pt modelId="{4E6D65AB-E173-4336-AD11-396461D0008E}" type="pres">
      <dgm:prSet presAssocID="{1E11CD52-B60C-4CFE-B0A7-1AEFFD3B531A}" presName="vSp" presStyleCnt="0"/>
      <dgm:spPr/>
    </dgm:pt>
    <dgm:pt modelId="{76CCD8C8-09B8-477E-B1FB-57EA480D766A}" type="pres">
      <dgm:prSet presAssocID="{9D294AFA-18D9-4506-84CA-26521FFDC436}" presName="rectComp" presStyleCnt="0"/>
      <dgm:spPr/>
    </dgm:pt>
    <dgm:pt modelId="{EB000917-516E-411C-822C-AB630EF40133}" type="pres">
      <dgm:prSet presAssocID="{9D294AFA-18D9-4506-84CA-26521FFDC436}" presName="bgRect" presStyleLbl="bgShp" presStyleIdx="4" presStyleCnt="5"/>
      <dgm:spPr/>
      <dgm:t>
        <a:bodyPr/>
        <a:lstStyle/>
        <a:p>
          <a:endParaRPr lang="en-US"/>
        </a:p>
      </dgm:t>
    </dgm:pt>
    <dgm:pt modelId="{3A539624-5FE9-4A09-B250-40AD97C9A643}" type="pres">
      <dgm:prSet presAssocID="{9D294AFA-18D9-4506-84CA-26521FFDC436}" presName="bgRectTx" presStyleLbl="bgShp" presStyleIdx="4" presStyleCnt="5">
        <dgm:presLayoutVars>
          <dgm:bulletEnabled val="1"/>
        </dgm:presLayoutVars>
      </dgm:prSet>
      <dgm:spPr/>
      <dgm:t>
        <a:bodyPr/>
        <a:lstStyle/>
        <a:p>
          <a:endParaRPr lang="en-US"/>
        </a:p>
      </dgm:t>
    </dgm:pt>
  </dgm:ptLst>
  <dgm:cxnLst>
    <dgm:cxn modelId="{95D8A1FF-F0E3-44AC-8857-2C00CB744F85}" type="presOf" srcId="{E0D4B3FA-E7C4-4911-B96B-81622051B0D3}" destId="{26546D6D-B359-4A90-B893-CC6940FA8BE0}" srcOrd="0" destOrd="0" presId="urn:microsoft.com/office/officeart/2005/8/layout/hierarchy6"/>
    <dgm:cxn modelId="{C5F3C8F0-5520-4CBE-B40E-B9268A6B4452}" type="presOf" srcId="{669B5D8A-F328-49AD-8635-68528F045697}" destId="{CD8AD23F-28C5-4DF8-9316-3BFA0C2CAA93}" srcOrd="0" destOrd="0" presId="urn:microsoft.com/office/officeart/2005/8/layout/hierarchy6"/>
    <dgm:cxn modelId="{B6A395F0-C142-4187-8A79-7FE90284DFF5}" srcId="{0AE3FB16-5B86-40AA-B483-BC555F56A77B}" destId="{E4AFA791-5B14-4E19-A4D4-ADE45366BFC9}" srcOrd="1" destOrd="0" parTransId="{07A84B2A-DF16-4CA4-8F95-833F893D4DAD}" sibTransId="{D943C51D-0D99-446D-A4D0-55E5D1DB5074}"/>
    <dgm:cxn modelId="{A122FBF8-4B65-4221-B4CB-EEC95B2100FE}" type="presOf" srcId="{308786C4-7AC5-48FB-8DDF-B77F242856FC}" destId="{99C2522C-9D2C-41E1-AFAB-9CDFF207832E}" srcOrd="0" destOrd="0" presId="urn:microsoft.com/office/officeart/2005/8/layout/hierarchy6"/>
    <dgm:cxn modelId="{30702461-7C7C-4CA2-B989-1CD671B6FDAD}" type="presOf" srcId="{C9A8B62B-5041-4B91-B57F-556AB688FA51}" destId="{1F578DAF-C003-418E-9802-4006E7DF7E38}" srcOrd="0" destOrd="0" presId="urn:microsoft.com/office/officeart/2005/8/layout/hierarchy6"/>
    <dgm:cxn modelId="{3902D0C3-AD06-432A-A424-939E1AC60022}" type="presOf" srcId="{1D091069-7964-4A63-9594-68A089F69DA1}" destId="{9BFD20E8-D272-4036-8F24-400CCBCCB397}" srcOrd="0" destOrd="0" presId="urn:microsoft.com/office/officeart/2005/8/layout/hierarchy6"/>
    <dgm:cxn modelId="{FC9167FB-D20D-44D2-9D35-45D225447474}" type="presOf" srcId="{933DEBDF-9833-4568-A423-399769B70837}" destId="{125D9432-FE95-4903-AC88-F0E4B9200605}" srcOrd="0" destOrd="0" presId="urn:microsoft.com/office/officeart/2005/8/layout/hierarchy6"/>
    <dgm:cxn modelId="{0EA406F6-76A5-49BD-9C25-591095FBF3FE}" type="presOf" srcId="{07A84B2A-DF16-4CA4-8F95-833F893D4DAD}" destId="{B3E2EB4C-A90E-4E2D-9E87-BFB8112B3FDA}" srcOrd="0" destOrd="0" presId="urn:microsoft.com/office/officeart/2005/8/layout/hierarchy6"/>
    <dgm:cxn modelId="{FF46952F-D688-4DE1-B06F-47B3E323F2D3}" srcId="{A999A56E-A44A-4FE6-86E6-B119BA1C6CAA}" destId="{C23CE17A-9D96-4D48-9B86-588BC2793DE0}" srcOrd="1" destOrd="0" parTransId="{9DE62D03-4BBF-47EE-99FA-F650B2B35389}" sibTransId="{6CB417EB-1487-4F2F-8931-E8D5066818B3}"/>
    <dgm:cxn modelId="{277BF8B8-7A79-4320-A319-AEF2998F1A43}" srcId="{B5DEE3B4-3F40-4CDE-BC00-0E3F5D5A50BD}" destId="{930D0708-9113-4886-AE92-F65D913B371E}" srcOrd="0" destOrd="0" parTransId="{CDD3ECB3-2E86-4562-8033-6B34C282FF65}" sibTransId="{6FEC1435-40D4-4FF7-8900-F7C59A9D9B61}"/>
    <dgm:cxn modelId="{30033D02-AB59-4B9B-B171-C8BEBDF9FDB7}" srcId="{0AE3FB16-5B86-40AA-B483-BC555F56A77B}" destId="{E7BB7843-883B-496E-B89A-8F153BE89CCF}" srcOrd="0" destOrd="0" parTransId="{669B5D8A-F328-49AD-8635-68528F045697}" sibTransId="{87672241-4115-4542-8645-B1940844E702}"/>
    <dgm:cxn modelId="{ECCDFAA9-5EF5-46F4-B849-4B0EFF56D53E}" srcId="{7965EC71-7E5E-4B1F-B6B9-B2163B672676}" destId="{69DB27D9-591C-4F1C-889E-3EF8BA05BD5D}" srcOrd="0" destOrd="0" parTransId="{562C1AD8-50E7-4BD9-81C3-82A3B3ED185A}" sibTransId="{119C91EC-56EC-42DE-8EB6-37836F0F18CD}"/>
    <dgm:cxn modelId="{0190C878-C2D5-4ABD-B67A-92006B37A189}" srcId="{C5D6092A-5191-4E52-8A28-0DB8FFEBC254}" destId="{1EE1F69A-58E7-4B87-A1EE-350E939D7B73}" srcOrd="0" destOrd="0" parTransId="{94C22AA6-D798-4276-8DEA-B7D2461C1B53}" sibTransId="{124B83EC-C062-4F1A-95A5-3BB4F144CEDB}"/>
    <dgm:cxn modelId="{9628CC58-90CC-4081-9AD2-BCCB98867187}" srcId="{69DB27D9-591C-4F1C-889E-3EF8BA05BD5D}" destId="{7430BFF4-3420-421E-8A17-5446C0B03C00}" srcOrd="1" destOrd="0" parTransId="{E0D4B3FA-E7C4-4911-B96B-81622051B0D3}" sibTransId="{AEC88C9C-91BB-464C-B6CC-4D8887754CD2}"/>
    <dgm:cxn modelId="{2D5583D1-DF7A-4F2F-B22A-9810B762BEFA}" type="presOf" srcId="{DE614236-0167-4149-913F-54181F82730B}" destId="{0FD33B24-DF6D-4FE9-AD49-0F7F24AE0C0A}" srcOrd="0" destOrd="0" presId="urn:microsoft.com/office/officeart/2005/8/layout/hierarchy6"/>
    <dgm:cxn modelId="{D41529C8-EC89-435D-970A-42F81A25CC80}" type="presOf" srcId="{9D294AFA-18D9-4506-84CA-26521FFDC436}" destId="{3A539624-5FE9-4A09-B250-40AD97C9A643}" srcOrd="1" destOrd="0" presId="urn:microsoft.com/office/officeart/2005/8/layout/hierarchy6"/>
    <dgm:cxn modelId="{2061E8CA-6D81-4DA2-901C-3292E23BBD1E}" srcId="{C7EC9279-9CDC-4FF5-9E94-1B6A9A246D9A}" destId="{C79BEFC4-EC02-4CA6-90DB-5418D6EA40B4}" srcOrd="1" destOrd="0" parTransId="{87A631E4-C13F-4E0C-B9AD-16E806A6A68E}" sibTransId="{3D7CB1E7-7EA3-42B6-8F44-C8FAAD4A0A9C}"/>
    <dgm:cxn modelId="{1B7E6850-0E09-4496-91F2-322EC36C7A9A}" srcId="{BD3EE4A4-8DCB-4648-8A1D-F8AC3D030557}" destId="{DE614236-0167-4149-913F-54181F82730B}" srcOrd="1" destOrd="0" parTransId="{BE41EFF1-5665-4907-B0EC-08677B922246}" sibTransId="{D6CAFFFC-C0C0-44EE-9491-8E006AC403B3}"/>
    <dgm:cxn modelId="{2A60042D-C2E5-4E4B-8CBE-89427B91807A}" srcId="{2A0AC147-AF97-4244-87C7-2AD4645E777A}" destId="{1D091069-7964-4A63-9594-68A089F69DA1}" srcOrd="1" destOrd="0" parTransId="{6B4CA49D-FC99-4950-93EE-9527141FD1C7}" sibTransId="{F97342EA-65C4-4F96-9722-5485B1089EFD}"/>
    <dgm:cxn modelId="{7D9D3ABF-B597-4EC5-9585-1074F83C0268}" srcId="{90F8D994-C387-4EDE-A09E-5EC8F2D49F49}" destId="{0AE3FB16-5B86-40AA-B483-BC555F56A77B}" srcOrd="0" destOrd="0" parTransId="{80466648-CE6C-4D31-B005-C1250E9A765E}" sibTransId="{259A7380-2897-4F09-A9D0-AD2C269BA6D4}"/>
    <dgm:cxn modelId="{3E47F254-D29A-4FEC-B20D-B825A36479D2}" srcId="{A999A56E-A44A-4FE6-86E6-B119BA1C6CAA}" destId="{4D8EFEF5-8790-4370-A006-31DE3F32E823}" srcOrd="3" destOrd="0" parTransId="{BBA09F38-32EB-4D63-9E88-9752FEA95C07}" sibTransId="{CACA4B77-5A84-4881-A918-DE665BBAEF68}"/>
    <dgm:cxn modelId="{A737AC8C-0199-47EC-8221-D35D601C0F8E}" srcId="{A999A56E-A44A-4FE6-86E6-B119BA1C6CAA}" destId="{2A0AC147-AF97-4244-87C7-2AD4645E777A}" srcOrd="0" destOrd="0" parTransId="{0688B260-9B55-439C-8A62-F375BD6E4600}" sibTransId="{06916C12-E450-42AF-BF26-67AABE740329}"/>
    <dgm:cxn modelId="{4841A076-DFCB-419F-A287-7BE922477C64}" type="presOf" srcId="{CDD3ECB3-2E86-4562-8033-6B34C282FF65}" destId="{0B792E9F-620B-4150-9E8E-5448DF0E9146}" srcOrd="0" destOrd="0" presId="urn:microsoft.com/office/officeart/2005/8/layout/hierarchy6"/>
    <dgm:cxn modelId="{5B5EB26F-7E9B-4607-974E-228D7CA3DD76}" type="presOf" srcId="{046AE205-2442-4C10-BA4E-83E5A7C49424}" destId="{FD4560A6-E2BF-483B-AC91-14B2A421D6F0}" srcOrd="0" destOrd="0" presId="urn:microsoft.com/office/officeart/2005/8/layout/hierarchy6"/>
    <dgm:cxn modelId="{D2A2268D-5D60-403E-BC2E-D15FBB778198}" type="presOf" srcId="{07195ED4-588E-471A-BCA1-BB8D8F156CC6}" destId="{61F520CE-4D54-4888-8BBA-211294D47B78}" srcOrd="0" destOrd="0" presId="urn:microsoft.com/office/officeart/2005/8/layout/hierarchy6"/>
    <dgm:cxn modelId="{51274B72-6551-4520-925D-E5BFF01E343B}" type="presOf" srcId="{1E11CD52-B60C-4CFE-B0A7-1AEFFD3B531A}" destId="{28E7564D-92CB-421E-A2FF-2446B710534A}" srcOrd="1" destOrd="0" presId="urn:microsoft.com/office/officeart/2005/8/layout/hierarchy6"/>
    <dgm:cxn modelId="{EE6605F5-6745-440C-BC7A-6F3BF22B35AF}" type="presOf" srcId="{F13878E8-3F8D-409D-AC9F-F500C43A8E83}" destId="{6259DD7A-35C2-4F4A-9214-8EDE062EA2AA}" srcOrd="0" destOrd="0" presId="urn:microsoft.com/office/officeart/2005/8/layout/hierarchy6"/>
    <dgm:cxn modelId="{F1114736-B484-464E-90E4-82081387BCEB}" type="presOf" srcId="{FE6693BC-E8FC-4136-BAB0-589D6C61599D}" destId="{ACB0E07B-5FD4-4187-9B23-04A6B625E0A8}" srcOrd="0" destOrd="0" presId="urn:microsoft.com/office/officeart/2005/8/layout/hierarchy6"/>
    <dgm:cxn modelId="{BE3F0EA2-DFCD-4461-B1C5-245234B23653}" type="presOf" srcId="{BE5821C6-96EB-42CC-B56E-33838B9AB5C7}" destId="{CF1F2A20-9376-46FC-87BC-D73818D6C5DF}" srcOrd="0" destOrd="0" presId="urn:microsoft.com/office/officeart/2005/8/layout/hierarchy6"/>
    <dgm:cxn modelId="{A99F6BF6-7CF9-497C-9635-F4FC16845D80}" srcId="{6285E2B3-F5A5-44DE-B23B-BB6AABDCCA8D}" destId="{C5D6092A-5191-4E52-8A28-0DB8FFEBC254}" srcOrd="0" destOrd="0" parTransId="{46EFB158-BCD9-455B-8300-B57DC0DBEED5}" sibTransId="{A3DD8040-B055-4551-83DE-4DAFDE508FE4}"/>
    <dgm:cxn modelId="{9E44506A-7ED9-4AE7-A310-D708C211F6FD}" type="presOf" srcId="{47A70EAD-C4C2-443C-A288-F8EECC3BE6F5}" destId="{2DD8006B-215A-449C-992D-A1B4FCB9FDE8}" srcOrd="0" destOrd="0" presId="urn:microsoft.com/office/officeart/2005/8/layout/hierarchy6"/>
    <dgm:cxn modelId="{719AD279-8015-4D63-84BF-E8E044D54A8D}" type="presOf" srcId="{46EFB158-BCD9-455B-8300-B57DC0DBEED5}" destId="{0BADCDAA-F925-4D40-BC47-E0F753350D7B}" srcOrd="0" destOrd="0" presId="urn:microsoft.com/office/officeart/2005/8/layout/hierarchy6"/>
    <dgm:cxn modelId="{39F81109-4C0D-4BE8-AAD3-67CB375E14F9}" type="presOf" srcId="{0AE3FB16-5B86-40AA-B483-BC555F56A77B}" destId="{6148D11A-1641-4599-908C-37B04561CECC}" srcOrd="0" destOrd="0" presId="urn:microsoft.com/office/officeart/2005/8/layout/hierarchy6"/>
    <dgm:cxn modelId="{7BF865F3-3B68-4245-BB84-123B67DD5A59}" srcId="{69DB27D9-591C-4F1C-889E-3EF8BA05BD5D}" destId="{04906912-5924-4792-914D-F7EE58F24E5F}" srcOrd="0" destOrd="0" parTransId="{47A70EAD-C4C2-443C-A288-F8EECC3BE6F5}" sibTransId="{EB24E98F-4F5A-448C-9732-03CA23DF82CD}"/>
    <dgm:cxn modelId="{DC23BA0F-B48C-474B-B0BB-42ECE159A8E9}" type="presOf" srcId="{D533FB48-8E91-4BA9-A3A6-4A4CBFFD4D75}" destId="{A07D990A-0D1C-4DE2-8E1A-ABF0870B541D}" srcOrd="0" destOrd="0" presId="urn:microsoft.com/office/officeart/2005/8/layout/hierarchy6"/>
    <dgm:cxn modelId="{8C7F7FED-1436-4227-B211-0B16941FC20B}" srcId="{3EDF5A9E-90C6-409C-9085-8178EC64025C}" destId="{F13878E8-3F8D-409D-AC9F-F500C43A8E83}" srcOrd="0" destOrd="0" parTransId="{D533FB48-8E91-4BA9-A3A6-4A4CBFFD4D75}" sibTransId="{72B44383-AAD7-428F-ADFA-0A224B7CEA2D}"/>
    <dgm:cxn modelId="{746964B3-37D1-4D2E-B071-E50E2C494554}" srcId="{1D091069-7964-4A63-9594-68A089F69DA1}" destId="{90F8D994-C387-4EDE-A09E-5EC8F2D49F49}" srcOrd="0" destOrd="0" parTransId="{9157E44F-7CE7-495D-9915-6E98474143E5}" sibTransId="{DE0C661B-63E5-4414-945C-051A83731CAB}"/>
    <dgm:cxn modelId="{683E6171-FCEA-4A1F-80FB-E22EFD2973D3}" type="presOf" srcId="{69DB27D9-591C-4F1C-889E-3EF8BA05BD5D}" destId="{35824B2E-0E07-49FF-BE09-054BAA7C8FBB}" srcOrd="0" destOrd="0" presId="urn:microsoft.com/office/officeart/2005/8/layout/hierarchy6"/>
    <dgm:cxn modelId="{46012C79-762F-489C-BC08-BF0C31E9D7D8}" type="presOf" srcId="{9157E44F-7CE7-495D-9915-6E98474143E5}" destId="{BEF87AF5-2E86-41DA-B2BD-A79C8C6B6738}" srcOrd="0" destOrd="0" presId="urn:microsoft.com/office/officeart/2005/8/layout/hierarchy6"/>
    <dgm:cxn modelId="{85F519A6-35EC-4D17-8B36-A233817CA218}" type="presOf" srcId="{6B4CA49D-FC99-4950-93EE-9527141FD1C7}" destId="{69D76EAA-8515-4593-A9B6-7D9168A07679}" srcOrd="0" destOrd="0" presId="urn:microsoft.com/office/officeart/2005/8/layout/hierarchy6"/>
    <dgm:cxn modelId="{78961361-24A7-4817-A6E7-2295ACCA9B68}" type="presOf" srcId="{BD3EE4A4-8DCB-4648-8A1D-F8AC3D030557}" destId="{F42E1FA8-C92A-4358-A8D3-DF6AB7F165DD}" srcOrd="0" destOrd="0" presId="urn:microsoft.com/office/officeart/2005/8/layout/hierarchy6"/>
    <dgm:cxn modelId="{87DE042A-A826-4D09-B7FA-A7852D195341}" type="presOf" srcId="{6285E2B3-F5A5-44DE-B23B-BB6AABDCCA8D}" destId="{023940DB-1FD6-48CC-A887-32DA347CB83D}" srcOrd="0" destOrd="0" presId="urn:microsoft.com/office/officeart/2005/8/layout/hierarchy6"/>
    <dgm:cxn modelId="{A755A0B1-A1A2-4622-9335-6812F972FE2F}" srcId="{930D0708-9113-4886-AE92-F65D913B371E}" destId="{5FC46C67-2E8E-4C42-9E63-0BB4D887C442}" srcOrd="1" destOrd="0" parTransId="{95708D58-3691-4E30-B702-2A580240DC31}" sibTransId="{62BF68C4-6357-4347-B2BC-4BA59A48BA85}"/>
    <dgm:cxn modelId="{E048601E-DFA5-4DE4-92FA-88CD7B0D6388}" srcId="{7965EC71-7E5E-4B1F-B6B9-B2163B672676}" destId="{3A80A7E6-9953-4D49-96A6-1E2CF922932E}" srcOrd="1" destOrd="0" parTransId="{BE5821C6-96EB-42CC-B56E-33838B9AB5C7}" sibTransId="{E6F59EA4-6EAC-4553-9514-12E35C4D467F}"/>
    <dgm:cxn modelId="{1A85AF01-10F5-4DDC-9CD7-B61664671E5F}" type="presOf" srcId="{E7BB7843-883B-496E-B89A-8F153BE89CCF}" destId="{D813138E-8B2D-4488-AD24-7F7E93239EA1}" srcOrd="0" destOrd="0" presId="urn:microsoft.com/office/officeart/2005/8/layout/hierarchy6"/>
    <dgm:cxn modelId="{DA34EFF4-89FC-4F86-9D26-2DC27FCAF476}" type="presOf" srcId="{3EDF5A9E-90C6-409C-9085-8178EC64025C}" destId="{F4F5AE1E-FDDF-4112-ADE9-3DBCF704DAE5}" srcOrd="0" destOrd="0" presId="urn:microsoft.com/office/officeart/2005/8/layout/hierarchy6"/>
    <dgm:cxn modelId="{F06CB0FA-2E38-4E71-8430-198666A21747}" type="presOf" srcId="{4D8EFEF5-8790-4370-A006-31DE3F32E823}" destId="{01E8E664-9848-4D00-9981-15405B715C68}" srcOrd="1" destOrd="0" presId="urn:microsoft.com/office/officeart/2005/8/layout/hierarchy6"/>
    <dgm:cxn modelId="{33BD4535-B30B-473E-A3CC-9FB06643B44B}" type="presOf" srcId="{90F8D994-C387-4EDE-A09E-5EC8F2D49F49}" destId="{DF006899-E832-4677-946D-F70E05BCB7BA}" srcOrd="0" destOrd="0" presId="urn:microsoft.com/office/officeart/2005/8/layout/hierarchy6"/>
    <dgm:cxn modelId="{A52046A0-91C1-4157-946F-EEF70C73608A}" type="presOf" srcId="{C5D6092A-5191-4E52-8A28-0DB8FFEBC254}" destId="{BCA137C0-0A14-4F1D-8318-3EAC12DF779E}" srcOrd="0" destOrd="0" presId="urn:microsoft.com/office/officeart/2005/8/layout/hierarchy6"/>
    <dgm:cxn modelId="{1F4912E5-1BA7-415B-BFE0-2896882D2FAD}" type="presOf" srcId="{66A8D0A5-7B68-4EFF-8F09-6872B71A6A46}" destId="{DEB03590-E357-4130-B000-3D048E87773A}" srcOrd="0" destOrd="0" presId="urn:microsoft.com/office/officeart/2005/8/layout/hierarchy6"/>
    <dgm:cxn modelId="{4EBFB549-C00C-4EBE-82D9-39F9A0E78096}" type="presOf" srcId="{E4AFA791-5B14-4E19-A4D4-ADE45366BFC9}" destId="{23B35687-B617-4B33-AC0F-A6904D564C96}" srcOrd="0" destOrd="0" presId="urn:microsoft.com/office/officeart/2005/8/layout/hierarchy6"/>
    <dgm:cxn modelId="{877AD2CF-F67E-45D0-A1BC-7D5E26772259}" type="presOf" srcId="{87A631E4-C13F-4E0C-B9AD-16E806A6A68E}" destId="{5791DFC6-7E6D-461E-8668-54CC38BD9554}" srcOrd="0" destOrd="0" presId="urn:microsoft.com/office/officeart/2005/8/layout/hierarchy6"/>
    <dgm:cxn modelId="{590C4C67-DC7D-44F5-8BE0-D8D608BC8FA7}" type="presOf" srcId="{8F87F88D-8DDB-4AB4-9E2B-CDD56AA461A5}" destId="{75D13041-252F-49CD-A505-74BDF029D4D4}" srcOrd="0" destOrd="0" presId="urn:microsoft.com/office/officeart/2005/8/layout/hierarchy6"/>
    <dgm:cxn modelId="{D63C21A0-03D5-48EC-88BF-115B75269FE4}" type="presOf" srcId="{94C22AA6-D798-4276-8DEA-B7D2461C1B53}" destId="{E33DD427-B9CF-423B-B7CF-A15594E346B7}" srcOrd="0" destOrd="0" presId="urn:microsoft.com/office/officeart/2005/8/layout/hierarchy6"/>
    <dgm:cxn modelId="{73E82551-59EB-42D5-A870-C9DF25DA01A8}" srcId="{C5D6092A-5191-4E52-8A28-0DB8FFEBC254}" destId="{66A8D0A5-7B68-4EFF-8F09-6872B71A6A46}" srcOrd="1" destOrd="0" parTransId="{07195ED4-588E-471A-BCA1-BB8D8F156CC6}" sibTransId="{595B21B7-CE2F-438C-BF3A-D7F458D3E352}"/>
    <dgm:cxn modelId="{59DE0313-B976-4313-B544-2AD906A007DC}" srcId="{A999A56E-A44A-4FE6-86E6-B119BA1C6CAA}" destId="{9D294AFA-18D9-4506-84CA-26521FFDC436}" srcOrd="5" destOrd="0" parTransId="{0F3FE2C1-77EF-4B38-B618-CD4B4832044E}" sibTransId="{8F334828-4E37-4DA8-94DE-FD55CD1238BF}"/>
    <dgm:cxn modelId="{8B9D84B7-12ED-4D55-9936-CAD6A4216C2C}" type="presOf" srcId="{930D0708-9113-4886-AE92-F65D913B371E}" destId="{C5DA3890-BDA5-4773-8D6C-EC5AEDE21BF7}" srcOrd="0" destOrd="0" presId="urn:microsoft.com/office/officeart/2005/8/layout/hierarchy6"/>
    <dgm:cxn modelId="{39892EA8-0502-4241-943C-58AA1489D52D}" type="presOf" srcId="{7430BFF4-3420-421E-8A17-5446C0B03C00}" destId="{3B525F48-5CC4-4B6D-98C9-D160A2A285E7}" srcOrd="0" destOrd="0" presId="urn:microsoft.com/office/officeart/2005/8/layout/hierarchy6"/>
    <dgm:cxn modelId="{0FB0B3A2-8EEB-47DA-994C-9C56E80CE926}" type="presOf" srcId="{5FC46C67-2E8E-4C42-9E63-0BB4D887C442}" destId="{C85646CE-52BF-4C28-9129-4C360C80DF7D}" srcOrd="0" destOrd="0" presId="urn:microsoft.com/office/officeart/2005/8/layout/hierarchy6"/>
    <dgm:cxn modelId="{305D0846-BBC3-429A-BFFE-BC1EF6358312}" type="presOf" srcId="{C7EC9279-9CDC-4FF5-9E94-1B6A9A246D9A}" destId="{A89DDC6D-A85F-4B4E-BA33-63D6A0E01539}" srcOrd="0" destOrd="0" presId="urn:microsoft.com/office/officeart/2005/8/layout/hierarchy6"/>
    <dgm:cxn modelId="{BEE7AE25-C876-418A-893B-C2CC401CC174}" type="presOf" srcId="{F614D9C9-C441-4B42-80C9-D17BD793187E}" destId="{FA9F27E6-F3B3-430E-87C6-74F69141DD33}" srcOrd="0" destOrd="0" presId="urn:microsoft.com/office/officeart/2005/8/layout/hierarchy6"/>
    <dgm:cxn modelId="{20C6709F-5F86-4E7B-B0C3-FB036AD847F1}" srcId="{930D0708-9113-4886-AE92-F65D913B371E}" destId="{C7EC9279-9CDC-4FF5-9E94-1B6A9A246D9A}" srcOrd="0" destOrd="0" parTransId="{FE6693BC-E8FC-4136-BAB0-589D6C61599D}" sibTransId="{810F4EC3-AC96-477C-A045-8B43216B4855}"/>
    <dgm:cxn modelId="{F0B93064-4E37-4E46-AF69-66A83212EBC2}" srcId="{C7EC9279-9CDC-4FF5-9E94-1B6A9A246D9A}" destId="{C9A8B62B-5041-4B91-B57F-556AB688FA51}" srcOrd="0" destOrd="0" parTransId="{BEC7A5A6-36A2-478A-85EA-8D2790AA739E}" sibTransId="{3098B5EB-D7A8-442E-922B-DD8AF62F6C50}"/>
    <dgm:cxn modelId="{97658A2B-8D53-41C6-BCE0-C09CE5060773}" type="presOf" srcId="{B5DEE3B4-3F40-4CDE-BC00-0E3F5D5A50BD}" destId="{9783E1B6-CD0C-4422-9C07-C6EC50FFF983}" srcOrd="0" destOrd="0" presId="urn:microsoft.com/office/officeart/2005/8/layout/hierarchy6"/>
    <dgm:cxn modelId="{5FA667E0-5A85-4D22-9FAB-755105193D6A}" type="presOf" srcId="{CDF9C55A-6855-4EC2-AF17-CB7276CEBC5A}" destId="{3275AC5C-15CC-4AB9-92E4-C746B9F97E51}" srcOrd="0" destOrd="0" presId="urn:microsoft.com/office/officeart/2005/8/layout/hierarchy6"/>
    <dgm:cxn modelId="{399E0748-7025-49E9-8398-8EA71D01F937}" type="presOf" srcId="{A999A56E-A44A-4FE6-86E6-B119BA1C6CAA}" destId="{C0B2F2C7-C0DE-42B2-98D6-EF58CA847460}" srcOrd="0" destOrd="0" presId="urn:microsoft.com/office/officeart/2005/8/layout/hierarchy6"/>
    <dgm:cxn modelId="{EC074954-1501-4886-8876-B49BC87A8361}" type="presOf" srcId="{D135E885-B744-4004-9E05-132B184DEBC8}" destId="{2BF41EAB-DFB3-4030-A169-9F0580B0A5BF}" srcOrd="0" destOrd="0" presId="urn:microsoft.com/office/officeart/2005/8/layout/hierarchy6"/>
    <dgm:cxn modelId="{1299758C-79B0-4A7C-8EF2-3CCDFA2DB42C}" type="presOf" srcId="{2A0AC147-AF97-4244-87C7-2AD4645E777A}" destId="{0F8C7206-7C9C-4A24-A57F-6D63500AA238}" srcOrd="0" destOrd="0" presId="urn:microsoft.com/office/officeart/2005/8/layout/hierarchy6"/>
    <dgm:cxn modelId="{1E59B7DA-0F86-4812-B701-68A3C7477220}" type="presOf" srcId="{C23CE17A-9D96-4D48-9B86-588BC2793DE0}" destId="{7CB0721B-710E-46C4-8759-3CC042CF51FB}" srcOrd="0" destOrd="0" presId="urn:microsoft.com/office/officeart/2005/8/layout/hierarchy6"/>
    <dgm:cxn modelId="{23036797-81EF-4949-951C-78C2E8BB8112}" type="presOf" srcId="{BEC7A5A6-36A2-478A-85EA-8D2790AA739E}" destId="{5A2EDD47-42CC-49F5-B28B-B68B739ABA07}" srcOrd="0" destOrd="0" presId="urn:microsoft.com/office/officeart/2005/8/layout/hierarchy6"/>
    <dgm:cxn modelId="{98D09225-4C08-4E8A-8131-37418F259CCE}" srcId="{2A0AC147-AF97-4244-87C7-2AD4645E777A}" destId="{B5DEE3B4-3F40-4CDE-BC00-0E3F5D5A50BD}" srcOrd="0" destOrd="0" parTransId="{D135E885-B744-4004-9E05-132B184DEBC8}" sibTransId="{05B61B1C-5BB0-432E-8735-9BD85E93598F}"/>
    <dgm:cxn modelId="{9560DC15-B08B-47EC-B966-747D7353C706}" type="presOf" srcId="{1E11CD52-B60C-4CFE-B0A7-1AEFFD3B531A}" destId="{06D5EE94-1B86-474D-B552-92D2F700EB52}" srcOrd="0" destOrd="0" presId="urn:microsoft.com/office/officeart/2005/8/layout/hierarchy6"/>
    <dgm:cxn modelId="{FFA3D950-4974-49C8-B8E2-48C34319806A}" srcId="{A999A56E-A44A-4FE6-86E6-B119BA1C6CAA}" destId="{308786C4-7AC5-48FB-8DDF-B77F242856FC}" srcOrd="2" destOrd="0" parTransId="{A02F76F7-4BC1-4772-95BD-426AB46D1F5A}" sibTransId="{BC09748B-CE8B-4111-8B6A-DC08498F27A2}"/>
    <dgm:cxn modelId="{F11E83AE-3B79-45B9-A1B3-2B45E79596ED}" srcId="{B5DEE3B4-3F40-4CDE-BC00-0E3F5D5A50BD}" destId="{7965EC71-7E5E-4B1F-B6B9-B2163B672676}" srcOrd="1" destOrd="0" parTransId="{464EEB02-D5BA-45E8-9029-FADB88CA2FB9}" sibTransId="{23E410B3-11B0-4DAD-9457-F49FA0D7C9C4}"/>
    <dgm:cxn modelId="{EDA5080F-FD2F-4EA5-A6FE-B45FC1E06B9F}" type="presOf" srcId="{C1602592-03ED-46F5-B592-5AA8A862D408}" destId="{B48C81AA-1554-4151-B468-E25E523CE377}" srcOrd="0" destOrd="0" presId="urn:microsoft.com/office/officeart/2005/8/layout/hierarchy6"/>
    <dgm:cxn modelId="{B83ADAFE-5F11-418A-829E-E229A7B06014}" type="presOf" srcId="{562C1AD8-50E7-4BD9-81C3-82A3B3ED185A}" destId="{3C09BA33-2A57-4903-8C72-9567908E46E0}" srcOrd="0" destOrd="0" presId="urn:microsoft.com/office/officeart/2005/8/layout/hierarchy6"/>
    <dgm:cxn modelId="{4BFDF48D-0114-4DE4-9D7B-68DA6C0C4D7A}" type="presOf" srcId="{9D294AFA-18D9-4506-84CA-26521FFDC436}" destId="{EB000917-516E-411C-822C-AB630EF40133}" srcOrd="0" destOrd="0" presId="urn:microsoft.com/office/officeart/2005/8/layout/hierarchy6"/>
    <dgm:cxn modelId="{4798BA39-D800-4085-9692-3CEF01E5BA98}" type="presOf" srcId="{C79BEFC4-EC02-4CA6-90DB-5418D6EA40B4}" destId="{FC7F013D-2880-4928-BAC3-53A8C9CBF7BD}" srcOrd="0" destOrd="0" presId="urn:microsoft.com/office/officeart/2005/8/layout/hierarchy6"/>
    <dgm:cxn modelId="{1B258000-5790-4E78-AA20-13A3C58E62FF}" type="presOf" srcId="{C23CE17A-9D96-4D48-9B86-588BC2793DE0}" destId="{81548635-7924-4E1E-AFE4-65E1FF33D47D}" srcOrd="1" destOrd="0" presId="urn:microsoft.com/office/officeart/2005/8/layout/hierarchy6"/>
    <dgm:cxn modelId="{F6C83F97-C782-44F2-A473-F08B82D7CF3D}" srcId="{6285E2B3-F5A5-44DE-B23B-BB6AABDCCA8D}" destId="{3EDF5A9E-90C6-409C-9085-8178EC64025C}" srcOrd="1" destOrd="0" parTransId="{8F87F88D-8DDB-4AB4-9E2B-CDD56AA461A5}" sibTransId="{C9CBE94B-F96F-47B5-8D64-5A150F0A0FAF}"/>
    <dgm:cxn modelId="{CC262502-DB5D-45C2-ABF2-BBA08646D598}" type="presOf" srcId="{95708D58-3691-4E30-B702-2A580240DC31}" destId="{17C4F12C-3F0E-4417-8289-1F7F1BFE6EFA}" srcOrd="0" destOrd="0" presId="urn:microsoft.com/office/officeart/2005/8/layout/hierarchy6"/>
    <dgm:cxn modelId="{3CA824F0-32B9-415F-9EF9-20FF954207D3}" type="presOf" srcId="{B0D26D63-2A47-473E-A2CE-D1CC0E0F8B71}" destId="{B7142259-BE7D-49A5-8B1B-7948BD725E5F}" srcOrd="0" destOrd="0" presId="urn:microsoft.com/office/officeart/2005/8/layout/hierarchy6"/>
    <dgm:cxn modelId="{65A19591-E554-426E-9F3C-D87B25529EA1}" srcId="{1D091069-7964-4A63-9594-68A089F69DA1}" destId="{6285E2B3-F5A5-44DE-B23B-BB6AABDCCA8D}" srcOrd="1" destOrd="0" parTransId="{CDF9C55A-6855-4EC2-AF17-CB7276CEBC5A}" sibTransId="{7E557A54-237F-4833-985D-D27DDF2BC5E9}"/>
    <dgm:cxn modelId="{2DF95F04-67CE-4A9A-BC54-963F031B6265}" type="presOf" srcId="{464EEB02-D5BA-45E8-9029-FADB88CA2FB9}" destId="{99857634-4D30-4BDB-B31C-DE05EAA9A256}" srcOrd="0" destOrd="0" presId="urn:microsoft.com/office/officeart/2005/8/layout/hierarchy6"/>
    <dgm:cxn modelId="{FA2DF560-C59E-4D04-8BD2-F3AE49E744A2}" type="presOf" srcId="{1EE1F69A-58E7-4B87-A1EE-350E939D7B73}" destId="{2654EEE4-C28E-4382-9421-57C13A649F48}" srcOrd="0" destOrd="0" presId="urn:microsoft.com/office/officeart/2005/8/layout/hierarchy6"/>
    <dgm:cxn modelId="{8D02FD74-3138-41ED-A25C-E3F4797F6DC3}" type="presOf" srcId="{04906912-5924-4792-914D-F7EE58F24E5F}" destId="{9C9D2DC1-D169-417B-9457-2B818F7FCB43}" srcOrd="0" destOrd="0" presId="urn:microsoft.com/office/officeart/2005/8/layout/hierarchy6"/>
    <dgm:cxn modelId="{7C74BEB0-6061-45A2-9E43-27A502589618}" srcId="{BD3EE4A4-8DCB-4648-8A1D-F8AC3D030557}" destId="{B0D26D63-2A47-473E-A2CE-D1CC0E0F8B71}" srcOrd="0" destOrd="0" parTransId="{933DEBDF-9833-4568-A423-399769B70837}" sibTransId="{92319EEE-66B1-42AE-898B-5310B6FB6BEF}"/>
    <dgm:cxn modelId="{28FD3D11-1AE6-4BE2-924E-E2DB7DE90B5C}" srcId="{A999A56E-A44A-4FE6-86E6-B119BA1C6CAA}" destId="{1E11CD52-B60C-4CFE-B0A7-1AEFFD3B531A}" srcOrd="4" destOrd="0" parTransId="{C0548CC2-6E43-4E36-AF9E-870776C70C20}" sibTransId="{838D3E9C-7A9A-444F-AA0B-A14D91C1439E}"/>
    <dgm:cxn modelId="{027645FA-96D8-497D-A099-216D3C580B62}" type="presOf" srcId="{4D8EFEF5-8790-4370-A006-31DE3F32E823}" destId="{D8B3C9A4-3485-4F72-8AE4-35AD74D345A5}" srcOrd="0" destOrd="0" presId="urn:microsoft.com/office/officeart/2005/8/layout/hierarchy6"/>
    <dgm:cxn modelId="{FE20AA74-2332-45B0-BCFA-D4CEBBF674CD}" srcId="{3EDF5A9E-90C6-409C-9085-8178EC64025C}" destId="{C1602592-03ED-46F5-B592-5AA8A862D408}" srcOrd="1" destOrd="0" parTransId="{046AE205-2442-4C10-BA4E-83E5A7C49424}" sibTransId="{0D482463-68C3-4D6C-94D1-8FCF81046BF6}"/>
    <dgm:cxn modelId="{E0B42AB2-47FD-4038-804A-D7D48B28C1E2}" srcId="{90F8D994-C387-4EDE-A09E-5EC8F2D49F49}" destId="{BD3EE4A4-8DCB-4648-8A1D-F8AC3D030557}" srcOrd="1" destOrd="0" parTransId="{F614D9C9-C441-4B42-80C9-D17BD793187E}" sibTransId="{F7EAFA73-40D4-4562-BA97-B52E029FB77B}"/>
    <dgm:cxn modelId="{E4924B93-57C1-45BD-923E-135AFE3FF4CD}" type="presOf" srcId="{BE41EFF1-5665-4907-B0EC-08677B922246}" destId="{D1C16973-AECD-451B-9C23-4FEDD48EDD8E}" srcOrd="0" destOrd="0" presId="urn:microsoft.com/office/officeart/2005/8/layout/hierarchy6"/>
    <dgm:cxn modelId="{FB92ADF3-3F12-4567-A5D0-6D741075D233}" type="presOf" srcId="{3A80A7E6-9953-4D49-96A6-1E2CF922932E}" destId="{1A05A0E9-DE3A-42D7-9413-F54F0884DE34}" srcOrd="0" destOrd="0" presId="urn:microsoft.com/office/officeart/2005/8/layout/hierarchy6"/>
    <dgm:cxn modelId="{F1BBFB9B-D97A-46DA-B443-B782FFDCDBBB}" type="presOf" srcId="{80466648-CE6C-4D31-B005-C1250E9A765E}" destId="{EEC58F0B-A34E-4275-B222-6827841E99FF}" srcOrd="0" destOrd="0" presId="urn:microsoft.com/office/officeart/2005/8/layout/hierarchy6"/>
    <dgm:cxn modelId="{B06E0696-23F5-4AF8-A990-491CE52DA72F}" type="presOf" srcId="{7965EC71-7E5E-4B1F-B6B9-B2163B672676}" destId="{AE9543F9-076B-4814-866A-85466D17C681}" srcOrd="0" destOrd="0" presId="urn:microsoft.com/office/officeart/2005/8/layout/hierarchy6"/>
    <dgm:cxn modelId="{7DF4932E-9BFC-4C6C-9031-C9982C747C79}" type="presOf" srcId="{308786C4-7AC5-48FB-8DDF-B77F242856FC}" destId="{CA08B196-7D2E-4B0E-9E4D-D63442279C9A}" srcOrd="1" destOrd="0" presId="urn:microsoft.com/office/officeart/2005/8/layout/hierarchy6"/>
    <dgm:cxn modelId="{2D10FEF6-A967-4746-87EA-33531D55FFC9}" type="presParOf" srcId="{C0B2F2C7-C0DE-42B2-98D6-EF58CA847460}" destId="{04DED68C-256B-4F98-A98C-55B76D3333C4}" srcOrd="0" destOrd="0" presId="urn:microsoft.com/office/officeart/2005/8/layout/hierarchy6"/>
    <dgm:cxn modelId="{BEA33E25-F7C4-4FC5-AAA0-07F6D133046B}" type="presParOf" srcId="{04DED68C-256B-4F98-A98C-55B76D3333C4}" destId="{19ABCE26-6EB3-4D0F-947F-6DFA5BC3490E}" srcOrd="0" destOrd="0" presId="urn:microsoft.com/office/officeart/2005/8/layout/hierarchy6"/>
    <dgm:cxn modelId="{3569064F-91C7-4535-A5D4-7C5790022BDA}" type="presParOf" srcId="{04DED68C-256B-4F98-A98C-55B76D3333C4}" destId="{D5D96175-A3D7-4C5C-B9E0-18E3CFC94797}" srcOrd="1" destOrd="0" presId="urn:microsoft.com/office/officeart/2005/8/layout/hierarchy6"/>
    <dgm:cxn modelId="{8C223833-BEF6-4E9F-B64E-91DC6188E844}" type="presParOf" srcId="{D5D96175-A3D7-4C5C-B9E0-18E3CFC94797}" destId="{6B58C1C9-199D-4D27-8F49-66A60BF8E285}" srcOrd="0" destOrd="0" presId="urn:microsoft.com/office/officeart/2005/8/layout/hierarchy6"/>
    <dgm:cxn modelId="{C4055B5E-8181-42B0-927D-A19EEAC6DE2C}" type="presParOf" srcId="{6B58C1C9-199D-4D27-8F49-66A60BF8E285}" destId="{0F8C7206-7C9C-4A24-A57F-6D63500AA238}" srcOrd="0" destOrd="0" presId="urn:microsoft.com/office/officeart/2005/8/layout/hierarchy6"/>
    <dgm:cxn modelId="{0090CCE4-35CE-433D-B6B4-9B08DD9545B4}" type="presParOf" srcId="{6B58C1C9-199D-4D27-8F49-66A60BF8E285}" destId="{8C9D4953-AEB8-4B76-B91A-C8821C159557}" srcOrd="1" destOrd="0" presId="urn:microsoft.com/office/officeart/2005/8/layout/hierarchy6"/>
    <dgm:cxn modelId="{820BFE2A-66BA-44F9-9F60-1BAD4370F483}" type="presParOf" srcId="{8C9D4953-AEB8-4B76-B91A-C8821C159557}" destId="{2BF41EAB-DFB3-4030-A169-9F0580B0A5BF}" srcOrd="0" destOrd="0" presId="urn:microsoft.com/office/officeart/2005/8/layout/hierarchy6"/>
    <dgm:cxn modelId="{4348CF4C-553D-4FCA-BEA0-ECB67A34D001}" type="presParOf" srcId="{8C9D4953-AEB8-4B76-B91A-C8821C159557}" destId="{0E3A9BB8-7513-453A-BB85-14FF9C8F1F82}" srcOrd="1" destOrd="0" presId="urn:microsoft.com/office/officeart/2005/8/layout/hierarchy6"/>
    <dgm:cxn modelId="{CDB26E21-23BC-49C9-989C-40CE02F48AA7}" type="presParOf" srcId="{0E3A9BB8-7513-453A-BB85-14FF9C8F1F82}" destId="{9783E1B6-CD0C-4422-9C07-C6EC50FFF983}" srcOrd="0" destOrd="0" presId="urn:microsoft.com/office/officeart/2005/8/layout/hierarchy6"/>
    <dgm:cxn modelId="{7AFEF1AC-DCE5-416B-88B9-384E3191F22C}" type="presParOf" srcId="{0E3A9BB8-7513-453A-BB85-14FF9C8F1F82}" destId="{522CEA07-ECD3-4D47-8FD5-245AE9A6E73F}" srcOrd="1" destOrd="0" presId="urn:microsoft.com/office/officeart/2005/8/layout/hierarchy6"/>
    <dgm:cxn modelId="{E2654C2F-13B8-4902-872D-61AFBAAB29AF}" type="presParOf" srcId="{522CEA07-ECD3-4D47-8FD5-245AE9A6E73F}" destId="{0B792E9F-620B-4150-9E8E-5448DF0E9146}" srcOrd="0" destOrd="0" presId="urn:microsoft.com/office/officeart/2005/8/layout/hierarchy6"/>
    <dgm:cxn modelId="{6C961DD2-F712-4AC0-80E5-41719CE99287}" type="presParOf" srcId="{522CEA07-ECD3-4D47-8FD5-245AE9A6E73F}" destId="{86880215-869D-47E0-BD7F-09B4F7987C0B}" srcOrd="1" destOrd="0" presId="urn:microsoft.com/office/officeart/2005/8/layout/hierarchy6"/>
    <dgm:cxn modelId="{692AF142-2D09-493B-9809-8F7DBDD94ACD}" type="presParOf" srcId="{86880215-869D-47E0-BD7F-09B4F7987C0B}" destId="{C5DA3890-BDA5-4773-8D6C-EC5AEDE21BF7}" srcOrd="0" destOrd="0" presId="urn:microsoft.com/office/officeart/2005/8/layout/hierarchy6"/>
    <dgm:cxn modelId="{1AF872CB-73D0-4668-9BCD-64C75E0F4BD5}" type="presParOf" srcId="{86880215-869D-47E0-BD7F-09B4F7987C0B}" destId="{1BCDF095-ADBF-4BEC-9B18-3BCF7024537D}" srcOrd="1" destOrd="0" presId="urn:microsoft.com/office/officeart/2005/8/layout/hierarchy6"/>
    <dgm:cxn modelId="{79927082-6B98-476C-BE2C-A83BDAA97341}" type="presParOf" srcId="{1BCDF095-ADBF-4BEC-9B18-3BCF7024537D}" destId="{ACB0E07B-5FD4-4187-9B23-04A6B625E0A8}" srcOrd="0" destOrd="0" presId="urn:microsoft.com/office/officeart/2005/8/layout/hierarchy6"/>
    <dgm:cxn modelId="{80633197-2140-41F8-802A-C4DB86D2314E}" type="presParOf" srcId="{1BCDF095-ADBF-4BEC-9B18-3BCF7024537D}" destId="{B1E97ECD-B476-4907-A215-2E1CC44F96CA}" srcOrd="1" destOrd="0" presId="urn:microsoft.com/office/officeart/2005/8/layout/hierarchy6"/>
    <dgm:cxn modelId="{0BC7B100-938B-4866-99F2-CE1E0C288E13}" type="presParOf" srcId="{B1E97ECD-B476-4907-A215-2E1CC44F96CA}" destId="{A89DDC6D-A85F-4B4E-BA33-63D6A0E01539}" srcOrd="0" destOrd="0" presId="urn:microsoft.com/office/officeart/2005/8/layout/hierarchy6"/>
    <dgm:cxn modelId="{3D3631BA-0D15-4490-B08F-79393BEA8A14}" type="presParOf" srcId="{B1E97ECD-B476-4907-A215-2E1CC44F96CA}" destId="{41F2F885-46E6-4AD2-AF03-FC55569FF338}" srcOrd="1" destOrd="0" presId="urn:microsoft.com/office/officeart/2005/8/layout/hierarchy6"/>
    <dgm:cxn modelId="{BBE93BD6-E24A-4207-9CF3-E87079775F8D}" type="presParOf" srcId="{41F2F885-46E6-4AD2-AF03-FC55569FF338}" destId="{5A2EDD47-42CC-49F5-B28B-B68B739ABA07}" srcOrd="0" destOrd="0" presId="urn:microsoft.com/office/officeart/2005/8/layout/hierarchy6"/>
    <dgm:cxn modelId="{8774E882-406E-4755-91CD-AF31544DEDC7}" type="presParOf" srcId="{41F2F885-46E6-4AD2-AF03-FC55569FF338}" destId="{A9C44350-F389-493C-8DC6-DC12F7CA5513}" srcOrd="1" destOrd="0" presId="urn:microsoft.com/office/officeart/2005/8/layout/hierarchy6"/>
    <dgm:cxn modelId="{6C5B4DAD-79D9-4E0D-9363-9ED063F69FC3}" type="presParOf" srcId="{A9C44350-F389-493C-8DC6-DC12F7CA5513}" destId="{1F578DAF-C003-418E-9802-4006E7DF7E38}" srcOrd="0" destOrd="0" presId="urn:microsoft.com/office/officeart/2005/8/layout/hierarchy6"/>
    <dgm:cxn modelId="{F9EBF1F1-0DAB-499F-B97C-4EE775ABEB22}" type="presParOf" srcId="{A9C44350-F389-493C-8DC6-DC12F7CA5513}" destId="{1BE57778-DB47-45D6-BC4E-F983191ED8BC}" srcOrd="1" destOrd="0" presId="urn:microsoft.com/office/officeart/2005/8/layout/hierarchy6"/>
    <dgm:cxn modelId="{6D6E3652-E525-4651-8DC4-54866FE82851}" type="presParOf" srcId="{41F2F885-46E6-4AD2-AF03-FC55569FF338}" destId="{5791DFC6-7E6D-461E-8668-54CC38BD9554}" srcOrd="2" destOrd="0" presId="urn:microsoft.com/office/officeart/2005/8/layout/hierarchy6"/>
    <dgm:cxn modelId="{8A170009-BC5A-4CC0-AF16-E023A55DEFF3}" type="presParOf" srcId="{41F2F885-46E6-4AD2-AF03-FC55569FF338}" destId="{22F05119-D04F-41D5-9623-A61D1355910B}" srcOrd="3" destOrd="0" presId="urn:microsoft.com/office/officeart/2005/8/layout/hierarchy6"/>
    <dgm:cxn modelId="{11192F84-8C6C-42B5-8BC0-AD6965CD7A2A}" type="presParOf" srcId="{22F05119-D04F-41D5-9623-A61D1355910B}" destId="{FC7F013D-2880-4928-BAC3-53A8C9CBF7BD}" srcOrd="0" destOrd="0" presId="urn:microsoft.com/office/officeart/2005/8/layout/hierarchy6"/>
    <dgm:cxn modelId="{8C54BD22-3D01-4EC7-8F60-9F8BE1F7D06A}" type="presParOf" srcId="{22F05119-D04F-41D5-9623-A61D1355910B}" destId="{EBE7BEFD-B003-46BC-AB19-28CDF7A3A2F5}" srcOrd="1" destOrd="0" presId="urn:microsoft.com/office/officeart/2005/8/layout/hierarchy6"/>
    <dgm:cxn modelId="{5BDC96E7-9C9B-4309-B002-19E43289C24C}" type="presParOf" srcId="{1BCDF095-ADBF-4BEC-9B18-3BCF7024537D}" destId="{17C4F12C-3F0E-4417-8289-1F7F1BFE6EFA}" srcOrd="2" destOrd="0" presId="urn:microsoft.com/office/officeart/2005/8/layout/hierarchy6"/>
    <dgm:cxn modelId="{9617607E-26C1-46AF-9A13-33395F04B2BA}" type="presParOf" srcId="{1BCDF095-ADBF-4BEC-9B18-3BCF7024537D}" destId="{8FFE7E7B-6C4F-4D7D-AA6A-409FD24076FD}" srcOrd="3" destOrd="0" presId="urn:microsoft.com/office/officeart/2005/8/layout/hierarchy6"/>
    <dgm:cxn modelId="{149C8B3E-2C2C-48DD-A724-4FAA5801EB20}" type="presParOf" srcId="{8FFE7E7B-6C4F-4D7D-AA6A-409FD24076FD}" destId="{C85646CE-52BF-4C28-9129-4C360C80DF7D}" srcOrd="0" destOrd="0" presId="urn:microsoft.com/office/officeart/2005/8/layout/hierarchy6"/>
    <dgm:cxn modelId="{62DB618A-E687-444D-8636-C8636A7C06F8}" type="presParOf" srcId="{8FFE7E7B-6C4F-4D7D-AA6A-409FD24076FD}" destId="{BBBC8789-C256-4576-AB8D-6244B27880FA}" srcOrd="1" destOrd="0" presId="urn:microsoft.com/office/officeart/2005/8/layout/hierarchy6"/>
    <dgm:cxn modelId="{D7BCC7E4-5096-43AC-8C3C-1A005247DD7B}" type="presParOf" srcId="{522CEA07-ECD3-4D47-8FD5-245AE9A6E73F}" destId="{99857634-4D30-4BDB-B31C-DE05EAA9A256}" srcOrd="2" destOrd="0" presId="urn:microsoft.com/office/officeart/2005/8/layout/hierarchy6"/>
    <dgm:cxn modelId="{66339DFA-3B85-45C0-90B7-BF2C662C7F3E}" type="presParOf" srcId="{522CEA07-ECD3-4D47-8FD5-245AE9A6E73F}" destId="{94560A2C-189F-4321-B10D-486369255B40}" srcOrd="3" destOrd="0" presId="urn:microsoft.com/office/officeart/2005/8/layout/hierarchy6"/>
    <dgm:cxn modelId="{1FE4B42D-9484-43C2-959F-AC10F28A1DAE}" type="presParOf" srcId="{94560A2C-189F-4321-B10D-486369255B40}" destId="{AE9543F9-076B-4814-866A-85466D17C681}" srcOrd="0" destOrd="0" presId="urn:microsoft.com/office/officeart/2005/8/layout/hierarchy6"/>
    <dgm:cxn modelId="{1150E815-4FB7-42A9-88DC-2A8875BC6E94}" type="presParOf" srcId="{94560A2C-189F-4321-B10D-486369255B40}" destId="{9ED9269F-94BF-4904-88E1-9DF886AF3E3E}" srcOrd="1" destOrd="0" presId="urn:microsoft.com/office/officeart/2005/8/layout/hierarchy6"/>
    <dgm:cxn modelId="{F9B93DBA-FB9F-4EF3-ABAE-06779EBE0BDD}" type="presParOf" srcId="{9ED9269F-94BF-4904-88E1-9DF886AF3E3E}" destId="{3C09BA33-2A57-4903-8C72-9567908E46E0}" srcOrd="0" destOrd="0" presId="urn:microsoft.com/office/officeart/2005/8/layout/hierarchy6"/>
    <dgm:cxn modelId="{BDCCCF04-1C9E-4DBE-BD34-22E2762A4FA7}" type="presParOf" srcId="{9ED9269F-94BF-4904-88E1-9DF886AF3E3E}" destId="{C6C520E1-18D1-45C4-A896-4DDBFAF489F3}" srcOrd="1" destOrd="0" presId="urn:microsoft.com/office/officeart/2005/8/layout/hierarchy6"/>
    <dgm:cxn modelId="{662079E6-029F-4B20-B6A2-B7CA32D44496}" type="presParOf" srcId="{C6C520E1-18D1-45C4-A896-4DDBFAF489F3}" destId="{35824B2E-0E07-49FF-BE09-054BAA7C8FBB}" srcOrd="0" destOrd="0" presId="urn:microsoft.com/office/officeart/2005/8/layout/hierarchy6"/>
    <dgm:cxn modelId="{E58871BF-052B-4CB4-BFB6-84CD85C4D275}" type="presParOf" srcId="{C6C520E1-18D1-45C4-A896-4DDBFAF489F3}" destId="{BDA8FA79-2590-4CB3-A2BB-5753B55DC3AA}" srcOrd="1" destOrd="0" presId="urn:microsoft.com/office/officeart/2005/8/layout/hierarchy6"/>
    <dgm:cxn modelId="{4A39080F-C364-4C4B-B83A-280CEB9C357B}" type="presParOf" srcId="{BDA8FA79-2590-4CB3-A2BB-5753B55DC3AA}" destId="{2DD8006B-215A-449C-992D-A1B4FCB9FDE8}" srcOrd="0" destOrd="0" presId="urn:microsoft.com/office/officeart/2005/8/layout/hierarchy6"/>
    <dgm:cxn modelId="{3A2D6F61-5883-4409-9FEE-F63609114A9C}" type="presParOf" srcId="{BDA8FA79-2590-4CB3-A2BB-5753B55DC3AA}" destId="{897728F5-72A8-484D-BA5D-C555355DAE04}" srcOrd="1" destOrd="0" presId="urn:microsoft.com/office/officeart/2005/8/layout/hierarchy6"/>
    <dgm:cxn modelId="{FC717500-BC8E-46D5-9BDA-B6E134F8ED18}" type="presParOf" srcId="{897728F5-72A8-484D-BA5D-C555355DAE04}" destId="{9C9D2DC1-D169-417B-9457-2B818F7FCB43}" srcOrd="0" destOrd="0" presId="urn:microsoft.com/office/officeart/2005/8/layout/hierarchy6"/>
    <dgm:cxn modelId="{D8E1320B-8734-4018-BA5C-D606CFCFA351}" type="presParOf" srcId="{897728F5-72A8-484D-BA5D-C555355DAE04}" destId="{764F0E2F-7CD6-478B-861F-324C053643CC}" srcOrd="1" destOrd="0" presId="urn:microsoft.com/office/officeart/2005/8/layout/hierarchy6"/>
    <dgm:cxn modelId="{852CED36-1143-47C8-BA31-C067E67E0CB5}" type="presParOf" srcId="{BDA8FA79-2590-4CB3-A2BB-5753B55DC3AA}" destId="{26546D6D-B359-4A90-B893-CC6940FA8BE0}" srcOrd="2" destOrd="0" presId="urn:microsoft.com/office/officeart/2005/8/layout/hierarchy6"/>
    <dgm:cxn modelId="{48B564D9-DDD0-4C9E-BCE2-2930880232D8}" type="presParOf" srcId="{BDA8FA79-2590-4CB3-A2BB-5753B55DC3AA}" destId="{37E23F48-BEC0-4EDE-8BCE-C0E30C654B5F}" srcOrd="3" destOrd="0" presId="urn:microsoft.com/office/officeart/2005/8/layout/hierarchy6"/>
    <dgm:cxn modelId="{39504684-2617-4B46-8E80-A5801EADE43F}" type="presParOf" srcId="{37E23F48-BEC0-4EDE-8BCE-C0E30C654B5F}" destId="{3B525F48-5CC4-4B6D-98C9-D160A2A285E7}" srcOrd="0" destOrd="0" presId="urn:microsoft.com/office/officeart/2005/8/layout/hierarchy6"/>
    <dgm:cxn modelId="{6693653F-45CB-4E7C-88A9-78355DE7401F}" type="presParOf" srcId="{37E23F48-BEC0-4EDE-8BCE-C0E30C654B5F}" destId="{44BDFF04-ABA3-47A8-9C82-73495FCC0B45}" srcOrd="1" destOrd="0" presId="urn:microsoft.com/office/officeart/2005/8/layout/hierarchy6"/>
    <dgm:cxn modelId="{A4BA54FA-92D0-4BE7-AC0C-ED7FB4078138}" type="presParOf" srcId="{9ED9269F-94BF-4904-88E1-9DF886AF3E3E}" destId="{CF1F2A20-9376-46FC-87BC-D73818D6C5DF}" srcOrd="2" destOrd="0" presId="urn:microsoft.com/office/officeart/2005/8/layout/hierarchy6"/>
    <dgm:cxn modelId="{0DE2BCCC-CA32-4079-9A7F-B5D0C8CEB7FF}" type="presParOf" srcId="{9ED9269F-94BF-4904-88E1-9DF886AF3E3E}" destId="{F13C47F5-3645-4221-9D3C-FBA30B117830}" srcOrd="3" destOrd="0" presId="urn:microsoft.com/office/officeart/2005/8/layout/hierarchy6"/>
    <dgm:cxn modelId="{CEE4286D-E84B-4A7E-8D83-1FFBB45D851C}" type="presParOf" srcId="{F13C47F5-3645-4221-9D3C-FBA30B117830}" destId="{1A05A0E9-DE3A-42D7-9413-F54F0884DE34}" srcOrd="0" destOrd="0" presId="urn:microsoft.com/office/officeart/2005/8/layout/hierarchy6"/>
    <dgm:cxn modelId="{0DE2CD95-5FA2-4FB1-A3CA-DFEB24801CA4}" type="presParOf" srcId="{F13C47F5-3645-4221-9D3C-FBA30B117830}" destId="{9D6A1AF5-E5E7-4808-BCF5-83AE9C5D8149}" srcOrd="1" destOrd="0" presId="urn:microsoft.com/office/officeart/2005/8/layout/hierarchy6"/>
    <dgm:cxn modelId="{0B527F93-67A9-4B82-BE50-8374D9938982}" type="presParOf" srcId="{8C9D4953-AEB8-4B76-B91A-C8821C159557}" destId="{69D76EAA-8515-4593-A9B6-7D9168A07679}" srcOrd="2" destOrd="0" presId="urn:microsoft.com/office/officeart/2005/8/layout/hierarchy6"/>
    <dgm:cxn modelId="{3AAFCE38-0B49-483F-9239-F3FE68051A04}" type="presParOf" srcId="{8C9D4953-AEB8-4B76-B91A-C8821C159557}" destId="{1B93F555-7CB8-418A-A367-070DCD55121B}" srcOrd="3" destOrd="0" presId="urn:microsoft.com/office/officeart/2005/8/layout/hierarchy6"/>
    <dgm:cxn modelId="{7DE29241-DC5D-4BA5-808C-C295B317AC25}" type="presParOf" srcId="{1B93F555-7CB8-418A-A367-070DCD55121B}" destId="{9BFD20E8-D272-4036-8F24-400CCBCCB397}" srcOrd="0" destOrd="0" presId="urn:microsoft.com/office/officeart/2005/8/layout/hierarchy6"/>
    <dgm:cxn modelId="{BE81393C-48CB-4F9F-B8A7-DE2A4BF6D908}" type="presParOf" srcId="{1B93F555-7CB8-418A-A367-070DCD55121B}" destId="{8A2BC0E6-BBD3-4885-B989-1D014F56C358}" srcOrd="1" destOrd="0" presId="urn:microsoft.com/office/officeart/2005/8/layout/hierarchy6"/>
    <dgm:cxn modelId="{6FD71FBB-AABE-41FA-AE93-D6E8442AFE6A}" type="presParOf" srcId="{8A2BC0E6-BBD3-4885-B989-1D014F56C358}" destId="{BEF87AF5-2E86-41DA-B2BD-A79C8C6B6738}" srcOrd="0" destOrd="0" presId="urn:microsoft.com/office/officeart/2005/8/layout/hierarchy6"/>
    <dgm:cxn modelId="{D8524FA0-B04F-4034-95BA-E60E29C58E38}" type="presParOf" srcId="{8A2BC0E6-BBD3-4885-B989-1D014F56C358}" destId="{2C729DD5-DCFD-49BD-8E03-6A01488104D7}" srcOrd="1" destOrd="0" presId="urn:microsoft.com/office/officeart/2005/8/layout/hierarchy6"/>
    <dgm:cxn modelId="{4F2CEE98-3410-44EB-9B66-B6BA5A60DA2F}" type="presParOf" srcId="{2C729DD5-DCFD-49BD-8E03-6A01488104D7}" destId="{DF006899-E832-4677-946D-F70E05BCB7BA}" srcOrd="0" destOrd="0" presId="urn:microsoft.com/office/officeart/2005/8/layout/hierarchy6"/>
    <dgm:cxn modelId="{1C92E25C-1F1B-4C55-B0D8-56E52452C260}" type="presParOf" srcId="{2C729DD5-DCFD-49BD-8E03-6A01488104D7}" destId="{8147C141-83D9-4B23-AC4E-E47E40493684}" srcOrd="1" destOrd="0" presId="urn:microsoft.com/office/officeart/2005/8/layout/hierarchy6"/>
    <dgm:cxn modelId="{F4141B2B-7522-4748-965C-581220D4CD27}" type="presParOf" srcId="{8147C141-83D9-4B23-AC4E-E47E40493684}" destId="{EEC58F0B-A34E-4275-B222-6827841E99FF}" srcOrd="0" destOrd="0" presId="urn:microsoft.com/office/officeart/2005/8/layout/hierarchy6"/>
    <dgm:cxn modelId="{CA060A20-40F9-4CA4-990A-AF4460450E3F}" type="presParOf" srcId="{8147C141-83D9-4B23-AC4E-E47E40493684}" destId="{E5ED2896-19BE-4EA8-9EA7-E537C385967F}" srcOrd="1" destOrd="0" presId="urn:microsoft.com/office/officeart/2005/8/layout/hierarchy6"/>
    <dgm:cxn modelId="{0ABDEBD5-2623-4FD0-A323-2F4C59F65F28}" type="presParOf" srcId="{E5ED2896-19BE-4EA8-9EA7-E537C385967F}" destId="{6148D11A-1641-4599-908C-37B04561CECC}" srcOrd="0" destOrd="0" presId="urn:microsoft.com/office/officeart/2005/8/layout/hierarchy6"/>
    <dgm:cxn modelId="{ED4BA3EE-A17D-4A35-B19B-E09F2E5F3683}" type="presParOf" srcId="{E5ED2896-19BE-4EA8-9EA7-E537C385967F}" destId="{BA2B6B98-2C0B-4F12-8C1D-8585EA788016}" srcOrd="1" destOrd="0" presId="urn:microsoft.com/office/officeart/2005/8/layout/hierarchy6"/>
    <dgm:cxn modelId="{D465737D-8B67-47D1-ABC9-1F8F2D6E5D21}" type="presParOf" srcId="{BA2B6B98-2C0B-4F12-8C1D-8585EA788016}" destId="{CD8AD23F-28C5-4DF8-9316-3BFA0C2CAA93}" srcOrd="0" destOrd="0" presId="urn:microsoft.com/office/officeart/2005/8/layout/hierarchy6"/>
    <dgm:cxn modelId="{7755CB2E-21C1-4A9F-9487-DC9537A5B554}" type="presParOf" srcId="{BA2B6B98-2C0B-4F12-8C1D-8585EA788016}" destId="{1CB04FF6-AF79-440E-98B5-583FE2350E5F}" srcOrd="1" destOrd="0" presId="urn:microsoft.com/office/officeart/2005/8/layout/hierarchy6"/>
    <dgm:cxn modelId="{7421F149-5A49-4A2B-82AA-F8273E1CAEA5}" type="presParOf" srcId="{1CB04FF6-AF79-440E-98B5-583FE2350E5F}" destId="{D813138E-8B2D-4488-AD24-7F7E93239EA1}" srcOrd="0" destOrd="0" presId="urn:microsoft.com/office/officeart/2005/8/layout/hierarchy6"/>
    <dgm:cxn modelId="{9EF55E28-64F7-4B81-AF5B-1F85BD48CAAB}" type="presParOf" srcId="{1CB04FF6-AF79-440E-98B5-583FE2350E5F}" destId="{18803D8F-7FEF-43DE-BEF2-F7EE588AFB7D}" srcOrd="1" destOrd="0" presId="urn:microsoft.com/office/officeart/2005/8/layout/hierarchy6"/>
    <dgm:cxn modelId="{E5DEA3E1-B2DB-43B4-9ADD-7896ACEB2583}" type="presParOf" srcId="{BA2B6B98-2C0B-4F12-8C1D-8585EA788016}" destId="{B3E2EB4C-A90E-4E2D-9E87-BFB8112B3FDA}" srcOrd="2" destOrd="0" presId="urn:microsoft.com/office/officeart/2005/8/layout/hierarchy6"/>
    <dgm:cxn modelId="{14D724BD-E6BD-4DA7-8E15-FAAD23055D9D}" type="presParOf" srcId="{BA2B6B98-2C0B-4F12-8C1D-8585EA788016}" destId="{37B26AAB-D19A-40D1-A974-5B6529D8BADC}" srcOrd="3" destOrd="0" presId="urn:microsoft.com/office/officeart/2005/8/layout/hierarchy6"/>
    <dgm:cxn modelId="{7219AADD-6C1C-48B1-BDF3-44C68102001C}" type="presParOf" srcId="{37B26AAB-D19A-40D1-A974-5B6529D8BADC}" destId="{23B35687-B617-4B33-AC0F-A6904D564C96}" srcOrd="0" destOrd="0" presId="urn:microsoft.com/office/officeart/2005/8/layout/hierarchy6"/>
    <dgm:cxn modelId="{3BF8F99F-2B7A-47B2-86E2-F83A96C346A0}" type="presParOf" srcId="{37B26AAB-D19A-40D1-A974-5B6529D8BADC}" destId="{D9A4CEEC-7D0E-43D0-A60E-D28F961ECFEB}" srcOrd="1" destOrd="0" presId="urn:microsoft.com/office/officeart/2005/8/layout/hierarchy6"/>
    <dgm:cxn modelId="{CDA8264A-1F45-4E52-96AA-1052A5604B66}" type="presParOf" srcId="{8147C141-83D9-4B23-AC4E-E47E40493684}" destId="{FA9F27E6-F3B3-430E-87C6-74F69141DD33}" srcOrd="2" destOrd="0" presId="urn:microsoft.com/office/officeart/2005/8/layout/hierarchy6"/>
    <dgm:cxn modelId="{9C2FCBEA-04EE-4183-AA46-9CAF102E6277}" type="presParOf" srcId="{8147C141-83D9-4B23-AC4E-E47E40493684}" destId="{7D410E8D-D331-45DD-980B-3821E567FCF2}" srcOrd="3" destOrd="0" presId="urn:microsoft.com/office/officeart/2005/8/layout/hierarchy6"/>
    <dgm:cxn modelId="{1CF20B22-F4B8-4D89-AE69-E3E2DFF4DEC8}" type="presParOf" srcId="{7D410E8D-D331-45DD-980B-3821E567FCF2}" destId="{F42E1FA8-C92A-4358-A8D3-DF6AB7F165DD}" srcOrd="0" destOrd="0" presId="urn:microsoft.com/office/officeart/2005/8/layout/hierarchy6"/>
    <dgm:cxn modelId="{666A4BC3-8888-4EAA-90B2-461595926698}" type="presParOf" srcId="{7D410E8D-D331-45DD-980B-3821E567FCF2}" destId="{868BF247-5A4D-420D-BCEE-60E95B01F66C}" srcOrd="1" destOrd="0" presId="urn:microsoft.com/office/officeart/2005/8/layout/hierarchy6"/>
    <dgm:cxn modelId="{90B397C5-6F39-4B5C-8D81-940D6CDE5EC9}" type="presParOf" srcId="{868BF247-5A4D-420D-BCEE-60E95B01F66C}" destId="{125D9432-FE95-4903-AC88-F0E4B9200605}" srcOrd="0" destOrd="0" presId="urn:microsoft.com/office/officeart/2005/8/layout/hierarchy6"/>
    <dgm:cxn modelId="{8EEDF5B6-E67C-4BDE-8E28-03D68932B2B0}" type="presParOf" srcId="{868BF247-5A4D-420D-BCEE-60E95B01F66C}" destId="{B6A5EDE1-D73E-4F97-802A-D445D4F91C7F}" srcOrd="1" destOrd="0" presId="urn:microsoft.com/office/officeart/2005/8/layout/hierarchy6"/>
    <dgm:cxn modelId="{FF0E6C74-7307-4B9F-A43A-28E111A43E73}" type="presParOf" srcId="{B6A5EDE1-D73E-4F97-802A-D445D4F91C7F}" destId="{B7142259-BE7D-49A5-8B1B-7948BD725E5F}" srcOrd="0" destOrd="0" presId="urn:microsoft.com/office/officeart/2005/8/layout/hierarchy6"/>
    <dgm:cxn modelId="{E549DBA9-5DA9-4622-B57D-6DFB72432390}" type="presParOf" srcId="{B6A5EDE1-D73E-4F97-802A-D445D4F91C7F}" destId="{0174D301-68EF-4E8C-BF28-63066B073525}" srcOrd="1" destOrd="0" presId="urn:microsoft.com/office/officeart/2005/8/layout/hierarchy6"/>
    <dgm:cxn modelId="{80730AA1-7428-4FF6-B9E8-9EA478496F74}" type="presParOf" srcId="{868BF247-5A4D-420D-BCEE-60E95B01F66C}" destId="{D1C16973-AECD-451B-9C23-4FEDD48EDD8E}" srcOrd="2" destOrd="0" presId="urn:microsoft.com/office/officeart/2005/8/layout/hierarchy6"/>
    <dgm:cxn modelId="{9ABC272E-5403-46D8-8E6C-BFE46E5ED772}" type="presParOf" srcId="{868BF247-5A4D-420D-BCEE-60E95B01F66C}" destId="{3035781E-85B4-4CCC-95CF-6B7A7DBEFCA1}" srcOrd="3" destOrd="0" presId="urn:microsoft.com/office/officeart/2005/8/layout/hierarchy6"/>
    <dgm:cxn modelId="{F5EAEA6A-994D-438E-BB6B-DD9E220E1CA2}" type="presParOf" srcId="{3035781E-85B4-4CCC-95CF-6B7A7DBEFCA1}" destId="{0FD33B24-DF6D-4FE9-AD49-0F7F24AE0C0A}" srcOrd="0" destOrd="0" presId="urn:microsoft.com/office/officeart/2005/8/layout/hierarchy6"/>
    <dgm:cxn modelId="{2FC35366-FC0B-490E-B6A4-EB7A2328226B}" type="presParOf" srcId="{3035781E-85B4-4CCC-95CF-6B7A7DBEFCA1}" destId="{3CFD1777-A268-475B-A1C7-843B84C2FB83}" srcOrd="1" destOrd="0" presId="urn:microsoft.com/office/officeart/2005/8/layout/hierarchy6"/>
    <dgm:cxn modelId="{C8295717-1AB0-4CFC-A215-23472D004A77}" type="presParOf" srcId="{8A2BC0E6-BBD3-4885-B989-1D014F56C358}" destId="{3275AC5C-15CC-4AB9-92E4-C746B9F97E51}" srcOrd="2" destOrd="0" presId="urn:microsoft.com/office/officeart/2005/8/layout/hierarchy6"/>
    <dgm:cxn modelId="{AB02681E-DA5E-484B-AE9A-DCB384F92C9B}" type="presParOf" srcId="{8A2BC0E6-BBD3-4885-B989-1D014F56C358}" destId="{F1A58C12-9BC3-4F6F-A19F-DF82D43D3178}" srcOrd="3" destOrd="0" presId="urn:microsoft.com/office/officeart/2005/8/layout/hierarchy6"/>
    <dgm:cxn modelId="{9072E667-7ED9-4192-A14D-E26FD39E61B7}" type="presParOf" srcId="{F1A58C12-9BC3-4F6F-A19F-DF82D43D3178}" destId="{023940DB-1FD6-48CC-A887-32DA347CB83D}" srcOrd="0" destOrd="0" presId="urn:microsoft.com/office/officeart/2005/8/layout/hierarchy6"/>
    <dgm:cxn modelId="{8D538FD6-09FB-47CC-A9AA-D3852951BD5B}" type="presParOf" srcId="{F1A58C12-9BC3-4F6F-A19F-DF82D43D3178}" destId="{00536D28-817D-4CB5-BF7B-D6065C434E63}" srcOrd="1" destOrd="0" presId="urn:microsoft.com/office/officeart/2005/8/layout/hierarchy6"/>
    <dgm:cxn modelId="{98FBEDA3-4092-4C82-AAAA-E6B0F66F7711}" type="presParOf" srcId="{00536D28-817D-4CB5-BF7B-D6065C434E63}" destId="{0BADCDAA-F925-4D40-BC47-E0F753350D7B}" srcOrd="0" destOrd="0" presId="urn:microsoft.com/office/officeart/2005/8/layout/hierarchy6"/>
    <dgm:cxn modelId="{6439947D-E4AA-4DE7-8FB7-2917230A3706}" type="presParOf" srcId="{00536D28-817D-4CB5-BF7B-D6065C434E63}" destId="{0E7AAD76-12BF-4102-AA39-8D2F6B023535}" srcOrd="1" destOrd="0" presId="urn:microsoft.com/office/officeart/2005/8/layout/hierarchy6"/>
    <dgm:cxn modelId="{84C2AFEF-04A6-4F66-81CE-0B0FD7B122C0}" type="presParOf" srcId="{0E7AAD76-12BF-4102-AA39-8D2F6B023535}" destId="{BCA137C0-0A14-4F1D-8318-3EAC12DF779E}" srcOrd="0" destOrd="0" presId="urn:microsoft.com/office/officeart/2005/8/layout/hierarchy6"/>
    <dgm:cxn modelId="{EC861B02-55EB-44CB-82CC-FA22394CFCC8}" type="presParOf" srcId="{0E7AAD76-12BF-4102-AA39-8D2F6B023535}" destId="{64F93453-D870-48D5-B882-D5B524F0000A}" srcOrd="1" destOrd="0" presId="urn:microsoft.com/office/officeart/2005/8/layout/hierarchy6"/>
    <dgm:cxn modelId="{B0FF298C-404C-46FC-8D8B-69FC7630FE96}" type="presParOf" srcId="{64F93453-D870-48D5-B882-D5B524F0000A}" destId="{E33DD427-B9CF-423B-B7CF-A15594E346B7}" srcOrd="0" destOrd="0" presId="urn:microsoft.com/office/officeart/2005/8/layout/hierarchy6"/>
    <dgm:cxn modelId="{116F7547-A3F5-4ED3-9EC2-B426D652896C}" type="presParOf" srcId="{64F93453-D870-48D5-B882-D5B524F0000A}" destId="{C8DCAE84-173E-4D70-8E9E-9EC47F64CB89}" srcOrd="1" destOrd="0" presId="urn:microsoft.com/office/officeart/2005/8/layout/hierarchy6"/>
    <dgm:cxn modelId="{ACC55380-E55D-4974-BDF1-0D329C82F355}" type="presParOf" srcId="{C8DCAE84-173E-4D70-8E9E-9EC47F64CB89}" destId="{2654EEE4-C28E-4382-9421-57C13A649F48}" srcOrd="0" destOrd="0" presId="urn:microsoft.com/office/officeart/2005/8/layout/hierarchy6"/>
    <dgm:cxn modelId="{494956C8-F297-4AB2-8A4A-75C2482AE077}" type="presParOf" srcId="{C8DCAE84-173E-4D70-8E9E-9EC47F64CB89}" destId="{8A2A1162-357B-4721-BA35-74E829E3B1D9}" srcOrd="1" destOrd="0" presId="urn:microsoft.com/office/officeart/2005/8/layout/hierarchy6"/>
    <dgm:cxn modelId="{766752A7-13EC-43FB-A8D0-A3C9C9896AAC}" type="presParOf" srcId="{64F93453-D870-48D5-B882-D5B524F0000A}" destId="{61F520CE-4D54-4888-8BBA-211294D47B78}" srcOrd="2" destOrd="0" presId="urn:microsoft.com/office/officeart/2005/8/layout/hierarchy6"/>
    <dgm:cxn modelId="{125805DC-CC2E-4F00-97A1-E141C61046E6}" type="presParOf" srcId="{64F93453-D870-48D5-B882-D5B524F0000A}" destId="{D9F5ECC0-F2B6-47E3-A5FA-A6C54AEE0514}" srcOrd="3" destOrd="0" presId="urn:microsoft.com/office/officeart/2005/8/layout/hierarchy6"/>
    <dgm:cxn modelId="{5B40D32D-4964-46CC-970A-C07FD2BAD808}" type="presParOf" srcId="{D9F5ECC0-F2B6-47E3-A5FA-A6C54AEE0514}" destId="{DEB03590-E357-4130-B000-3D048E87773A}" srcOrd="0" destOrd="0" presId="urn:microsoft.com/office/officeart/2005/8/layout/hierarchy6"/>
    <dgm:cxn modelId="{8488B3AA-F840-4E07-8AD8-2BF934CB0618}" type="presParOf" srcId="{D9F5ECC0-F2B6-47E3-A5FA-A6C54AEE0514}" destId="{16983FD1-0241-418A-89CE-8AB6F035BA5D}" srcOrd="1" destOrd="0" presId="urn:microsoft.com/office/officeart/2005/8/layout/hierarchy6"/>
    <dgm:cxn modelId="{483B7463-DED7-4376-AF4B-BEF0C717D1DD}" type="presParOf" srcId="{00536D28-817D-4CB5-BF7B-D6065C434E63}" destId="{75D13041-252F-49CD-A505-74BDF029D4D4}" srcOrd="2" destOrd="0" presId="urn:microsoft.com/office/officeart/2005/8/layout/hierarchy6"/>
    <dgm:cxn modelId="{26662571-98BC-422F-BF73-14F03EAA3ECC}" type="presParOf" srcId="{00536D28-817D-4CB5-BF7B-D6065C434E63}" destId="{7A936BDB-337D-4219-8702-D4CBA9D0EEA0}" srcOrd="3" destOrd="0" presId="urn:microsoft.com/office/officeart/2005/8/layout/hierarchy6"/>
    <dgm:cxn modelId="{55FB2DEC-7B38-470B-BA5B-D10513DB888B}" type="presParOf" srcId="{7A936BDB-337D-4219-8702-D4CBA9D0EEA0}" destId="{F4F5AE1E-FDDF-4112-ADE9-3DBCF704DAE5}" srcOrd="0" destOrd="0" presId="urn:microsoft.com/office/officeart/2005/8/layout/hierarchy6"/>
    <dgm:cxn modelId="{AE8F4491-CF52-48F2-BA95-9CDB33EC1BCA}" type="presParOf" srcId="{7A936BDB-337D-4219-8702-D4CBA9D0EEA0}" destId="{2AD2C46E-8AFC-4781-97B3-1246FDA89788}" srcOrd="1" destOrd="0" presId="urn:microsoft.com/office/officeart/2005/8/layout/hierarchy6"/>
    <dgm:cxn modelId="{9661CF43-F51C-4DED-8B5E-0A569C2701D8}" type="presParOf" srcId="{2AD2C46E-8AFC-4781-97B3-1246FDA89788}" destId="{A07D990A-0D1C-4DE2-8E1A-ABF0870B541D}" srcOrd="0" destOrd="0" presId="urn:microsoft.com/office/officeart/2005/8/layout/hierarchy6"/>
    <dgm:cxn modelId="{F0550493-007C-4553-8B34-B575B2F671C8}" type="presParOf" srcId="{2AD2C46E-8AFC-4781-97B3-1246FDA89788}" destId="{6CEE0F30-65BF-4DBA-A7D3-7AC81788DCC4}" srcOrd="1" destOrd="0" presId="urn:microsoft.com/office/officeart/2005/8/layout/hierarchy6"/>
    <dgm:cxn modelId="{FB0EED5A-1A28-499D-8977-EEA4147D701B}" type="presParOf" srcId="{6CEE0F30-65BF-4DBA-A7D3-7AC81788DCC4}" destId="{6259DD7A-35C2-4F4A-9214-8EDE062EA2AA}" srcOrd="0" destOrd="0" presId="urn:microsoft.com/office/officeart/2005/8/layout/hierarchy6"/>
    <dgm:cxn modelId="{9825DC08-0672-4CAC-AED9-03BC94C8AD4F}" type="presParOf" srcId="{6CEE0F30-65BF-4DBA-A7D3-7AC81788DCC4}" destId="{56460492-2BB3-462E-BEB1-76EEF6F6C1CC}" srcOrd="1" destOrd="0" presId="urn:microsoft.com/office/officeart/2005/8/layout/hierarchy6"/>
    <dgm:cxn modelId="{F58B6D09-1F7F-4B39-828F-01D23E71C124}" type="presParOf" srcId="{2AD2C46E-8AFC-4781-97B3-1246FDA89788}" destId="{FD4560A6-E2BF-483B-AC91-14B2A421D6F0}" srcOrd="2" destOrd="0" presId="urn:microsoft.com/office/officeart/2005/8/layout/hierarchy6"/>
    <dgm:cxn modelId="{36347C11-D622-4D5C-99AB-C6BBDB53FBB2}" type="presParOf" srcId="{2AD2C46E-8AFC-4781-97B3-1246FDA89788}" destId="{E94D6B95-1C14-47D3-91AF-D6E80B39FCA4}" srcOrd="3" destOrd="0" presId="urn:microsoft.com/office/officeart/2005/8/layout/hierarchy6"/>
    <dgm:cxn modelId="{216F443E-AD7A-4A7A-9940-922C5858FA99}" type="presParOf" srcId="{E94D6B95-1C14-47D3-91AF-D6E80B39FCA4}" destId="{B48C81AA-1554-4151-B468-E25E523CE377}" srcOrd="0" destOrd="0" presId="urn:microsoft.com/office/officeart/2005/8/layout/hierarchy6"/>
    <dgm:cxn modelId="{9883E04E-8D74-435C-8325-DC797F702616}" type="presParOf" srcId="{E94D6B95-1C14-47D3-91AF-D6E80B39FCA4}" destId="{3ED442AA-3CC6-48B4-A478-1A66180A8B31}" srcOrd="1" destOrd="0" presId="urn:microsoft.com/office/officeart/2005/8/layout/hierarchy6"/>
    <dgm:cxn modelId="{5E6D89C6-B7E4-4DBE-8FB8-FFD8A6C8B5E0}" type="presParOf" srcId="{C0B2F2C7-C0DE-42B2-98D6-EF58CA847460}" destId="{208AA52A-0125-4C14-9667-8BF250190360}" srcOrd="1" destOrd="0" presId="urn:microsoft.com/office/officeart/2005/8/layout/hierarchy6"/>
    <dgm:cxn modelId="{3674E009-F272-48C9-91EC-CAF9A2D6A07D}" type="presParOf" srcId="{208AA52A-0125-4C14-9667-8BF250190360}" destId="{598073EF-B44C-44E2-A722-17536271FB14}" srcOrd="0" destOrd="0" presId="urn:microsoft.com/office/officeart/2005/8/layout/hierarchy6"/>
    <dgm:cxn modelId="{56D17FB8-9408-450C-9601-B2C87C8A3554}" type="presParOf" srcId="{598073EF-B44C-44E2-A722-17536271FB14}" destId="{7CB0721B-710E-46C4-8759-3CC042CF51FB}" srcOrd="0" destOrd="0" presId="urn:microsoft.com/office/officeart/2005/8/layout/hierarchy6"/>
    <dgm:cxn modelId="{DB0FC542-85A3-46D3-9902-86A648D9413E}" type="presParOf" srcId="{598073EF-B44C-44E2-A722-17536271FB14}" destId="{81548635-7924-4E1E-AFE4-65E1FF33D47D}" srcOrd="1" destOrd="0" presId="urn:microsoft.com/office/officeart/2005/8/layout/hierarchy6"/>
    <dgm:cxn modelId="{B318FF3E-C938-4B35-B4E0-F11C2652D26B}" type="presParOf" srcId="{208AA52A-0125-4C14-9667-8BF250190360}" destId="{20FEC0BA-C9BD-4D30-9252-664A6DD820CB}" srcOrd="1" destOrd="0" presId="urn:microsoft.com/office/officeart/2005/8/layout/hierarchy6"/>
    <dgm:cxn modelId="{2C6AB982-260D-4689-AEFF-CBFBF9AB575D}" type="presParOf" srcId="{20FEC0BA-C9BD-4D30-9252-664A6DD820CB}" destId="{DA3A450B-CB60-48C0-A40D-3C316A5998A5}" srcOrd="0" destOrd="0" presId="urn:microsoft.com/office/officeart/2005/8/layout/hierarchy6"/>
    <dgm:cxn modelId="{EFCF6A1C-7BBB-4CE4-9D90-7FAD59ACBB8D}" type="presParOf" srcId="{208AA52A-0125-4C14-9667-8BF250190360}" destId="{FFE54CFF-C604-4EA4-B74D-400983350527}" srcOrd="2" destOrd="0" presId="urn:microsoft.com/office/officeart/2005/8/layout/hierarchy6"/>
    <dgm:cxn modelId="{A0FE55CE-B899-42BD-A408-60864BD336C4}" type="presParOf" srcId="{FFE54CFF-C604-4EA4-B74D-400983350527}" destId="{99C2522C-9D2C-41E1-AFAB-9CDFF207832E}" srcOrd="0" destOrd="0" presId="urn:microsoft.com/office/officeart/2005/8/layout/hierarchy6"/>
    <dgm:cxn modelId="{45A034C6-FF71-439C-808F-5CF6187B3D6C}" type="presParOf" srcId="{FFE54CFF-C604-4EA4-B74D-400983350527}" destId="{CA08B196-7D2E-4B0E-9E4D-D63442279C9A}" srcOrd="1" destOrd="0" presId="urn:microsoft.com/office/officeart/2005/8/layout/hierarchy6"/>
    <dgm:cxn modelId="{4F0DD47E-9BFF-415F-B0E8-802CBC238B57}" type="presParOf" srcId="{208AA52A-0125-4C14-9667-8BF250190360}" destId="{720FF83D-AAE4-4318-9332-01D6A75E31E9}" srcOrd="3" destOrd="0" presId="urn:microsoft.com/office/officeart/2005/8/layout/hierarchy6"/>
    <dgm:cxn modelId="{CB87E7E8-4446-416D-A02C-352CED185888}" type="presParOf" srcId="{720FF83D-AAE4-4318-9332-01D6A75E31E9}" destId="{AEBD17DC-7800-4860-A835-56BCFAD589F2}" srcOrd="0" destOrd="0" presId="urn:microsoft.com/office/officeart/2005/8/layout/hierarchy6"/>
    <dgm:cxn modelId="{B21573F5-5407-4D3C-89AC-FBCE85169E17}" type="presParOf" srcId="{208AA52A-0125-4C14-9667-8BF250190360}" destId="{31FC4989-CED7-4519-939A-C2C352EDF863}" srcOrd="4" destOrd="0" presId="urn:microsoft.com/office/officeart/2005/8/layout/hierarchy6"/>
    <dgm:cxn modelId="{388CBD4E-DE22-44D2-81C8-5C41AB4D7124}" type="presParOf" srcId="{31FC4989-CED7-4519-939A-C2C352EDF863}" destId="{D8B3C9A4-3485-4F72-8AE4-35AD74D345A5}" srcOrd="0" destOrd="0" presId="urn:microsoft.com/office/officeart/2005/8/layout/hierarchy6"/>
    <dgm:cxn modelId="{A67E68FA-B432-4FB5-B9F9-7FAF6CCBEDEB}" type="presParOf" srcId="{31FC4989-CED7-4519-939A-C2C352EDF863}" destId="{01E8E664-9848-4D00-9981-15405B715C68}" srcOrd="1" destOrd="0" presId="urn:microsoft.com/office/officeart/2005/8/layout/hierarchy6"/>
    <dgm:cxn modelId="{B7638BF7-2C9C-4CBF-B7EB-D57B5A141BCA}" type="presParOf" srcId="{208AA52A-0125-4C14-9667-8BF250190360}" destId="{DE908A6A-2D94-43D1-A22A-8B86DCB5ADE6}" srcOrd="5" destOrd="0" presId="urn:microsoft.com/office/officeart/2005/8/layout/hierarchy6"/>
    <dgm:cxn modelId="{9A09C68B-5148-4264-A366-11610544CEFC}" type="presParOf" srcId="{DE908A6A-2D94-43D1-A22A-8B86DCB5ADE6}" destId="{E04DA4D1-E4A9-4725-A7CE-00015A5435FA}" srcOrd="0" destOrd="0" presId="urn:microsoft.com/office/officeart/2005/8/layout/hierarchy6"/>
    <dgm:cxn modelId="{3DF4E5D6-B489-40C5-A949-58D71E06AC94}" type="presParOf" srcId="{208AA52A-0125-4C14-9667-8BF250190360}" destId="{01FED445-3E80-41C7-BD95-1C40E802DCF0}" srcOrd="6" destOrd="0" presId="urn:microsoft.com/office/officeart/2005/8/layout/hierarchy6"/>
    <dgm:cxn modelId="{30968FAB-5C74-4DD1-8109-B6B8D141DF23}" type="presParOf" srcId="{01FED445-3E80-41C7-BD95-1C40E802DCF0}" destId="{06D5EE94-1B86-474D-B552-92D2F700EB52}" srcOrd="0" destOrd="0" presId="urn:microsoft.com/office/officeart/2005/8/layout/hierarchy6"/>
    <dgm:cxn modelId="{6ED853AC-DC64-411F-96E2-1765596A58D1}" type="presParOf" srcId="{01FED445-3E80-41C7-BD95-1C40E802DCF0}" destId="{28E7564D-92CB-421E-A2FF-2446B710534A}" srcOrd="1" destOrd="0" presId="urn:microsoft.com/office/officeart/2005/8/layout/hierarchy6"/>
    <dgm:cxn modelId="{6F9B24F3-AD52-4ED4-A242-F452EDAA3992}" type="presParOf" srcId="{208AA52A-0125-4C14-9667-8BF250190360}" destId="{35E19460-FB5A-40B0-9BCC-1B151A58E0E8}" srcOrd="7" destOrd="0" presId="urn:microsoft.com/office/officeart/2005/8/layout/hierarchy6"/>
    <dgm:cxn modelId="{16A55251-FDF1-4D6C-9613-6D0983B38DB2}" type="presParOf" srcId="{35E19460-FB5A-40B0-9BCC-1B151A58E0E8}" destId="{4E6D65AB-E173-4336-AD11-396461D0008E}" srcOrd="0" destOrd="0" presId="urn:microsoft.com/office/officeart/2005/8/layout/hierarchy6"/>
    <dgm:cxn modelId="{AC29D2EA-2F9A-48F3-8B40-660D762F265A}" type="presParOf" srcId="{208AA52A-0125-4C14-9667-8BF250190360}" destId="{76CCD8C8-09B8-477E-B1FB-57EA480D766A}" srcOrd="8" destOrd="0" presId="urn:microsoft.com/office/officeart/2005/8/layout/hierarchy6"/>
    <dgm:cxn modelId="{F183D150-2025-485F-9FE1-D3E33968BBF5}" type="presParOf" srcId="{76CCD8C8-09B8-477E-B1FB-57EA480D766A}" destId="{EB000917-516E-411C-822C-AB630EF40133}" srcOrd="0" destOrd="0" presId="urn:microsoft.com/office/officeart/2005/8/layout/hierarchy6"/>
    <dgm:cxn modelId="{A08D4158-6963-441E-9A0F-3BB90E89BFE2}" type="presParOf" srcId="{76CCD8C8-09B8-477E-B1FB-57EA480D766A}" destId="{3A539624-5FE9-4A09-B250-40AD97C9A643}" srcOrd="1" destOrd="0" presId="urn:microsoft.com/office/officeart/2005/8/layout/hierarchy6"/>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999A56E-A44A-4FE6-86E6-B119BA1C6CAA}"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US"/>
        </a:p>
      </dgm:t>
    </dgm:pt>
    <dgm:pt modelId="{2A0AC147-AF97-4244-87C7-2AD4645E777A}">
      <dgm:prSet phldrT="[Text]"/>
      <dgm:spPr/>
      <dgm:t>
        <a:bodyPr/>
        <a:lstStyle/>
        <a:p>
          <a:r>
            <a:rPr lang="en-US"/>
            <a:t>55</a:t>
          </a:r>
        </a:p>
      </dgm:t>
    </dgm:pt>
    <dgm:pt modelId="{0688B260-9B55-439C-8A62-F375BD6E4600}" type="parTrans" cxnId="{A737AC8C-0199-47EC-8221-D35D601C0F8E}">
      <dgm:prSet/>
      <dgm:spPr/>
      <dgm:t>
        <a:bodyPr/>
        <a:lstStyle/>
        <a:p>
          <a:endParaRPr lang="en-US"/>
        </a:p>
      </dgm:t>
    </dgm:pt>
    <dgm:pt modelId="{06916C12-E450-42AF-BF26-67AABE740329}" type="sibTrans" cxnId="{A737AC8C-0199-47EC-8221-D35D601C0F8E}">
      <dgm:prSet/>
      <dgm:spPr/>
      <dgm:t>
        <a:bodyPr/>
        <a:lstStyle/>
        <a:p>
          <a:endParaRPr lang="en-US"/>
        </a:p>
      </dgm:t>
    </dgm:pt>
    <dgm:pt modelId="{B5DEE3B4-3F40-4CDE-BC00-0E3F5D5A50BD}">
      <dgm:prSet phldrT="[Text]"/>
      <dgm:spPr/>
      <dgm:t>
        <a:bodyPr/>
        <a:lstStyle/>
        <a:p>
          <a:r>
            <a:rPr lang="en-US"/>
            <a:t>52</a:t>
          </a:r>
        </a:p>
      </dgm:t>
    </dgm:pt>
    <dgm:pt modelId="{D135E885-B744-4004-9E05-132B184DEBC8}" type="parTrans" cxnId="{98D09225-4C08-4E8A-8131-37418F259CCE}">
      <dgm:prSet/>
      <dgm:spPr/>
      <dgm:t>
        <a:bodyPr/>
        <a:lstStyle/>
        <a:p>
          <a:endParaRPr lang="en-US"/>
        </a:p>
      </dgm:t>
    </dgm:pt>
    <dgm:pt modelId="{05B61B1C-5BB0-432E-8735-9BD85E93598F}" type="sibTrans" cxnId="{98D09225-4C08-4E8A-8131-37418F259CCE}">
      <dgm:prSet/>
      <dgm:spPr/>
      <dgm:t>
        <a:bodyPr/>
        <a:lstStyle/>
        <a:p>
          <a:endParaRPr lang="en-US"/>
        </a:p>
      </dgm:t>
    </dgm:pt>
    <dgm:pt modelId="{7965EC71-7E5E-4B1F-B6B9-B2163B672676}">
      <dgm:prSet phldrT="[Text]"/>
      <dgm:spPr/>
      <dgm:t>
        <a:bodyPr/>
        <a:lstStyle/>
        <a:p>
          <a:endParaRPr lang="en-US"/>
        </a:p>
      </dgm:t>
    </dgm:pt>
    <dgm:pt modelId="{464EEB02-D5BA-45E8-9029-FADB88CA2FB9}" type="parTrans" cxnId="{F11E83AE-3B79-45B9-A1B3-2B45E79596ED}">
      <dgm:prSet/>
      <dgm:spPr/>
      <dgm:t>
        <a:bodyPr/>
        <a:lstStyle/>
        <a:p>
          <a:endParaRPr lang="en-US"/>
        </a:p>
      </dgm:t>
    </dgm:pt>
    <dgm:pt modelId="{23E410B3-11B0-4DAD-9457-F49FA0D7C9C4}" type="sibTrans" cxnId="{F11E83AE-3B79-45B9-A1B3-2B45E79596ED}">
      <dgm:prSet/>
      <dgm:spPr/>
      <dgm:t>
        <a:bodyPr/>
        <a:lstStyle/>
        <a:p>
          <a:endParaRPr lang="en-US"/>
        </a:p>
      </dgm:t>
    </dgm:pt>
    <dgm:pt modelId="{1D091069-7964-4A63-9594-68A089F69DA1}">
      <dgm:prSet phldrT="[Text]"/>
      <dgm:spPr/>
      <dgm:t>
        <a:bodyPr/>
        <a:lstStyle/>
        <a:p>
          <a:r>
            <a:rPr lang="en-US"/>
            <a:t>55</a:t>
          </a:r>
        </a:p>
      </dgm:t>
    </dgm:pt>
    <dgm:pt modelId="{6B4CA49D-FC99-4950-93EE-9527141FD1C7}" type="parTrans" cxnId="{2A60042D-C2E5-4E4B-8CBE-89427B91807A}">
      <dgm:prSet/>
      <dgm:spPr/>
      <dgm:t>
        <a:bodyPr/>
        <a:lstStyle/>
        <a:p>
          <a:endParaRPr lang="en-US"/>
        </a:p>
      </dgm:t>
    </dgm:pt>
    <dgm:pt modelId="{F97342EA-65C4-4F96-9722-5485B1089EFD}" type="sibTrans" cxnId="{2A60042D-C2E5-4E4B-8CBE-89427B91807A}">
      <dgm:prSet/>
      <dgm:spPr/>
      <dgm:t>
        <a:bodyPr/>
        <a:lstStyle/>
        <a:p>
          <a:endParaRPr lang="en-US"/>
        </a:p>
      </dgm:t>
    </dgm:pt>
    <dgm:pt modelId="{90F8D994-C387-4EDE-A09E-5EC8F2D49F49}">
      <dgm:prSet phldrT="[Text]"/>
      <dgm:spPr>
        <a:solidFill>
          <a:schemeClr val="accent1"/>
        </a:solidFill>
      </dgm:spPr>
      <dgm:t>
        <a:bodyPr/>
        <a:lstStyle/>
        <a:p>
          <a:r>
            <a:rPr lang="en-US"/>
            <a:t>55</a:t>
          </a:r>
        </a:p>
      </dgm:t>
    </dgm:pt>
    <dgm:pt modelId="{9157E44F-7CE7-495D-9915-6E98474143E5}" type="parTrans" cxnId="{746964B3-37D1-4D2E-B071-E50E2C494554}">
      <dgm:prSet/>
      <dgm:spPr/>
      <dgm:t>
        <a:bodyPr/>
        <a:lstStyle/>
        <a:p>
          <a:endParaRPr lang="en-US"/>
        </a:p>
      </dgm:t>
    </dgm:pt>
    <dgm:pt modelId="{DE0C661B-63E5-4414-945C-051A83731CAB}" type="sibTrans" cxnId="{746964B3-37D1-4D2E-B071-E50E2C494554}">
      <dgm:prSet/>
      <dgm:spPr/>
      <dgm:t>
        <a:bodyPr/>
        <a:lstStyle/>
        <a:p>
          <a:endParaRPr lang="en-US"/>
        </a:p>
      </dgm:t>
    </dgm:pt>
    <dgm:pt modelId="{C23CE17A-9D96-4D48-9B86-588BC2793DE0}">
      <dgm:prSet phldrT="[Text]"/>
      <dgm:spPr/>
      <dgm:t>
        <a:bodyPr/>
        <a:lstStyle/>
        <a:p>
          <a:r>
            <a:rPr lang="en-US"/>
            <a:t>Min</a:t>
          </a:r>
        </a:p>
      </dgm:t>
    </dgm:pt>
    <dgm:pt modelId="{9DE62D03-4BBF-47EE-99FA-F650B2B35389}" type="parTrans" cxnId="{FF46952F-D688-4DE1-B06F-47B3E323F2D3}">
      <dgm:prSet/>
      <dgm:spPr/>
      <dgm:t>
        <a:bodyPr/>
        <a:lstStyle/>
        <a:p>
          <a:endParaRPr lang="en-US"/>
        </a:p>
      </dgm:t>
    </dgm:pt>
    <dgm:pt modelId="{6CB417EB-1487-4F2F-8931-E8D5066818B3}" type="sibTrans" cxnId="{FF46952F-D688-4DE1-B06F-47B3E323F2D3}">
      <dgm:prSet/>
      <dgm:spPr/>
      <dgm:t>
        <a:bodyPr/>
        <a:lstStyle/>
        <a:p>
          <a:endParaRPr lang="en-US"/>
        </a:p>
      </dgm:t>
    </dgm:pt>
    <dgm:pt modelId="{308786C4-7AC5-48FB-8DDF-B77F242856FC}">
      <dgm:prSet phldrT="[Text]"/>
      <dgm:spPr/>
      <dgm:t>
        <a:bodyPr/>
        <a:lstStyle/>
        <a:p>
          <a:r>
            <a:rPr lang="en-US"/>
            <a:t>Max</a:t>
          </a:r>
        </a:p>
      </dgm:t>
    </dgm:pt>
    <dgm:pt modelId="{A02F76F7-4BC1-4772-95BD-426AB46D1F5A}" type="parTrans" cxnId="{FFA3D950-4974-49C8-B8E2-48C34319806A}">
      <dgm:prSet/>
      <dgm:spPr/>
      <dgm:t>
        <a:bodyPr/>
        <a:lstStyle/>
        <a:p>
          <a:endParaRPr lang="en-US"/>
        </a:p>
      </dgm:t>
    </dgm:pt>
    <dgm:pt modelId="{BC09748B-CE8B-4111-8B6A-DC08498F27A2}" type="sibTrans" cxnId="{FFA3D950-4974-49C8-B8E2-48C34319806A}">
      <dgm:prSet/>
      <dgm:spPr/>
      <dgm:t>
        <a:bodyPr/>
        <a:lstStyle/>
        <a:p>
          <a:endParaRPr lang="en-US"/>
        </a:p>
      </dgm:t>
    </dgm:pt>
    <dgm:pt modelId="{4D8EFEF5-8790-4370-A006-31DE3F32E823}">
      <dgm:prSet phldrT="[Text]"/>
      <dgm:spPr/>
      <dgm:t>
        <a:bodyPr/>
        <a:lstStyle/>
        <a:p>
          <a:r>
            <a:rPr lang="en-US"/>
            <a:t>Min</a:t>
          </a:r>
        </a:p>
      </dgm:t>
    </dgm:pt>
    <dgm:pt modelId="{BBA09F38-32EB-4D63-9E88-9752FEA95C07}" type="parTrans" cxnId="{3E47F254-D29A-4FEC-B20D-B825A36479D2}">
      <dgm:prSet/>
      <dgm:spPr/>
      <dgm:t>
        <a:bodyPr/>
        <a:lstStyle/>
        <a:p>
          <a:endParaRPr lang="en-US"/>
        </a:p>
      </dgm:t>
    </dgm:pt>
    <dgm:pt modelId="{CACA4B77-5A84-4881-A918-DE665BBAEF68}" type="sibTrans" cxnId="{3E47F254-D29A-4FEC-B20D-B825A36479D2}">
      <dgm:prSet/>
      <dgm:spPr/>
      <dgm:t>
        <a:bodyPr/>
        <a:lstStyle/>
        <a:p>
          <a:endParaRPr lang="en-US"/>
        </a:p>
      </dgm:t>
    </dgm:pt>
    <dgm:pt modelId="{930D0708-9113-4886-AE92-F65D913B371E}">
      <dgm:prSet/>
      <dgm:spPr>
        <a:solidFill>
          <a:srgbClr val="FFC000"/>
        </a:solidFill>
      </dgm:spPr>
      <dgm:t>
        <a:bodyPr/>
        <a:lstStyle/>
        <a:p>
          <a:r>
            <a:rPr lang="en-US"/>
            <a:t>52</a:t>
          </a:r>
        </a:p>
      </dgm:t>
    </dgm:pt>
    <dgm:pt modelId="{CDD3ECB3-2E86-4562-8033-6B34C282FF65}" type="parTrans" cxnId="{277BF8B8-7A79-4320-A319-AEF2998F1A43}">
      <dgm:prSet/>
      <dgm:spPr/>
      <dgm:t>
        <a:bodyPr/>
        <a:lstStyle/>
        <a:p>
          <a:endParaRPr lang="en-US"/>
        </a:p>
      </dgm:t>
    </dgm:pt>
    <dgm:pt modelId="{6FEC1435-40D4-4FF7-8900-F7C59A9D9B61}" type="sibTrans" cxnId="{277BF8B8-7A79-4320-A319-AEF2998F1A43}">
      <dgm:prSet/>
      <dgm:spPr/>
      <dgm:t>
        <a:bodyPr/>
        <a:lstStyle/>
        <a:p>
          <a:endParaRPr lang="en-US"/>
        </a:p>
      </dgm:t>
    </dgm:pt>
    <dgm:pt modelId="{6285E2B3-F5A5-44DE-B23B-BB6AABDCCA8D}">
      <dgm:prSet/>
      <dgm:spPr/>
      <dgm:t>
        <a:bodyPr/>
        <a:lstStyle/>
        <a:p>
          <a:r>
            <a:rPr lang="en-US"/>
            <a:t>68</a:t>
          </a:r>
        </a:p>
      </dgm:t>
    </dgm:pt>
    <dgm:pt modelId="{CDF9C55A-6855-4EC2-AF17-CB7276CEBC5A}" type="parTrans" cxnId="{65A19591-E554-426E-9F3C-D87B25529EA1}">
      <dgm:prSet/>
      <dgm:spPr/>
      <dgm:t>
        <a:bodyPr/>
        <a:lstStyle/>
        <a:p>
          <a:endParaRPr lang="en-US"/>
        </a:p>
      </dgm:t>
    </dgm:pt>
    <dgm:pt modelId="{7E557A54-237F-4833-985D-D27DDF2BC5E9}" type="sibTrans" cxnId="{65A19591-E554-426E-9F3C-D87B25529EA1}">
      <dgm:prSet/>
      <dgm:spPr/>
      <dgm:t>
        <a:bodyPr/>
        <a:lstStyle/>
        <a:p>
          <a:endParaRPr lang="en-US"/>
        </a:p>
      </dgm:t>
    </dgm:pt>
    <dgm:pt modelId="{1E11CD52-B60C-4CFE-B0A7-1AEFFD3B531A}">
      <dgm:prSet phldrT="[Text]"/>
      <dgm:spPr/>
      <dgm:t>
        <a:bodyPr/>
        <a:lstStyle/>
        <a:p>
          <a:r>
            <a:rPr lang="en-US"/>
            <a:t>Max</a:t>
          </a:r>
        </a:p>
      </dgm:t>
    </dgm:pt>
    <dgm:pt modelId="{C0548CC2-6E43-4E36-AF9E-870776C70C20}" type="parTrans" cxnId="{28FD3D11-1AE6-4BE2-924E-E2DB7DE90B5C}">
      <dgm:prSet/>
      <dgm:spPr/>
      <dgm:t>
        <a:bodyPr/>
        <a:lstStyle/>
        <a:p>
          <a:endParaRPr lang="en-US"/>
        </a:p>
      </dgm:t>
    </dgm:pt>
    <dgm:pt modelId="{838D3E9C-7A9A-444F-AA0B-A14D91C1439E}" type="sibTrans" cxnId="{28FD3D11-1AE6-4BE2-924E-E2DB7DE90B5C}">
      <dgm:prSet/>
      <dgm:spPr/>
      <dgm:t>
        <a:bodyPr/>
        <a:lstStyle/>
        <a:p>
          <a:endParaRPr lang="en-US"/>
        </a:p>
      </dgm:t>
    </dgm:pt>
    <dgm:pt modelId="{C7EC9279-9CDC-4FF5-9E94-1B6A9A246D9A}">
      <dgm:prSet/>
      <dgm:spPr/>
      <dgm:t>
        <a:bodyPr/>
        <a:lstStyle/>
        <a:p>
          <a:r>
            <a:rPr lang="en-US"/>
            <a:t>52</a:t>
          </a:r>
        </a:p>
      </dgm:t>
    </dgm:pt>
    <dgm:pt modelId="{FE6693BC-E8FC-4136-BAB0-589D6C61599D}" type="parTrans" cxnId="{20C6709F-5F86-4E7B-B0C3-FB036AD847F1}">
      <dgm:prSet/>
      <dgm:spPr/>
      <dgm:t>
        <a:bodyPr/>
        <a:lstStyle/>
        <a:p>
          <a:endParaRPr lang="en-US"/>
        </a:p>
      </dgm:t>
    </dgm:pt>
    <dgm:pt modelId="{810F4EC3-AC96-477C-A045-8B43216B4855}" type="sibTrans" cxnId="{20C6709F-5F86-4E7B-B0C3-FB036AD847F1}">
      <dgm:prSet/>
      <dgm:spPr/>
      <dgm:t>
        <a:bodyPr/>
        <a:lstStyle/>
        <a:p>
          <a:endParaRPr lang="en-US"/>
        </a:p>
      </dgm:t>
    </dgm:pt>
    <dgm:pt modelId="{0AE3FB16-5B86-40AA-B483-BC555F56A77B}">
      <dgm:prSet/>
      <dgm:spPr>
        <a:solidFill>
          <a:schemeClr val="accent1"/>
        </a:solidFill>
      </dgm:spPr>
      <dgm:t>
        <a:bodyPr/>
        <a:lstStyle/>
        <a:p>
          <a:r>
            <a:rPr lang="en-US"/>
            <a:t>55</a:t>
          </a:r>
        </a:p>
      </dgm:t>
    </dgm:pt>
    <dgm:pt modelId="{80466648-CE6C-4D31-B005-C1250E9A765E}" type="parTrans" cxnId="{7D9D3ABF-B597-4EC5-9585-1074F83C0268}">
      <dgm:prSet/>
      <dgm:spPr/>
      <dgm:t>
        <a:bodyPr/>
        <a:lstStyle/>
        <a:p>
          <a:endParaRPr lang="en-US"/>
        </a:p>
      </dgm:t>
    </dgm:pt>
    <dgm:pt modelId="{259A7380-2897-4F09-A9D0-AD2C269BA6D4}" type="sibTrans" cxnId="{7D9D3ABF-B597-4EC5-9585-1074F83C0268}">
      <dgm:prSet/>
      <dgm:spPr/>
      <dgm:t>
        <a:bodyPr/>
        <a:lstStyle/>
        <a:p>
          <a:endParaRPr lang="en-US"/>
        </a:p>
      </dgm:t>
    </dgm:pt>
    <dgm:pt modelId="{C5D6092A-5191-4E52-8A28-0DB8FFEBC254}">
      <dgm:prSet/>
      <dgm:spPr/>
      <dgm:t>
        <a:bodyPr/>
        <a:lstStyle/>
        <a:p>
          <a:r>
            <a:rPr lang="en-US"/>
            <a:t>54</a:t>
          </a:r>
        </a:p>
      </dgm:t>
    </dgm:pt>
    <dgm:pt modelId="{46EFB158-BCD9-455B-8300-B57DC0DBEED5}" type="parTrans" cxnId="{A99F6BF6-7CF9-497C-9635-F4FC16845D80}">
      <dgm:prSet/>
      <dgm:spPr/>
      <dgm:t>
        <a:bodyPr/>
        <a:lstStyle/>
        <a:p>
          <a:endParaRPr lang="en-US"/>
        </a:p>
      </dgm:t>
    </dgm:pt>
    <dgm:pt modelId="{A3DD8040-B055-4551-83DE-4DAFDE508FE4}" type="sibTrans" cxnId="{A99F6BF6-7CF9-497C-9635-F4FC16845D80}">
      <dgm:prSet/>
      <dgm:spPr/>
      <dgm:t>
        <a:bodyPr/>
        <a:lstStyle/>
        <a:p>
          <a:endParaRPr lang="en-US"/>
        </a:p>
      </dgm:t>
    </dgm:pt>
    <dgm:pt modelId="{3EDF5A9E-90C6-409C-9085-8178EC64025C}">
      <dgm:prSet/>
      <dgm:spPr>
        <a:solidFill>
          <a:srgbClr val="FFC000"/>
        </a:solidFill>
      </dgm:spPr>
      <dgm:t>
        <a:bodyPr/>
        <a:lstStyle/>
        <a:p>
          <a:r>
            <a:rPr lang="en-US"/>
            <a:t>68</a:t>
          </a:r>
        </a:p>
      </dgm:t>
    </dgm:pt>
    <dgm:pt modelId="{8F87F88D-8DDB-4AB4-9E2B-CDD56AA461A5}" type="parTrans" cxnId="{F6C83F97-C782-44F2-A473-F08B82D7CF3D}">
      <dgm:prSet/>
      <dgm:spPr/>
      <dgm:t>
        <a:bodyPr/>
        <a:lstStyle/>
        <a:p>
          <a:endParaRPr lang="en-US"/>
        </a:p>
      </dgm:t>
    </dgm:pt>
    <dgm:pt modelId="{C9CBE94B-F96F-47B5-8D64-5A150F0A0FAF}" type="sibTrans" cxnId="{F6C83F97-C782-44F2-A473-F08B82D7CF3D}">
      <dgm:prSet/>
      <dgm:spPr/>
      <dgm:t>
        <a:bodyPr/>
        <a:lstStyle/>
        <a:p>
          <a:endParaRPr lang="en-US"/>
        </a:p>
      </dgm:t>
    </dgm:pt>
    <dgm:pt modelId="{BD3EE4A4-8DCB-4648-8A1D-F8AC3D030557}">
      <dgm:prSet/>
      <dgm:spPr/>
      <dgm:t>
        <a:bodyPr/>
        <a:lstStyle/>
        <a:p>
          <a:r>
            <a:rPr lang="en-US"/>
            <a:t>22</a:t>
          </a:r>
        </a:p>
      </dgm:t>
    </dgm:pt>
    <dgm:pt modelId="{F614D9C9-C441-4B42-80C9-D17BD793187E}" type="parTrans" cxnId="{E0B42AB2-47FD-4038-804A-D7D48B28C1E2}">
      <dgm:prSet/>
      <dgm:spPr/>
      <dgm:t>
        <a:bodyPr/>
        <a:lstStyle/>
        <a:p>
          <a:endParaRPr lang="en-US"/>
        </a:p>
      </dgm:t>
    </dgm:pt>
    <dgm:pt modelId="{F7EAFA73-40D4-4562-BA97-B52E029FB77B}" type="sibTrans" cxnId="{E0B42AB2-47FD-4038-804A-D7D48B28C1E2}">
      <dgm:prSet/>
      <dgm:spPr/>
      <dgm:t>
        <a:bodyPr/>
        <a:lstStyle/>
        <a:p>
          <a:endParaRPr lang="en-US"/>
        </a:p>
      </dgm:t>
    </dgm:pt>
    <dgm:pt modelId="{C9A8B62B-5041-4B91-B57F-556AB688FA51}">
      <dgm:prSet/>
      <dgm:spPr/>
      <dgm:t>
        <a:bodyPr/>
        <a:lstStyle/>
        <a:p>
          <a:r>
            <a:rPr lang="en-US"/>
            <a:t>52</a:t>
          </a:r>
        </a:p>
      </dgm:t>
    </dgm:pt>
    <dgm:pt modelId="{BEC7A5A6-36A2-478A-85EA-8D2790AA739E}" type="parTrans" cxnId="{F0B93064-4E37-4E46-AF69-66A83212EBC2}">
      <dgm:prSet/>
      <dgm:spPr/>
      <dgm:t>
        <a:bodyPr/>
        <a:lstStyle/>
        <a:p>
          <a:endParaRPr lang="en-US"/>
        </a:p>
      </dgm:t>
    </dgm:pt>
    <dgm:pt modelId="{3098B5EB-D7A8-442E-922B-DD8AF62F6C50}" type="sibTrans" cxnId="{F0B93064-4E37-4E46-AF69-66A83212EBC2}">
      <dgm:prSet/>
      <dgm:spPr/>
      <dgm:t>
        <a:bodyPr/>
        <a:lstStyle/>
        <a:p>
          <a:endParaRPr lang="en-US"/>
        </a:p>
      </dgm:t>
    </dgm:pt>
    <dgm:pt modelId="{9D294AFA-18D9-4506-84CA-26521FFDC436}">
      <dgm:prSet phldrT="[Text]"/>
      <dgm:spPr/>
      <dgm:t>
        <a:bodyPr/>
        <a:lstStyle/>
        <a:p>
          <a:r>
            <a:rPr lang="en-US"/>
            <a:t>Min</a:t>
          </a:r>
        </a:p>
      </dgm:t>
    </dgm:pt>
    <dgm:pt modelId="{0F3FE2C1-77EF-4B38-B618-CD4B4832044E}" type="parTrans" cxnId="{59DE0313-B976-4313-B544-2AD906A007DC}">
      <dgm:prSet/>
      <dgm:spPr/>
      <dgm:t>
        <a:bodyPr/>
        <a:lstStyle/>
        <a:p>
          <a:endParaRPr lang="en-US"/>
        </a:p>
      </dgm:t>
    </dgm:pt>
    <dgm:pt modelId="{8F334828-4E37-4DA8-94DE-FD55CD1238BF}" type="sibTrans" cxnId="{59DE0313-B976-4313-B544-2AD906A007DC}">
      <dgm:prSet/>
      <dgm:spPr/>
      <dgm:t>
        <a:bodyPr/>
        <a:lstStyle/>
        <a:p>
          <a:endParaRPr lang="en-US"/>
        </a:p>
      </dgm:t>
    </dgm:pt>
    <dgm:pt modelId="{E7BB7843-883B-496E-B89A-8F153BE89CCF}">
      <dgm:prSet/>
      <dgm:spPr/>
      <dgm:t>
        <a:bodyPr/>
        <a:lstStyle/>
        <a:p>
          <a:r>
            <a:rPr lang="en-US"/>
            <a:t>55</a:t>
          </a:r>
        </a:p>
      </dgm:t>
    </dgm:pt>
    <dgm:pt modelId="{669B5D8A-F328-49AD-8635-68528F045697}" type="parTrans" cxnId="{30033D02-AB59-4B9B-B171-C8BEBDF9FDB7}">
      <dgm:prSet/>
      <dgm:spPr/>
      <dgm:t>
        <a:bodyPr/>
        <a:lstStyle/>
        <a:p>
          <a:endParaRPr lang="en-US"/>
        </a:p>
      </dgm:t>
    </dgm:pt>
    <dgm:pt modelId="{87672241-4115-4542-8645-B1940844E702}" type="sibTrans" cxnId="{30033D02-AB59-4B9B-B171-C8BEBDF9FDB7}">
      <dgm:prSet/>
      <dgm:spPr/>
      <dgm:t>
        <a:bodyPr/>
        <a:lstStyle/>
        <a:p>
          <a:endParaRPr lang="en-US"/>
        </a:p>
      </dgm:t>
    </dgm:pt>
    <dgm:pt modelId="{B0D26D63-2A47-473E-A2CE-D1CC0E0F8B71}">
      <dgm:prSet/>
      <dgm:spPr>
        <a:solidFill>
          <a:srgbClr val="FFC000"/>
        </a:solidFill>
      </dgm:spPr>
      <dgm:t>
        <a:bodyPr/>
        <a:lstStyle/>
        <a:p>
          <a:r>
            <a:rPr lang="en-US"/>
            <a:t>22</a:t>
          </a:r>
        </a:p>
      </dgm:t>
    </dgm:pt>
    <dgm:pt modelId="{933DEBDF-9833-4568-A423-399769B70837}" type="parTrans" cxnId="{7C74BEB0-6061-45A2-9E43-27A502589618}">
      <dgm:prSet/>
      <dgm:spPr/>
      <dgm:t>
        <a:bodyPr/>
        <a:lstStyle/>
        <a:p>
          <a:endParaRPr lang="en-US"/>
        </a:p>
      </dgm:t>
    </dgm:pt>
    <dgm:pt modelId="{92319EEE-66B1-42AE-898B-5310B6FB6BEF}" type="sibTrans" cxnId="{7C74BEB0-6061-45A2-9E43-27A502589618}">
      <dgm:prSet/>
      <dgm:spPr/>
      <dgm:t>
        <a:bodyPr/>
        <a:lstStyle/>
        <a:p>
          <a:endParaRPr lang="en-US"/>
        </a:p>
      </dgm:t>
    </dgm:pt>
    <dgm:pt modelId="{1EE1F69A-58E7-4B87-A1EE-350E939D7B73}">
      <dgm:prSet/>
      <dgm:spPr/>
      <dgm:t>
        <a:bodyPr/>
        <a:lstStyle/>
        <a:p>
          <a:r>
            <a:rPr lang="en-US"/>
            <a:t>54</a:t>
          </a:r>
        </a:p>
      </dgm:t>
    </dgm:pt>
    <dgm:pt modelId="{94C22AA6-D798-4276-8DEA-B7D2461C1B53}" type="parTrans" cxnId="{0190C878-C2D5-4ABD-B67A-92006B37A189}">
      <dgm:prSet/>
      <dgm:spPr/>
      <dgm:t>
        <a:bodyPr/>
        <a:lstStyle/>
        <a:p>
          <a:endParaRPr lang="en-US"/>
        </a:p>
      </dgm:t>
    </dgm:pt>
    <dgm:pt modelId="{124B83EC-C062-4F1A-95A5-3BB4F144CEDB}" type="sibTrans" cxnId="{0190C878-C2D5-4ABD-B67A-92006B37A189}">
      <dgm:prSet/>
      <dgm:spPr/>
      <dgm:t>
        <a:bodyPr/>
        <a:lstStyle/>
        <a:p>
          <a:endParaRPr lang="en-US"/>
        </a:p>
      </dgm:t>
    </dgm:pt>
    <dgm:pt modelId="{F13878E8-3F8D-409D-AC9F-F500C43A8E83}">
      <dgm:prSet/>
      <dgm:spPr/>
      <dgm:t>
        <a:bodyPr/>
        <a:lstStyle/>
        <a:p>
          <a:r>
            <a:rPr lang="en-US"/>
            <a:t>73</a:t>
          </a:r>
        </a:p>
      </dgm:t>
    </dgm:pt>
    <dgm:pt modelId="{D533FB48-8E91-4BA9-A3A6-4A4CBFFD4D75}" type="parTrans" cxnId="{8C7F7FED-1436-4227-B211-0B16941FC20B}">
      <dgm:prSet/>
      <dgm:spPr/>
      <dgm:t>
        <a:bodyPr/>
        <a:lstStyle/>
        <a:p>
          <a:endParaRPr lang="en-US"/>
        </a:p>
      </dgm:t>
    </dgm:pt>
    <dgm:pt modelId="{72B44383-AAD7-428F-ADFA-0A224B7CEA2D}" type="sibTrans" cxnId="{8C7F7FED-1436-4227-B211-0B16941FC20B}">
      <dgm:prSet/>
      <dgm:spPr/>
      <dgm:t>
        <a:bodyPr/>
        <a:lstStyle/>
        <a:p>
          <a:endParaRPr lang="en-US"/>
        </a:p>
      </dgm:t>
    </dgm:pt>
    <dgm:pt modelId="{C79BEFC4-EC02-4CA6-90DB-5418D6EA40B4}">
      <dgm:prSet/>
      <dgm:spPr/>
      <dgm:t>
        <a:bodyPr/>
        <a:lstStyle/>
        <a:p>
          <a:r>
            <a:rPr lang="en-US"/>
            <a:t>86</a:t>
          </a:r>
        </a:p>
      </dgm:t>
    </dgm:pt>
    <dgm:pt modelId="{87A631E4-C13F-4E0C-B9AD-16E806A6A68E}" type="parTrans" cxnId="{2061E8CA-6D81-4DA2-901C-3292E23BBD1E}">
      <dgm:prSet/>
      <dgm:spPr/>
      <dgm:t>
        <a:bodyPr/>
        <a:lstStyle/>
        <a:p>
          <a:endParaRPr lang="en-US"/>
        </a:p>
      </dgm:t>
    </dgm:pt>
    <dgm:pt modelId="{3D7CB1E7-7EA3-42B6-8F44-C8FAAD4A0A9C}" type="sibTrans" cxnId="{2061E8CA-6D81-4DA2-901C-3292E23BBD1E}">
      <dgm:prSet/>
      <dgm:spPr/>
      <dgm:t>
        <a:bodyPr/>
        <a:lstStyle/>
        <a:p>
          <a:endParaRPr lang="en-US"/>
        </a:p>
      </dgm:t>
    </dgm:pt>
    <dgm:pt modelId="{5FC46C67-2E8E-4C42-9E63-0BB4D887C442}">
      <dgm:prSet/>
      <dgm:spPr>
        <a:solidFill>
          <a:srgbClr val="FF0000"/>
        </a:solidFill>
      </dgm:spPr>
      <dgm:t>
        <a:bodyPr/>
        <a:lstStyle/>
        <a:p>
          <a:r>
            <a:rPr lang="en-US"/>
            <a:t>1000</a:t>
          </a:r>
        </a:p>
      </dgm:t>
    </dgm:pt>
    <dgm:pt modelId="{95708D58-3691-4E30-B702-2A580240DC31}" type="parTrans" cxnId="{A755A0B1-A1A2-4622-9335-6812F972FE2F}">
      <dgm:prSet/>
      <dgm:spPr/>
      <dgm:t>
        <a:bodyPr/>
        <a:lstStyle/>
        <a:p>
          <a:endParaRPr lang="en-US"/>
        </a:p>
      </dgm:t>
    </dgm:pt>
    <dgm:pt modelId="{62BF68C4-6357-4347-B2BC-4BA59A48BA85}" type="sibTrans" cxnId="{A755A0B1-A1A2-4622-9335-6812F972FE2F}">
      <dgm:prSet/>
      <dgm:spPr/>
      <dgm:t>
        <a:bodyPr/>
        <a:lstStyle/>
        <a:p>
          <a:endParaRPr lang="en-US"/>
        </a:p>
      </dgm:t>
    </dgm:pt>
    <dgm:pt modelId="{E4AFA791-5B14-4E19-A4D4-ADE45366BFC9}">
      <dgm:prSet/>
      <dgm:spPr/>
      <dgm:t>
        <a:bodyPr/>
        <a:lstStyle/>
        <a:p>
          <a:r>
            <a:rPr lang="en-US"/>
            <a:t>99</a:t>
          </a:r>
        </a:p>
      </dgm:t>
    </dgm:pt>
    <dgm:pt modelId="{07A84B2A-DF16-4CA4-8F95-833F893D4DAD}" type="parTrans" cxnId="{B6A395F0-C142-4187-8A79-7FE90284DFF5}">
      <dgm:prSet/>
      <dgm:spPr/>
      <dgm:t>
        <a:bodyPr/>
        <a:lstStyle/>
        <a:p>
          <a:endParaRPr lang="en-US"/>
        </a:p>
      </dgm:t>
    </dgm:pt>
    <dgm:pt modelId="{D943C51D-0D99-446D-A4D0-55E5D1DB5074}" type="sibTrans" cxnId="{B6A395F0-C142-4187-8A79-7FE90284DFF5}">
      <dgm:prSet/>
      <dgm:spPr/>
      <dgm:t>
        <a:bodyPr/>
        <a:lstStyle/>
        <a:p>
          <a:endParaRPr lang="en-US"/>
        </a:p>
      </dgm:t>
    </dgm:pt>
    <dgm:pt modelId="{DE614236-0167-4149-913F-54181F82730B}">
      <dgm:prSet/>
      <dgm:spPr/>
      <dgm:t>
        <a:bodyPr/>
        <a:lstStyle/>
        <a:p>
          <a:endParaRPr lang="en-US"/>
        </a:p>
      </dgm:t>
    </dgm:pt>
    <dgm:pt modelId="{BE41EFF1-5665-4907-B0EC-08677B922246}" type="parTrans" cxnId="{1B7E6850-0E09-4496-91F2-322EC36C7A9A}">
      <dgm:prSet/>
      <dgm:spPr/>
      <dgm:t>
        <a:bodyPr/>
        <a:lstStyle/>
        <a:p>
          <a:endParaRPr lang="en-US"/>
        </a:p>
      </dgm:t>
    </dgm:pt>
    <dgm:pt modelId="{D6CAFFFC-C0C0-44EE-9491-8E006AC403B3}" type="sibTrans" cxnId="{1B7E6850-0E09-4496-91F2-322EC36C7A9A}">
      <dgm:prSet/>
      <dgm:spPr/>
      <dgm:t>
        <a:bodyPr/>
        <a:lstStyle/>
        <a:p>
          <a:endParaRPr lang="en-US"/>
        </a:p>
      </dgm:t>
    </dgm:pt>
    <dgm:pt modelId="{66A8D0A5-7B68-4EFF-8F09-6872B71A6A46}">
      <dgm:prSet/>
      <dgm:spPr/>
      <dgm:t>
        <a:bodyPr/>
        <a:lstStyle/>
        <a:p>
          <a:r>
            <a:rPr lang="en-US"/>
            <a:t>95</a:t>
          </a:r>
        </a:p>
      </dgm:t>
    </dgm:pt>
    <dgm:pt modelId="{07195ED4-588E-471A-BCA1-BB8D8F156CC6}" type="parTrans" cxnId="{73E82551-59EB-42D5-A870-C9DF25DA01A8}">
      <dgm:prSet/>
      <dgm:spPr/>
      <dgm:t>
        <a:bodyPr/>
        <a:lstStyle/>
        <a:p>
          <a:endParaRPr lang="en-US"/>
        </a:p>
      </dgm:t>
    </dgm:pt>
    <dgm:pt modelId="{595B21B7-CE2F-438C-BF3A-D7F458D3E352}" type="sibTrans" cxnId="{73E82551-59EB-42D5-A870-C9DF25DA01A8}">
      <dgm:prSet/>
      <dgm:spPr/>
      <dgm:t>
        <a:bodyPr/>
        <a:lstStyle/>
        <a:p>
          <a:endParaRPr lang="en-US"/>
        </a:p>
      </dgm:t>
    </dgm:pt>
    <dgm:pt modelId="{C1602592-03ED-46F5-B592-5AA8A862D408}">
      <dgm:prSet/>
      <dgm:spPr/>
      <dgm:t>
        <a:bodyPr/>
        <a:lstStyle/>
        <a:p>
          <a:r>
            <a:rPr lang="en-US"/>
            <a:t>68</a:t>
          </a:r>
        </a:p>
      </dgm:t>
    </dgm:pt>
    <dgm:pt modelId="{046AE205-2442-4C10-BA4E-83E5A7C49424}" type="parTrans" cxnId="{FE20AA74-2332-45B0-BCFA-D4CEBBF674CD}">
      <dgm:prSet/>
      <dgm:spPr/>
      <dgm:t>
        <a:bodyPr/>
        <a:lstStyle/>
        <a:p>
          <a:endParaRPr lang="en-US"/>
        </a:p>
      </dgm:t>
    </dgm:pt>
    <dgm:pt modelId="{0D482463-68C3-4D6C-94D1-8FCF81046BF6}" type="sibTrans" cxnId="{FE20AA74-2332-45B0-BCFA-D4CEBBF674CD}">
      <dgm:prSet/>
      <dgm:spPr/>
      <dgm:t>
        <a:bodyPr/>
        <a:lstStyle/>
        <a:p>
          <a:endParaRPr lang="en-US"/>
        </a:p>
      </dgm:t>
    </dgm:pt>
    <dgm:pt modelId="{C0B2F2C7-C0DE-42B2-98D6-EF58CA847460}" type="pres">
      <dgm:prSet presAssocID="{A999A56E-A44A-4FE6-86E6-B119BA1C6CAA}" presName="mainComposite" presStyleCnt="0">
        <dgm:presLayoutVars>
          <dgm:chPref val="1"/>
          <dgm:dir/>
          <dgm:animOne val="branch"/>
          <dgm:animLvl val="lvl"/>
          <dgm:resizeHandles val="exact"/>
        </dgm:presLayoutVars>
      </dgm:prSet>
      <dgm:spPr/>
      <dgm:t>
        <a:bodyPr/>
        <a:lstStyle/>
        <a:p>
          <a:endParaRPr lang="en-US"/>
        </a:p>
      </dgm:t>
    </dgm:pt>
    <dgm:pt modelId="{04DED68C-256B-4F98-A98C-55B76D3333C4}" type="pres">
      <dgm:prSet presAssocID="{A999A56E-A44A-4FE6-86E6-B119BA1C6CAA}" presName="hierFlow" presStyleCnt="0"/>
      <dgm:spPr/>
    </dgm:pt>
    <dgm:pt modelId="{19ABCE26-6EB3-4D0F-947F-6DFA5BC3490E}" type="pres">
      <dgm:prSet presAssocID="{A999A56E-A44A-4FE6-86E6-B119BA1C6CAA}" presName="firstBuf" presStyleCnt="0"/>
      <dgm:spPr/>
    </dgm:pt>
    <dgm:pt modelId="{D5D96175-A3D7-4C5C-B9E0-18E3CFC94797}" type="pres">
      <dgm:prSet presAssocID="{A999A56E-A44A-4FE6-86E6-B119BA1C6CAA}" presName="hierChild1" presStyleCnt="0">
        <dgm:presLayoutVars>
          <dgm:chPref val="1"/>
          <dgm:animOne val="branch"/>
          <dgm:animLvl val="lvl"/>
        </dgm:presLayoutVars>
      </dgm:prSet>
      <dgm:spPr/>
    </dgm:pt>
    <dgm:pt modelId="{6B58C1C9-199D-4D27-8F49-66A60BF8E285}" type="pres">
      <dgm:prSet presAssocID="{2A0AC147-AF97-4244-87C7-2AD4645E777A}" presName="Name14" presStyleCnt="0"/>
      <dgm:spPr/>
    </dgm:pt>
    <dgm:pt modelId="{0F8C7206-7C9C-4A24-A57F-6D63500AA238}" type="pres">
      <dgm:prSet presAssocID="{2A0AC147-AF97-4244-87C7-2AD4645E777A}" presName="level1Shape" presStyleLbl="node0" presStyleIdx="0" presStyleCnt="1">
        <dgm:presLayoutVars>
          <dgm:chPref val="3"/>
        </dgm:presLayoutVars>
      </dgm:prSet>
      <dgm:spPr/>
      <dgm:t>
        <a:bodyPr/>
        <a:lstStyle/>
        <a:p>
          <a:endParaRPr lang="en-US"/>
        </a:p>
      </dgm:t>
    </dgm:pt>
    <dgm:pt modelId="{8C9D4953-AEB8-4B76-B91A-C8821C159557}" type="pres">
      <dgm:prSet presAssocID="{2A0AC147-AF97-4244-87C7-2AD4645E777A}" presName="hierChild2" presStyleCnt="0"/>
      <dgm:spPr/>
    </dgm:pt>
    <dgm:pt modelId="{2BF41EAB-DFB3-4030-A169-9F0580B0A5BF}" type="pres">
      <dgm:prSet presAssocID="{D135E885-B744-4004-9E05-132B184DEBC8}" presName="Name19" presStyleLbl="parChTrans1D2" presStyleIdx="0" presStyleCnt="2"/>
      <dgm:spPr/>
      <dgm:t>
        <a:bodyPr/>
        <a:lstStyle/>
        <a:p>
          <a:endParaRPr lang="en-US"/>
        </a:p>
      </dgm:t>
    </dgm:pt>
    <dgm:pt modelId="{0E3A9BB8-7513-453A-BB85-14FF9C8F1F82}" type="pres">
      <dgm:prSet presAssocID="{B5DEE3B4-3F40-4CDE-BC00-0E3F5D5A50BD}" presName="Name21" presStyleCnt="0"/>
      <dgm:spPr/>
    </dgm:pt>
    <dgm:pt modelId="{9783E1B6-CD0C-4422-9C07-C6EC50FFF983}" type="pres">
      <dgm:prSet presAssocID="{B5DEE3B4-3F40-4CDE-BC00-0E3F5D5A50BD}" presName="level2Shape" presStyleLbl="node2" presStyleIdx="0" presStyleCnt="2"/>
      <dgm:spPr/>
      <dgm:t>
        <a:bodyPr/>
        <a:lstStyle/>
        <a:p>
          <a:endParaRPr lang="en-US"/>
        </a:p>
      </dgm:t>
    </dgm:pt>
    <dgm:pt modelId="{522CEA07-ECD3-4D47-8FD5-245AE9A6E73F}" type="pres">
      <dgm:prSet presAssocID="{B5DEE3B4-3F40-4CDE-BC00-0E3F5D5A50BD}" presName="hierChild3" presStyleCnt="0"/>
      <dgm:spPr/>
    </dgm:pt>
    <dgm:pt modelId="{0B792E9F-620B-4150-9E8E-5448DF0E9146}" type="pres">
      <dgm:prSet presAssocID="{CDD3ECB3-2E86-4562-8033-6B34C282FF65}" presName="Name19" presStyleLbl="parChTrans1D3" presStyleIdx="0" presStyleCnt="4"/>
      <dgm:spPr/>
      <dgm:t>
        <a:bodyPr/>
        <a:lstStyle/>
        <a:p>
          <a:endParaRPr lang="en-US"/>
        </a:p>
      </dgm:t>
    </dgm:pt>
    <dgm:pt modelId="{86880215-869D-47E0-BD7F-09B4F7987C0B}" type="pres">
      <dgm:prSet presAssocID="{930D0708-9113-4886-AE92-F65D913B371E}" presName="Name21" presStyleCnt="0"/>
      <dgm:spPr/>
    </dgm:pt>
    <dgm:pt modelId="{C5DA3890-BDA5-4773-8D6C-EC5AEDE21BF7}" type="pres">
      <dgm:prSet presAssocID="{930D0708-9113-4886-AE92-F65D913B371E}" presName="level2Shape" presStyleLbl="node3" presStyleIdx="0" presStyleCnt="4"/>
      <dgm:spPr/>
      <dgm:t>
        <a:bodyPr/>
        <a:lstStyle/>
        <a:p>
          <a:endParaRPr lang="en-US"/>
        </a:p>
      </dgm:t>
    </dgm:pt>
    <dgm:pt modelId="{1BCDF095-ADBF-4BEC-9B18-3BCF7024537D}" type="pres">
      <dgm:prSet presAssocID="{930D0708-9113-4886-AE92-F65D913B371E}" presName="hierChild3" presStyleCnt="0"/>
      <dgm:spPr/>
    </dgm:pt>
    <dgm:pt modelId="{ACB0E07B-5FD4-4187-9B23-04A6B625E0A8}" type="pres">
      <dgm:prSet presAssocID="{FE6693BC-E8FC-4136-BAB0-589D6C61599D}" presName="Name19" presStyleLbl="parChTrans1D4" presStyleIdx="0" presStyleCnt="16"/>
      <dgm:spPr/>
      <dgm:t>
        <a:bodyPr/>
        <a:lstStyle/>
        <a:p>
          <a:endParaRPr lang="en-US"/>
        </a:p>
      </dgm:t>
    </dgm:pt>
    <dgm:pt modelId="{B1E97ECD-B476-4907-A215-2E1CC44F96CA}" type="pres">
      <dgm:prSet presAssocID="{C7EC9279-9CDC-4FF5-9E94-1B6A9A246D9A}" presName="Name21" presStyleCnt="0"/>
      <dgm:spPr/>
    </dgm:pt>
    <dgm:pt modelId="{A89DDC6D-A85F-4B4E-BA33-63D6A0E01539}" type="pres">
      <dgm:prSet presAssocID="{C7EC9279-9CDC-4FF5-9E94-1B6A9A246D9A}" presName="level2Shape" presStyleLbl="node4" presStyleIdx="0" presStyleCnt="16"/>
      <dgm:spPr/>
      <dgm:t>
        <a:bodyPr/>
        <a:lstStyle/>
        <a:p>
          <a:endParaRPr lang="en-US"/>
        </a:p>
      </dgm:t>
    </dgm:pt>
    <dgm:pt modelId="{41F2F885-46E6-4AD2-AF03-FC55569FF338}" type="pres">
      <dgm:prSet presAssocID="{C7EC9279-9CDC-4FF5-9E94-1B6A9A246D9A}" presName="hierChild3" presStyleCnt="0"/>
      <dgm:spPr/>
    </dgm:pt>
    <dgm:pt modelId="{5A2EDD47-42CC-49F5-B28B-B68B739ABA07}" type="pres">
      <dgm:prSet presAssocID="{BEC7A5A6-36A2-478A-85EA-8D2790AA739E}" presName="Name19" presStyleLbl="parChTrans1D4" presStyleIdx="1" presStyleCnt="16"/>
      <dgm:spPr/>
      <dgm:t>
        <a:bodyPr/>
        <a:lstStyle/>
        <a:p>
          <a:endParaRPr lang="en-US"/>
        </a:p>
      </dgm:t>
    </dgm:pt>
    <dgm:pt modelId="{A9C44350-F389-493C-8DC6-DC12F7CA5513}" type="pres">
      <dgm:prSet presAssocID="{C9A8B62B-5041-4B91-B57F-556AB688FA51}" presName="Name21" presStyleCnt="0"/>
      <dgm:spPr/>
    </dgm:pt>
    <dgm:pt modelId="{1F578DAF-C003-418E-9802-4006E7DF7E38}" type="pres">
      <dgm:prSet presAssocID="{C9A8B62B-5041-4B91-B57F-556AB688FA51}" presName="level2Shape" presStyleLbl="node4" presStyleIdx="1" presStyleCnt="16"/>
      <dgm:spPr/>
      <dgm:t>
        <a:bodyPr/>
        <a:lstStyle/>
        <a:p>
          <a:endParaRPr lang="en-US"/>
        </a:p>
      </dgm:t>
    </dgm:pt>
    <dgm:pt modelId="{1BE57778-DB47-45D6-BC4E-F983191ED8BC}" type="pres">
      <dgm:prSet presAssocID="{C9A8B62B-5041-4B91-B57F-556AB688FA51}" presName="hierChild3" presStyleCnt="0"/>
      <dgm:spPr/>
    </dgm:pt>
    <dgm:pt modelId="{5791DFC6-7E6D-461E-8668-54CC38BD9554}" type="pres">
      <dgm:prSet presAssocID="{87A631E4-C13F-4E0C-B9AD-16E806A6A68E}" presName="Name19" presStyleLbl="parChTrans1D4" presStyleIdx="2" presStyleCnt="16"/>
      <dgm:spPr/>
      <dgm:t>
        <a:bodyPr/>
        <a:lstStyle/>
        <a:p>
          <a:endParaRPr lang="en-US"/>
        </a:p>
      </dgm:t>
    </dgm:pt>
    <dgm:pt modelId="{22F05119-D04F-41D5-9623-A61D1355910B}" type="pres">
      <dgm:prSet presAssocID="{C79BEFC4-EC02-4CA6-90DB-5418D6EA40B4}" presName="Name21" presStyleCnt="0"/>
      <dgm:spPr/>
    </dgm:pt>
    <dgm:pt modelId="{FC7F013D-2880-4928-BAC3-53A8C9CBF7BD}" type="pres">
      <dgm:prSet presAssocID="{C79BEFC4-EC02-4CA6-90DB-5418D6EA40B4}" presName="level2Shape" presStyleLbl="node4" presStyleIdx="2" presStyleCnt="16"/>
      <dgm:spPr/>
      <dgm:t>
        <a:bodyPr/>
        <a:lstStyle/>
        <a:p>
          <a:endParaRPr lang="en-US"/>
        </a:p>
      </dgm:t>
    </dgm:pt>
    <dgm:pt modelId="{EBE7BEFD-B003-46BC-AB19-28CDF7A3A2F5}" type="pres">
      <dgm:prSet presAssocID="{C79BEFC4-EC02-4CA6-90DB-5418D6EA40B4}" presName="hierChild3" presStyleCnt="0"/>
      <dgm:spPr/>
    </dgm:pt>
    <dgm:pt modelId="{17C4F12C-3F0E-4417-8289-1F7F1BFE6EFA}" type="pres">
      <dgm:prSet presAssocID="{95708D58-3691-4E30-B702-2A580240DC31}" presName="Name19" presStyleLbl="parChTrans1D4" presStyleIdx="3" presStyleCnt="16"/>
      <dgm:spPr/>
      <dgm:t>
        <a:bodyPr/>
        <a:lstStyle/>
        <a:p>
          <a:endParaRPr lang="en-US"/>
        </a:p>
      </dgm:t>
    </dgm:pt>
    <dgm:pt modelId="{8FFE7E7B-6C4F-4D7D-AA6A-409FD24076FD}" type="pres">
      <dgm:prSet presAssocID="{5FC46C67-2E8E-4C42-9E63-0BB4D887C442}" presName="Name21" presStyleCnt="0"/>
      <dgm:spPr/>
    </dgm:pt>
    <dgm:pt modelId="{C85646CE-52BF-4C28-9129-4C360C80DF7D}" type="pres">
      <dgm:prSet presAssocID="{5FC46C67-2E8E-4C42-9E63-0BB4D887C442}" presName="level2Shape" presStyleLbl="node4" presStyleIdx="3" presStyleCnt="16"/>
      <dgm:spPr/>
      <dgm:t>
        <a:bodyPr/>
        <a:lstStyle/>
        <a:p>
          <a:endParaRPr lang="en-US"/>
        </a:p>
      </dgm:t>
    </dgm:pt>
    <dgm:pt modelId="{BBBC8789-C256-4576-AB8D-6244B27880FA}" type="pres">
      <dgm:prSet presAssocID="{5FC46C67-2E8E-4C42-9E63-0BB4D887C442}" presName="hierChild3" presStyleCnt="0"/>
      <dgm:spPr/>
    </dgm:pt>
    <dgm:pt modelId="{99857634-4D30-4BDB-B31C-DE05EAA9A256}" type="pres">
      <dgm:prSet presAssocID="{464EEB02-D5BA-45E8-9029-FADB88CA2FB9}" presName="Name19" presStyleLbl="parChTrans1D3" presStyleIdx="1" presStyleCnt="4"/>
      <dgm:spPr/>
      <dgm:t>
        <a:bodyPr/>
        <a:lstStyle/>
        <a:p>
          <a:endParaRPr lang="en-US"/>
        </a:p>
      </dgm:t>
    </dgm:pt>
    <dgm:pt modelId="{94560A2C-189F-4321-B10D-486369255B40}" type="pres">
      <dgm:prSet presAssocID="{7965EC71-7E5E-4B1F-B6B9-B2163B672676}" presName="Name21" presStyleCnt="0"/>
      <dgm:spPr/>
    </dgm:pt>
    <dgm:pt modelId="{AE9543F9-076B-4814-866A-85466D17C681}" type="pres">
      <dgm:prSet presAssocID="{7965EC71-7E5E-4B1F-B6B9-B2163B672676}" presName="level2Shape" presStyleLbl="node3" presStyleIdx="1" presStyleCnt="4"/>
      <dgm:spPr/>
      <dgm:t>
        <a:bodyPr/>
        <a:lstStyle/>
        <a:p>
          <a:endParaRPr lang="en-US"/>
        </a:p>
      </dgm:t>
    </dgm:pt>
    <dgm:pt modelId="{9ED9269F-94BF-4904-88E1-9DF886AF3E3E}" type="pres">
      <dgm:prSet presAssocID="{7965EC71-7E5E-4B1F-B6B9-B2163B672676}" presName="hierChild3" presStyleCnt="0"/>
      <dgm:spPr/>
    </dgm:pt>
    <dgm:pt modelId="{69D76EAA-8515-4593-A9B6-7D9168A07679}" type="pres">
      <dgm:prSet presAssocID="{6B4CA49D-FC99-4950-93EE-9527141FD1C7}" presName="Name19" presStyleLbl="parChTrans1D2" presStyleIdx="1" presStyleCnt="2"/>
      <dgm:spPr/>
      <dgm:t>
        <a:bodyPr/>
        <a:lstStyle/>
        <a:p>
          <a:endParaRPr lang="en-US"/>
        </a:p>
      </dgm:t>
    </dgm:pt>
    <dgm:pt modelId="{1B93F555-7CB8-418A-A367-070DCD55121B}" type="pres">
      <dgm:prSet presAssocID="{1D091069-7964-4A63-9594-68A089F69DA1}" presName="Name21" presStyleCnt="0"/>
      <dgm:spPr/>
    </dgm:pt>
    <dgm:pt modelId="{9BFD20E8-D272-4036-8F24-400CCBCCB397}" type="pres">
      <dgm:prSet presAssocID="{1D091069-7964-4A63-9594-68A089F69DA1}" presName="level2Shape" presStyleLbl="node2" presStyleIdx="1" presStyleCnt="2"/>
      <dgm:spPr/>
      <dgm:t>
        <a:bodyPr/>
        <a:lstStyle/>
        <a:p>
          <a:endParaRPr lang="en-US"/>
        </a:p>
      </dgm:t>
    </dgm:pt>
    <dgm:pt modelId="{8A2BC0E6-BBD3-4885-B989-1D014F56C358}" type="pres">
      <dgm:prSet presAssocID="{1D091069-7964-4A63-9594-68A089F69DA1}" presName="hierChild3" presStyleCnt="0"/>
      <dgm:spPr/>
    </dgm:pt>
    <dgm:pt modelId="{BEF87AF5-2E86-41DA-B2BD-A79C8C6B6738}" type="pres">
      <dgm:prSet presAssocID="{9157E44F-7CE7-495D-9915-6E98474143E5}" presName="Name19" presStyleLbl="parChTrans1D3" presStyleIdx="2" presStyleCnt="4"/>
      <dgm:spPr/>
      <dgm:t>
        <a:bodyPr/>
        <a:lstStyle/>
        <a:p>
          <a:endParaRPr lang="en-US"/>
        </a:p>
      </dgm:t>
    </dgm:pt>
    <dgm:pt modelId="{2C729DD5-DCFD-49BD-8E03-6A01488104D7}" type="pres">
      <dgm:prSet presAssocID="{90F8D994-C387-4EDE-A09E-5EC8F2D49F49}" presName="Name21" presStyleCnt="0"/>
      <dgm:spPr/>
    </dgm:pt>
    <dgm:pt modelId="{DF006899-E832-4677-946D-F70E05BCB7BA}" type="pres">
      <dgm:prSet presAssocID="{90F8D994-C387-4EDE-A09E-5EC8F2D49F49}" presName="level2Shape" presStyleLbl="node3" presStyleIdx="2" presStyleCnt="4"/>
      <dgm:spPr/>
      <dgm:t>
        <a:bodyPr/>
        <a:lstStyle/>
        <a:p>
          <a:endParaRPr lang="en-US"/>
        </a:p>
      </dgm:t>
    </dgm:pt>
    <dgm:pt modelId="{8147C141-83D9-4B23-AC4E-E47E40493684}" type="pres">
      <dgm:prSet presAssocID="{90F8D994-C387-4EDE-A09E-5EC8F2D49F49}" presName="hierChild3" presStyleCnt="0"/>
      <dgm:spPr/>
    </dgm:pt>
    <dgm:pt modelId="{EEC58F0B-A34E-4275-B222-6827841E99FF}" type="pres">
      <dgm:prSet presAssocID="{80466648-CE6C-4D31-B005-C1250E9A765E}" presName="Name19" presStyleLbl="parChTrans1D4" presStyleIdx="4" presStyleCnt="16"/>
      <dgm:spPr/>
      <dgm:t>
        <a:bodyPr/>
        <a:lstStyle/>
        <a:p>
          <a:endParaRPr lang="en-US"/>
        </a:p>
      </dgm:t>
    </dgm:pt>
    <dgm:pt modelId="{E5ED2896-19BE-4EA8-9EA7-E537C385967F}" type="pres">
      <dgm:prSet presAssocID="{0AE3FB16-5B86-40AA-B483-BC555F56A77B}" presName="Name21" presStyleCnt="0"/>
      <dgm:spPr/>
    </dgm:pt>
    <dgm:pt modelId="{6148D11A-1641-4599-908C-37B04561CECC}" type="pres">
      <dgm:prSet presAssocID="{0AE3FB16-5B86-40AA-B483-BC555F56A77B}" presName="level2Shape" presStyleLbl="node4" presStyleIdx="4" presStyleCnt="16"/>
      <dgm:spPr/>
      <dgm:t>
        <a:bodyPr/>
        <a:lstStyle/>
        <a:p>
          <a:endParaRPr lang="en-US"/>
        </a:p>
      </dgm:t>
    </dgm:pt>
    <dgm:pt modelId="{BA2B6B98-2C0B-4F12-8C1D-8585EA788016}" type="pres">
      <dgm:prSet presAssocID="{0AE3FB16-5B86-40AA-B483-BC555F56A77B}" presName="hierChild3" presStyleCnt="0"/>
      <dgm:spPr/>
    </dgm:pt>
    <dgm:pt modelId="{CD8AD23F-28C5-4DF8-9316-3BFA0C2CAA93}" type="pres">
      <dgm:prSet presAssocID="{669B5D8A-F328-49AD-8635-68528F045697}" presName="Name19" presStyleLbl="parChTrans1D4" presStyleIdx="5" presStyleCnt="16"/>
      <dgm:spPr/>
      <dgm:t>
        <a:bodyPr/>
        <a:lstStyle/>
        <a:p>
          <a:endParaRPr lang="en-US"/>
        </a:p>
      </dgm:t>
    </dgm:pt>
    <dgm:pt modelId="{1CB04FF6-AF79-440E-98B5-583FE2350E5F}" type="pres">
      <dgm:prSet presAssocID="{E7BB7843-883B-496E-B89A-8F153BE89CCF}" presName="Name21" presStyleCnt="0"/>
      <dgm:spPr/>
    </dgm:pt>
    <dgm:pt modelId="{D813138E-8B2D-4488-AD24-7F7E93239EA1}" type="pres">
      <dgm:prSet presAssocID="{E7BB7843-883B-496E-B89A-8F153BE89CCF}" presName="level2Shape" presStyleLbl="node4" presStyleIdx="5" presStyleCnt="16"/>
      <dgm:spPr/>
      <dgm:t>
        <a:bodyPr/>
        <a:lstStyle/>
        <a:p>
          <a:endParaRPr lang="en-US"/>
        </a:p>
      </dgm:t>
    </dgm:pt>
    <dgm:pt modelId="{18803D8F-7FEF-43DE-BEF2-F7EE588AFB7D}" type="pres">
      <dgm:prSet presAssocID="{E7BB7843-883B-496E-B89A-8F153BE89CCF}" presName="hierChild3" presStyleCnt="0"/>
      <dgm:spPr/>
    </dgm:pt>
    <dgm:pt modelId="{B3E2EB4C-A90E-4E2D-9E87-BFB8112B3FDA}" type="pres">
      <dgm:prSet presAssocID="{07A84B2A-DF16-4CA4-8F95-833F893D4DAD}" presName="Name19" presStyleLbl="parChTrans1D4" presStyleIdx="6" presStyleCnt="16"/>
      <dgm:spPr/>
      <dgm:t>
        <a:bodyPr/>
        <a:lstStyle/>
        <a:p>
          <a:endParaRPr lang="en-US"/>
        </a:p>
      </dgm:t>
    </dgm:pt>
    <dgm:pt modelId="{37B26AAB-D19A-40D1-A974-5B6529D8BADC}" type="pres">
      <dgm:prSet presAssocID="{E4AFA791-5B14-4E19-A4D4-ADE45366BFC9}" presName="Name21" presStyleCnt="0"/>
      <dgm:spPr/>
    </dgm:pt>
    <dgm:pt modelId="{23B35687-B617-4B33-AC0F-A6904D564C96}" type="pres">
      <dgm:prSet presAssocID="{E4AFA791-5B14-4E19-A4D4-ADE45366BFC9}" presName="level2Shape" presStyleLbl="node4" presStyleIdx="6" presStyleCnt="16"/>
      <dgm:spPr/>
      <dgm:t>
        <a:bodyPr/>
        <a:lstStyle/>
        <a:p>
          <a:endParaRPr lang="en-US"/>
        </a:p>
      </dgm:t>
    </dgm:pt>
    <dgm:pt modelId="{D9A4CEEC-7D0E-43D0-A60E-D28F961ECFEB}" type="pres">
      <dgm:prSet presAssocID="{E4AFA791-5B14-4E19-A4D4-ADE45366BFC9}" presName="hierChild3" presStyleCnt="0"/>
      <dgm:spPr/>
    </dgm:pt>
    <dgm:pt modelId="{FA9F27E6-F3B3-430E-87C6-74F69141DD33}" type="pres">
      <dgm:prSet presAssocID="{F614D9C9-C441-4B42-80C9-D17BD793187E}" presName="Name19" presStyleLbl="parChTrans1D4" presStyleIdx="7" presStyleCnt="16"/>
      <dgm:spPr/>
      <dgm:t>
        <a:bodyPr/>
        <a:lstStyle/>
        <a:p>
          <a:endParaRPr lang="en-US"/>
        </a:p>
      </dgm:t>
    </dgm:pt>
    <dgm:pt modelId="{7D410E8D-D331-45DD-980B-3821E567FCF2}" type="pres">
      <dgm:prSet presAssocID="{BD3EE4A4-8DCB-4648-8A1D-F8AC3D030557}" presName="Name21" presStyleCnt="0"/>
      <dgm:spPr/>
    </dgm:pt>
    <dgm:pt modelId="{F42E1FA8-C92A-4358-A8D3-DF6AB7F165DD}" type="pres">
      <dgm:prSet presAssocID="{BD3EE4A4-8DCB-4648-8A1D-F8AC3D030557}" presName="level2Shape" presStyleLbl="node4" presStyleIdx="7" presStyleCnt="16"/>
      <dgm:spPr/>
      <dgm:t>
        <a:bodyPr/>
        <a:lstStyle/>
        <a:p>
          <a:endParaRPr lang="en-US"/>
        </a:p>
      </dgm:t>
    </dgm:pt>
    <dgm:pt modelId="{868BF247-5A4D-420D-BCEE-60E95B01F66C}" type="pres">
      <dgm:prSet presAssocID="{BD3EE4A4-8DCB-4648-8A1D-F8AC3D030557}" presName="hierChild3" presStyleCnt="0"/>
      <dgm:spPr/>
    </dgm:pt>
    <dgm:pt modelId="{125D9432-FE95-4903-AC88-F0E4B9200605}" type="pres">
      <dgm:prSet presAssocID="{933DEBDF-9833-4568-A423-399769B70837}" presName="Name19" presStyleLbl="parChTrans1D4" presStyleIdx="8" presStyleCnt="16"/>
      <dgm:spPr/>
      <dgm:t>
        <a:bodyPr/>
        <a:lstStyle/>
        <a:p>
          <a:endParaRPr lang="en-US"/>
        </a:p>
      </dgm:t>
    </dgm:pt>
    <dgm:pt modelId="{B6A5EDE1-D73E-4F97-802A-D445D4F91C7F}" type="pres">
      <dgm:prSet presAssocID="{B0D26D63-2A47-473E-A2CE-D1CC0E0F8B71}" presName="Name21" presStyleCnt="0"/>
      <dgm:spPr/>
    </dgm:pt>
    <dgm:pt modelId="{B7142259-BE7D-49A5-8B1B-7948BD725E5F}" type="pres">
      <dgm:prSet presAssocID="{B0D26D63-2A47-473E-A2CE-D1CC0E0F8B71}" presName="level2Shape" presStyleLbl="node4" presStyleIdx="8" presStyleCnt="16"/>
      <dgm:spPr/>
      <dgm:t>
        <a:bodyPr/>
        <a:lstStyle/>
        <a:p>
          <a:endParaRPr lang="en-US"/>
        </a:p>
      </dgm:t>
    </dgm:pt>
    <dgm:pt modelId="{0174D301-68EF-4E8C-BF28-63066B073525}" type="pres">
      <dgm:prSet presAssocID="{B0D26D63-2A47-473E-A2CE-D1CC0E0F8B71}" presName="hierChild3" presStyleCnt="0"/>
      <dgm:spPr/>
    </dgm:pt>
    <dgm:pt modelId="{D1C16973-AECD-451B-9C23-4FEDD48EDD8E}" type="pres">
      <dgm:prSet presAssocID="{BE41EFF1-5665-4907-B0EC-08677B922246}" presName="Name19" presStyleLbl="parChTrans1D4" presStyleIdx="9" presStyleCnt="16"/>
      <dgm:spPr/>
      <dgm:t>
        <a:bodyPr/>
        <a:lstStyle/>
        <a:p>
          <a:endParaRPr lang="en-US"/>
        </a:p>
      </dgm:t>
    </dgm:pt>
    <dgm:pt modelId="{3035781E-85B4-4CCC-95CF-6B7A7DBEFCA1}" type="pres">
      <dgm:prSet presAssocID="{DE614236-0167-4149-913F-54181F82730B}" presName="Name21" presStyleCnt="0"/>
      <dgm:spPr/>
    </dgm:pt>
    <dgm:pt modelId="{0FD33B24-DF6D-4FE9-AD49-0F7F24AE0C0A}" type="pres">
      <dgm:prSet presAssocID="{DE614236-0167-4149-913F-54181F82730B}" presName="level2Shape" presStyleLbl="node4" presStyleIdx="9" presStyleCnt="16"/>
      <dgm:spPr/>
      <dgm:t>
        <a:bodyPr/>
        <a:lstStyle/>
        <a:p>
          <a:endParaRPr lang="en-US"/>
        </a:p>
      </dgm:t>
    </dgm:pt>
    <dgm:pt modelId="{3CFD1777-A268-475B-A1C7-843B84C2FB83}" type="pres">
      <dgm:prSet presAssocID="{DE614236-0167-4149-913F-54181F82730B}" presName="hierChild3" presStyleCnt="0"/>
      <dgm:spPr/>
    </dgm:pt>
    <dgm:pt modelId="{3275AC5C-15CC-4AB9-92E4-C746B9F97E51}" type="pres">
      <dgm:prSet presAssocID="{CDF9C55A-6855-4EC2-AF17-CB7276CEBC5A}" presName="Name19" presStyleLbl="parChTrans1D3" presStyleIdx="3" presStyleCnt="4"/>
      <dgm:spPr/>
      <dgm:t>
        <a:bodyPr/>
        <a:lstStyle/>
        <a:p>
          <a:endParaRPr lang="en-US"/>
        </a:p>
      </dgm:t>
    </dgm:pt>
    <dgm:pt modelId="{F1A58C12-9BC3-4F6F-A19F-DF82D43D3178}" type="pres">
      <dgm:prSet presAssocID="{6285E2B3-F5A5-44DE-B23B-BB6AABDCCA8D}" presName="Name21" presStyleCnt="0"/>
      <dgm:spPr/>
    </dgm:pt>
    <dgm:pt modelId="{023940DB-1FD6-48CC-A887-32DA347CB83D}" type="pres">
      <dgm:prSet presAssocID="{6285E2B3-F5A5-44DE-B23B-BB6AABDCCA8D}" presName="level2Shape" presStyleLbl="node3" presStyleIdx="3" presStyleCnt="4"/>
      <dgm:spPr/>
      <dgm:t>
        <a:bodyPr/>
        <a:lstStyle/>
        <a:p>
          <a:endParaRPr lang="en-US"/>
        </a:p>
      </dgm:t>
    </dgm:pt>
    <dgm:pt modelId="{00536D28-817D-4CB5-BF7B-D6065C434E63}" type="pres">
      <dgm:prSet presAssocID="{6285E2B3-F5A5-44DE-B23B-BB6AABDCCA8D}" presName="hierChild3" presStyleCnt="0"/>
      <dgm:spPr/>
    </dgm:pt>
    <dgm:pt modelId="{0BADCDAA-F925-4D40-BC47-E0F753350D7B}" type="pres">
      <dgm:prSet presAssocID="{46EFB158-BCD9-455B-8300-B57DC0DBEED5}" presName="Name19" presStyleLbl="parChTrans1D4" presStyleIdx="10" presStyleCnt="16"/>
      <dgm:spPr/>
      <dgm:t>
        <a:bodyPr/>
        <a:lstStyle/>
        <a:p>
          <a:endParaRPr lang="en-US"/>
        </a:p>
      </dgm:t>
    </dgm:pt>
    <dgm:pt modelId="{0E7AAD76-12BF-4102-AA39-8D2F6B023535}" type="pres">
      <dgm:prSet presAssocID="{C5D6092A-5191-4E52-8A28-0DB8FFEBC254}" presName="Name21" presStyleCnt="0"/>
      <dgm:spPr/>
    </dgm:pt>
    <dgm:pt modelId="{BCA137C0-0A14-4F1D-8318-3EAC12DF779E}" type="pres">
      <dgm:prSet presAssocID="{C5D6092A-5191-4E52-8A28-0DB8FFEBC254}" presName="level2Shape" presStyleLbl="node4" presStyleIdx="10" presStyleCnt="16"/>
      <dgm:spPr/>
      <dgm:t>
        <a:bodyPr/>
        <a:lstStyle/>
        <a:p>
          <a:endParaRPr lang="en-US"/>
        </a:p>
      </dgm:t>
    </dgm:pt>
    <dgm:pt modelId="{64F93453-D870-48D5-B882-D5B524F0000A}" type="pres">
      <dgm:prSet presAssocID="{C5D6092A-5191-4E52-8A28-0DB8FFEBC254}" presName="hierChild3" presStyleCnt="0"/>
      <dgm:spPr/>
    </dgm:pt>
    <dgm:pt modelId="{E33DD427-B9CF-423B-B7CF-A15594E346B7}" type="pres">
      <dgm:prSet presAssocID="{94C22AA6-D798-4276-8DEA-B7D2461C1B53}" presName="Name19" presStyleLbl="parChTrans1D4" presStyleIdx="11" presStyleCnt="16"/>
      <dgm:spPr/>
      <dgm:t>
        <a:bodyPr/>
        <a:lstStyle/>
        <a:p>
          <a:endParaRPr lang="en-US"/>
        </a:p>
      </dgm:t>
    </dgm:pt>
    <dgm:pt modelId="{C8DCAE84-173E-4D70-8E9E-9EC47F64CB89}" type="pres">
      <dgm:prSet presAssocID="{1EE1F69A-58E7-4B87-A1EE-350E939D7B73}" presName="Name21" presStyleCnt="0"/>
      <dgm:spPr/>
    </dgm:pt>
    <dgm:pt modelId="{2654EEE4-C28E-4382-9421-57C13A649F48}" type="pres">
      <dgm:prSet presAssocID="{1EE1F69A-58E7-4B87-A1EE-350E939D7B73}" presName="level2Shape" presStyleLbl="node4" presStyleIdx="11" presStyleCnt="16"/>
      <dgm:spPr/>
      <dgm:t>
        <a:bodyPr/>
        <a:lstStyle/>
        <a:p>
          <a:endParaRPr lang="en-US"/>
        </a:p>
      </dgm:t>
    </dgm:pt>
    <dgm:pt modelId="{8A2A1162-357B-4721-BA35-74E829E3B1D9}" type="pres">
      <dgm:prSet presAssocID="{1EE1F69A-58E7-4B87-A1EE-350E939D7B73}" presName="hierChild3" presStyleCnt="0"/>
      <dgm:spPr/>
    </dgm:pt>
    <dgm:pt modelId="{61F520CE-4D54-4888-8BBA-211294D47B78}" type="pres">
      <dgm:prSet presAssocID="{07195ED4-588E-471A-BCA1-BB8D8F156CC6}" presName="Name19" presStyleLbl="parChTrans1D4" presStyleIdx="12" presStyleCnt="16"/>
      <dgm:spPr/>
      <dgm:t>
        <a:bodyPr/>
        <a:lstStyle/>
        <a:p>
          <a:endParaRPr lang="en-US"/>
        </a:p>
      </dgm:t>
    </dgm:pt>
    <dgm:pt modelId="{D9F5ECC0-F2B6-47E3-A5FA-A6C54AEE0514}" type="pres">
      <dgm:prSet presAssocID="{66A8D0A5-7B68-4EFF-8F09-6872B71A6A46}" presName="Name21" presStyleCnt="0"/>
      <dgm:spPr/>
    </dgm:pt>
    <dgm:pt modelId="{DEB03590-E357-4130-B000-3D048E87773A}" type="pres">
      <dgm:prSet presAssocID="{66A8D0A5-7B68-4EFF-8F09-6872B71A6A46}" presName="level2Shape" presStyleLbl="node4" presStyleIdx="12" presStyleCnt="16"/>
      <dgm:spPr/>
      <dgm:t>
        <a:bodyPr/>
        <a:lstStyle/>
        <a:p>
          <a:endParaRPr lang="en-US"/>
        </a:p>
      </dgm:t>
    </dgm:pt>
    <dgm:pt modelId="{16983FD1-0241-418A-89CE-8AB6F035BA5D}" type="pres">
      <dgm:prSet presAssocID="{66A8D0A5-7B68-4EFF-8F09-6872B71A6A46}" presName="hierChild3" presStyleCnt="0"/>
      <dgm:spPr/>
    </dgm:pt>
    <dgm:pt modelId="{75D13041-252F-49CD-A505-74BDF029D4D4}" type="pres">
      <dgm:prSet presAssocID="{8F87F88D-8DDB-4AB4-9E2B-CDD56AA461A5}" presName="Name19" presStyleLbl="parChTrans1D4" presStyleIdx="13" presStyleCnt="16"/>
      <dgm:spPr/>
      <dgm:t>
        <a:bodyPr/>
        <a:lstStyle/>
        <a:p>
          <a:endParaRPr lang="en-US"/>
        </a:p>
      </dgm:t>
    </dgm:pt>
    <dgm:pt modelId="{7A936BDB-337D-4219-8702-D4CBA9D0EEA0}" type="pres">
      <dgm:prSet presAssocID="{3EDF5A9E-90C6-409C-9085-8178EC64025C}" presName="Name21" presStyleCnt="0"/>
      <dgm:spPr/>
    </dgm:pt>
    <dgm:pt modelId="{F4F5AE1E-FDDF-4112-ADE9-3DBCF704DAE5}" type="pres">
      <dgm:prSet presAssocID="{3EDF5A9E-90C6-409C-9085-8178EC64025C}" presName="level2Shape" presStyleLbl="node4" presStyleIdx="13" presStyleCnt="16"/>
      <dgm:spPr/>
      <dgm:t>
        <a:bodyPr/>
        <a:lstStyle/>
        <a:p>
          <a:endParaRPr lang="en-US"/>
        </a:p>
      </dgm:t>
    </dgm:pt>
    <dgm:pt modelId="{2AD2C46E-8AFC-4781-97B3-1246FDA89788}" type="pres">
      <dgm:prSet presAssocID="{3EDF5A9E-90C6-409C-9085-8178EC64025C}" presName="hierChild3" presStyleCnt="0"/>
      <dgm:spPr/>
    </dgm:pt>
    <dgm:pt modelId="{A07D990A-0D1C-4DE2-8E1A-ABF0870B541D}" type="pres">
      <dgm:prSet presAssocID="{D533FB48-8E91-4BA9-A3A6-4A4CBFFD4D75}" presName="Name19" presStyleLbl="parChTrans1D4" presStyleIdx="14" presStyleCnt="16"/>
      <dgm:spPr/>
      <dgm:t>
        <a:bodyPr/>
        <a:lstStyle/>
        <a:p>
          <a:endParaRPr lang="en-US"/>
        </a:p>
      </dgm:t>
    </dgm:pt>
    <dgm:pt modelId="{6CEE0F30-65BF-4DBA-A7D3-7AC81788DCC4}" type="pres">
      <dgm:prSet presAssocID="{F13878E8-3F8D-409D-AC9F-F500C43A8E83}" presName="Name21" presStyleCnt="0"/>
      <dgm:spPr/>
    </dgm:pt>
    <dgm:pt modelId="{6259DD7A-35C2-4F4A-9214-8EDE062EA2AA}" type="pres">
      <dgm:prSet presAssocID="{F13878E8-3F8D-409D-AC9F-F500C43A8E83}" presName="level2Shape" presStyleLbl="node4" presStyleIdx="14" presStyleCnt="16"/>
      <dgm:spPr/>
      <dgm:t>
        <a:bodyPr/>
        <a:lstStyle/>
        <a:p>
          <a:endParaRPr lang="en-US"/>
        </a:p>
      </dgm:t>
    </dgm:pt>
    <dgm:pt modelId="{56460492-2BB3-462E-BEB1-76EEF6F6C1CC}" type="pres">
      <dgm:prSet presAssocID="{F13878E8-3F8D-409D-AC9F-F500C43A8E83}" presName="hierChild3" presStyleCnt="0"/>
      <dgm:spPr/>
    </dgm:pt>
    <dgm:pt modelId="{FD4560A6-E2BF-483B-AC91-14B2A421D6F0}" type="pres">
      <dgm:prSet presAssocID="{046AE205-2442-4C10-BA4E-83E5A7C49424}" presName="Name19" presStyleLbl="parChTrans1D4" presStyleIdx="15" presStyleCnt="16"/>
      <dgm:spPr/>
      <dgm:t>
        <a:bodyPr/>
        <a:lstStyle/>
        <a:p>
          <a:endParaRPr lang="en-US"/>
        </a:p>
      </dgm:t>
    </dgm:pt>
    <dgm:pt modelId="{E94D6B95-1C14-47D3-91AF-D6E80B39FCA4}" type="pres">
      <dgm:prSet presAssocID="{C1602592-03ED-46F5-B592-5AA8A862D408}" presName="Name21" presStyleCnt="0"/>
      <dgm:spPr/>
    </dgm:pt>
    <dgm:pt modelId="{B48C81AA-1554-4151-B468-E25E523CE377}" type="pres">
      <dgm:prSet presAssocID="{C1602592-03ED-46F5-B592-5AA8A862D408}" presName="level2Shape" presStyleLbl="node4" presStyleIdx="15" presStyleCnt="16"/>
      <dgm:spPr/>
      <dgm:t>
        <a:bodyPr/>
        <a:lstStyle/>
        <a:p>
          <a:endParaRPr lang="en-US"/>
        </a:p>
      </dgm:t>
    </dgm:pt>
    <dgm:pt modelId="{3ED442AA-3CC6-48B4-A478-1A66180A8B31}" type="pres">
      <dgm:prSet presAssocID="{C1602592-03ED-46F5-B592-5AA8A862D408}" presName="hierChild3" presStyleCnt="0"/>
      <dgm:spPr/>
    </dgm:pt>
    <dgm:pt modelId="{208AA52A-0125-4C14-9667-8BF250190360}" type="pres">
      <dgm:prSet presAssocID="{A999A56E-A44A-4FE6-86E6-B119BA1C6CAA}" presName="bgShapesFlow" presStyleCnt="0"/>
      <dgm:spPr/>
    </dgm:pt>
    <dgm:pt modelId="{598073EF-B44C-44E2-A722-17536271FB14}" type="pres">
      <dgm:prSet presAssocID="{C23CE17A-9D96-4D48-9B86-588BC2793DE0}" presName="rectComp" presStyleCnt="0"/>
      <dgm:spPr/>
    </dgm:pt>
    <dgm:pt modelId="{7CB0721B-710E-46C4-8759-3CC042CF51FB}" type="pres">
      <dgm:prSet presAssocID="{C23CE17A-9D96-4D48-9B86-588BC2793DE0}" presName="bgRect" presStyleLbl="bgShp" presStyleIdx="0" presStyleCnt="5"/>
      <dgm:spPr/>
      <dgm:t>
        <a:bodyPr/>
        <a:lstStyle/>
        <a:p>
          <a:endParaRPr lang="en-US"/>
        </a:p>
      </dgm:t>
    </dgm:pt>
    <dgm:pt modelId="{81548635-7924-4E1E-AFE4-65E1FF33D47D}" type="pres">
      <dgm:prSet presAssocID="{C23CE17A-9D96-4D48-9B86-588BC2793DE0}" presName="bgRectTx" presStyleLbl="bgShp" presStyleIdx="0" presStyleCnt="5">
        <dgm:presLayoutVars>
          <dgm:bulletEnabled val="1"/>
        </dgm:presLayoutVars>
      </dgm:prSet>
      <dgm:spPr/>
      <dgm:t>
        <a:bodyPr/>
        <a:lstStyle/>
        <a:p>
          <a:endParaRPr lang="en-US"/>
        </a:p>
      </dgm:t>
    </dgm:pt>
    <dgm:pt modelId="{20FEC0BA-C9BD-4D30-9252-664A6DD820CB}" type="pres">
      <dgm:prSet presAssocID="{C23CE17A-9D96-4D48-9B86-588BC2793DE0}" presName="spComp" presStyleCnt="0"/>
      <dgm:spPr/>
    </dgm:pt>
    <dgm:pt modelId="{DA3A450B-CB60-48C0-A40D-3C316A5998A5}" type="pres">
      <dgm:prSet presAssocID="{C23CE17A-9D96-4D48-9B86-588BC2793DE0}" presName="vSp" presStyleCnt="0"/>
      <dgm:spPr/>
    </dgm:pt>
    <dgm:pt modelId="{FFE54CFF-C604-4EA4-B74D-400983350527}" type="pres">
      <dgm:prSet presAssocID="{308786C4-7AC5-48FB-8DDF-B77F242856FC}" presName="rectComp" presStyleCnt="0"/>
      <dgm:spPr/>
    </dgm:pt>
    <dgm:pt modelId="{99C2522C-9D2C-41E1-AFAB-9CDFF207832E}" type="pres">
      <dgm:prSet presAssocID="{308786C4-7AC5-48FB-8DDF-B77F242856FC}" presName="bgRect" presStyleLbl="bgShp" presStyleIdx="1" presStyleCnt="5"/>
      <dgm:spPr/>
      <dgm:t>
        <a:bodyPr/>
        <a:lstStyle/>
        <a:p>
          <a:endParaRPr lang="en-US"/>
        </a:p>
      </dgm:t>
    </dgm:pt>
    <dgm:pt modelId="{CA08B196-7D2E-4B0E-9E4D-D63442279C9A}" type="pres">
      <dgm:prSet presAssocID="{308786C4-7AC5-48FB-8DDF-B77F242856FC}" presName="bgRectTx" presStyleLbl="bgShp" presStyleIdx="1" presStyleCnt="5">
        <dgm:presLayoutVars>
          <dgm:bulletEnabled val="1"/>
        </dgm:presLayoutVars>
      </dgm:prSet>
      <dgm:spPr/>
      <dgm:t>
        <a:bodyPr/>
        <a:lstStyle/>
        <a:p>
          <a:endParaRPr lang="en-US"/>
        </a:p>
      </dgm:t>
    </dgm:pt>
    <dgm:pt modelId="{720FF83D-AAE4-4318-9332-01D6A75E31E9}" type="pres">
      <dgm:prSet presAssocID="{308786C4-7AC5-48FB-8DDF-B77F242856FC}" presName="spComp" presStyleCnt="0"/>
      <dgm:spPr/>
    </dgm:pt>
    <dgm:pt modelId="{AEBD17DC-7800-4860-A835-56BCFAD589F2}" type="pres">
      <dgm:prSet presAssocID="{308786C4-7AC5-48FB-8DDF-B77F242856FC}" presName="vSp" presStyleCnt="0"/>
      <dgm:spPr/>
    </dgm:pt>
    <dgm:pt modelId="{31FC4989-CED7-4519-939A-C2C352EDF863}" type="pres">
      <dgm:prSet presAssocID="{4D8EFEF5-8790-4370-A006-31DE3F32E823}" presName="rectComp" presStyleCnt="0"/>
      <dgm:spPr/>
    </dgm:pt>
    <dgm:pt modelId="{D8B3C9A4-3485-4F72-8AE4-35AD74D345A5}" type="pres">
      <dgm:prSet presAssocID="{4D8EFEF5-8790-4370-A006-31DE3F32E823}" presName="bgRect" presStyleLbl="bgShp" presStyleIdx="2" presStyleCnt="5"/>
      <dgm:spPr/>
      <dgm:t>
        <a:bodyPr/>
        <a:lstStyle/>
        <a:p>
          <a:endParaRPr lang="en-US"/>
        </a:p>
      </dgm:t>
    </dgm:pt>
    <dgm:pt modelId="{01E8E664-9848-4D00-9981-15405B715C68}" type="pres">
      <dgm:prSet presAssocID="{4D8EFEF5-8790-4370-A006-31DE3F32E823}" presName="bgRectTx" presStyleLbl="bgShp" presStyleIdx="2" presStyleCnt="5">
        <dgm:presLayoutVars>
          <dgm:bulletEnabled val="1"/>
        </dgm:presLayoutVars>
      </dgm:prSet>
      <dgm:spPr/>
      <dgm:t>
        <a:bodyPr/>
        <a:lstStyle/>
        <a:p>
          <a:endParaRPr lang="en-US"/>
        </a:p>
      </dgm:t>
    </dgm:pt>
    <dgm:pt modelId="{DE908A6A-2D94-43D1-A22A-8B86DCB5ADE6}" type="pres">
      <dgm:prSet presAssocID="{4D8EFEF5-8790-4370-A006-31DE3F32E823}" presName="spComp" presStyleCnt="0"/>
      <dgm:spPr/>
    </dgm:pt>
    <dgm:pt modelId="{E04DA4D1-E4A9-4725-A7CE-00015A5435FA}" type="pres">
      <dgm:prSet presAssocID="{4D8EFEF5-8790-4370-A006-31DE3F32E823}" presName="vSp" presStyleCnt="0"/>
      <dgm:spPr/>
    </dgm:pt>
    <dgm:pt modelId="{01FED445-3E80-41C7-BD95-1C40E802DCF0}" type="pres">
      <dgm:prSet presAssocID="{1E11CD52-B60C-4CFE-B0A7-1AEFFD3B531A}" presName="rectComp" presStyleCnt="0"/>
      <dgm:spPr/>
    </dgm:pt>
    <dgm:pt modelId="{06D5EE94-1B86-474D-B552-92D2F700EB52}" type="pres">
      <dgm:prSet presAssocID="{1E11CD52-B60C-4CFE-B0A7-1AEFFD3B531A}" presName="bgRect" presStyleLbl="bgShp" presStyleIdx="3" presStyleCnt="5"/>
      <dgm:spPr/>
      <dgm:t>
        <a:bodyPr/>
        <a:lstStyle/>
        <a:p>
          <a:endParaRPr lang="en-US"/>
        </a:p>
      </dgm:t>
    </dgm:pt>
    <dgm:pt modelId="{28E7564D-92CB-421E-A2FF-2446B710534A}" type="pres">
      <dgm:prSet presAssocID="{1E11CD52-B60C-4CFE-B0A7-1AEFFD3B531A}" presName="bgRectTx" presStyleLbl="bgShp" presStyleIdx="3" presStyleCnt="5">
        <dgm:presLayoutVars>
          <dgm:bulletEnabled val="1"/>
        </dgm:presLayoutVars>
      </dgm:prSet>
      <dgm:spPr/>
      <dgm:t>
        <a:bodyPr/>
        <a:lstStyle/>
        <a:p>
          <a:endParaRPr lang="en-US"/>
        </a:p>
      </dgm:t>
    </dgm:pt>
    <dgm:pt modelId="{35E19460-FB5A-40B0-9BCC-1B151A58E0E8}" type="pres">
      <dgm:prSet presAssocID="{1E11CD52-B60C-4CFE-B0A7-1AEFFD3B531A}" presName="spComp" presStyleCnt="0"/>
      <dgm:spPr/>
    </dgm:pt>
    <dgm:pt modelId="{4E6D65AB-E173-4336-AD11-396461D0008E}" type="pres">
      <dgm:prSet presAssocID="{1E11CD52-B60C-4CFE-B0A7-1AEFFD3B531A}" presName="vSp" presStyleCnt="0"/>
      <dgm:spPr/>
    </dgm:pt>
    <dgm:pt modelId="{76CCD8C8-09B8-477E-B1FB-57EA480D766A}" type="pres">
      <dgm:prSet presAssocID="{9D294AFA-18D9-4506-84CA-26521FFDC436}" presName="rectComp" presStyleCnt="0"/>
      <dgm:spPr/>
    </dgm:pt>
    <dgm:pt modelId="{EB000917-516E-411C-822C-AB630EF40133}" type="pres">
      <dgm:prSet presAssocID="{9D294AFA-18D9-4506-84CA-26521FFDC436}" presName="bgRect" presStyleLbl="bgShp" presStyleIdx="4" presStyleCnt="5"/>
      <dgm:spPr/>
      <dgm:t>
        <a:bodyPr/>
        <a:lstStyle/>
        <a:p>
          <a:endParaRPr lang="en-US"/>
        </a:p>
      </dgm:t>
    </dgm:pt>
    <dgm:pt modelId="{3A539624-5FE9-4A09-B250-40AD97C9A643}" type="pres">
      <dgm:prSet presAssocID="{9D294AFA-18D9-4506-84CA-26521FFDC436}" presName="bgRectTx" presStyleLbl="bgShp" presStyleIdx="4" presStyleCnt="5">
        <dgm:presLayoutVars>
          <dgm:bulletEnabled val="1"/>
        </dgm:presLayoutVars>
      </dgm:prSet>
      <dgm:spPr/>
      <dgm:t>
        <a:bodyPr/>
        <a:lstStyle/>
        <a:p>
          <a:endParaRPr lang="en-US"/>
        </a:p>
      </dgm:t>
    </dgm:pt>
  </dgm:ptLst>
  <dgm:cxnLst>
    <dgm:cxn modelId="{00B08892-EE31-4C04-8D72-A6ADD0C6220D}" type="presOf" srcId="{2A0AC147-AF97-4244-87C7-2AD4645E777A}" destId="{0F8C7206-7C9C-4A24-A57F-6D63500AA238}" srcOrd="0" destOrd="0" presId="urn:microsoft.com/office/officeart/2005/8/layout/hierarchy6"/>
    <dgm:cxn modelId="{B6A395F0-C142-4187-8A79-7FE90284DFF5}" srcId="{0AE3FB16-5B86-40AA-B483-BC555F56A77B}" destId="{E4AFA791-5B14-4E19-A4D4-ADE45366BFC9}" srcOrd="1" destOrd="0" parTransId="{07A84B2A-DF16-4CA4-8F95-833F893D4DAD}" sibTransId="{D943C51D-0D99-446D-A4D0-55E5D1DB5074}"/>
    <dgm:cxn modelId="{C71ED97B-8DAF-48D5-B0D2-779D0C864888}" type="presOf" srcId="{308786C4-7AC5-48FB-8DDF-B77F242856FC}" destId="{CA08B196-7D2E-4B0E-9E4D-D63442279C9A}" srcOrd="1" destOrd="0" presId="urn:microsoft.com/office/officeart/2005/8/layout/hierarchy6"/>
    <dgm:cxn modelId="{DC69946F-AF11-4638-9B99-AE702B6E3201}" type="presOf" srcId="{464EEB02-D5BA-45E8-9029-FADB88CA2FB9}" destId="{99857634-4D30-4BDB-B31C-DE05EAA9A256}" srcOrd="0" destOrd="0" presId="urn:microsoft.com/office/officeart/2005/8/layout/hierarchy6"/>
    <dgm:cxn modelId="{FF46952F-D688-4DE1-B06F-47B3E323F2D3}" srcId="{A999A56E-A44A-4FE6-86E6-B119BA1C6CAA}" destId="{C23CE17A-9D96-4D48-9B86-588BC2793DE0}" srcOrd="1" destOrd="0" parTransId="{9DE62D03-4BBF-47EE-99FA-F650B2B35389}" sibTransId="{6CB417EB-1487-4F2F-8931-E8D5066818B3}"/>
    <dgm:cxn modelId="{5EED4734-FD6A-48B8-BE28-27F01C241B06}" type="presOf" srcId="{930D0708-9113-4886-AE92-F65D913B371E}" destId="{C5DA3890-BDA5-4773-8D6C-EC5AEDE21BF7}" srcOrd="0" destOrd="0" presId="urn:microsoft.com/office/officeart/2005/8/layout/hierarchy6"/>
    <dgm:cxn modelId="{5235A361-40F7-4702-B5CF-E9DF136AA2F4}" type="presOf" srcId="{1E11CD52-B60C-4CFE-B0A7-1AEFFD3B531A}" destId="{28E7564D-92CB-421E-A2FF-2446B710534A}" srcOrd="1" destOrd="0" presId="urn:microsoft.com/office/officeart/2005/8/layout/hierarchy6"/>
    <dgm:cxn modelId="{277BF8B8-7A79-4320-A319-AEF2998F1A43}" srcId="{B5DEE3B4-3F40-4CDE-BC00-0E3F5D5A50BD}" destId="{930D0708-9113-4886-AE92-F65D913B371E}" srcOrd="0" destOrd="0" parTransId="{CDD3ECB3-2E86-4562-8033-6B34C282FF65}" sibTransId="{6FEC1435-40D4-4FF7-8900-F7C59A9D9B61}"/>
    <dgm:cxn modelId="{30033D02-AB59-4B9B-B171-C8BEBDF9FDB7}" srcId="{0AE3FB16-5B86-40AA-B483-BC555F56A77B}" destId="{E7BB7843-883B-496E-B89A-8F153BE89CCF}" srcOrd="0" destOrd="0" parTransId="{669B5D8A-F328-49AD-8635-68528F045697}" sibTransId="{87672241-4115-4542-8645-B1940844E702}"/>
    <dgm:cxn modelId="{CF609970-C4BF-4732-959A-761E7095A6F8}" type="presOf" srcId="{3EDF5A9E-90C6-409C-9085-8178EC64025C}" destId="{F4F5AE1E-FDDF-4112-ADE9-3DBCF704DAE5}" srcOrd="0" destOrd="0" presId="urn:microsoft.com/office/officeart/2005/8/layout/hierarchy6"/>
    <dgm:cxn modelId="{0190C878-C2D5-4ABD-B67A-92006B37A189}" srcId="{C5D6092A-5191-4E52-8A28-0DB8FFEBC254}" destId="{1EE1F69A-58E7-4B87-A1EE-350E939D7B73}" srcOrd="0" destOrd="0" parTransId="{94C22AA6-D798-4276-8DEA-B7D2461C1B53}" sibTransId="{124B83EC-C062-4F1A-95A5-3BB4F144CEDB}"/>
    <dgm:cxn modelId="{FF8F4324-866B-4FBA-BC0D-6368E2FEE8AF}" type="presOf" srcId="{DE614236-0167-4149-913F-54181F82730B}" destId="{0FD33B24-DF6D-4FE9-AD49-0F7F24AE0C0A}" srcOrd="0" destOrd="0" presId="urn:microsoft.com/office/officeart/2005/8/layout/hierarchy6"/>
    <dgm:cxn modelId="{CA053EF8-3DFB-4C7B-8F78-73566C90FF51}" type="presOf" srcId="{07195ED4-588E-471A-BCA1-BB8D8F156CC6}" destId="{61F520CE-4D54-4888-8BBA-211294D47B78}" srcOrd="0" destOrd="0" presId="urn:microsoft.com/office/officeart/2005/8/layout/hierarchy6"/>
    <dgm:cxn modelId="{688EF011-A113-47D9-A369-44EEB303C5DA}" type="presOf" srcId="{C23CE17A-9D96-4D48-9B86-588BC2793DE0}" destId="{81548635-7924-4E1E-AFE4-65E1FF33D47D}" srcOrd="1" destOrd="0" presId="urn:microsoft.com/office/officeart/2005/8/layout/hierarchy6"/>
    <dgm:cxn modelId="{2061E8CA-6D81-4DA2-901C-3292E23BBD1E}" srcId="{C7EC9279-9CDC-4FF5-9E94-1B6A9A246D9A}" destId="{C79BEFC4-EC02-4CA6-90DB-5418D6EA40B4}" srcOrd="1" destOrd="0" parTransId="{87A631E4-C13F-4E0C-B9AD-16E806A6A68E}" sibTransId="{3D7CB1E7-7EA3-42B6-8F44-C8FAAD4A0A9C}"/>
    <dgm:cxn modelId="{1B7E6850-0E09-4496-91F2-322EC36C7A9A}" srcId="{BD3EE4A4-8DCB-4648-8A1D-F8AC3D030557}" destId="{DE614236-0167-4149-913F-54181F82730B}" srcOrd="1" destOrd="0" parTransId="{BE41EFF1-5665-4907-B0EC-08677B922246}" sibTransId="{D6CAFFFC-C0C0-44EE-9491-8E006AC403B3}"/>
    <dgm:cxn modelId="{2A60042D-C2E5-4E4B-8CBE-89427B91807A}" srcId="{2A0AC147-AF97-4244-87C7-2AD4645E777A}" destId="{1D091069-7964-4A63-9594-68A089F69DA1}" srcOrd="1" destOrd="0" parTransId="{6B4CA49D-FC99-4950-93EE-9527141FD1C7}" sibTransId="{F97342EA-65C4-4F96-9722-5485B1089EFD}"/>
    <dgm:cxn modelId="{7D9D3ABF-B597-4EC5-9585-1074F83C0268}" srcId="{90F8D994-C387-4EDE-A09E-5EC8F2D49F49}" destId="{0AE3FB16-5B86-40AA-B483-BC555F56A77B}" srcOrd="0" destOrd="0" parTransId="{80466648-CE6C-4D31-B005-C1250E9A765E}" sibTransId="{259A7380-2897-4F09-A9D0-AD2C269BA6D4}"/>
    <dgm:cxn modelId="{3E47F254-D29A-4FEC-B20D-B825A36479D2}" srcId="{A999A56E-A44A-4FE6-86E6-B119BA1C6CAA}" destId="{4D8EFEF5-8790-4370-A006-31DE3F32E823}" srcOrd="3" destOrd="0" parTransId="{BBA09F38-32EB-4D63-9E88-9752FEA95C07}" sibTransId="{CACA4B77-5A84-4881-A918-DE665BBAEF68}"/>
    <dgm:cxn modelId="{2C0CA854-95DA-4FE4-AF32-7ACFB22CDBB2}" type="presOf" srcId="{9157E44F-7CE7-495D-9915-6E98474143E5}" destId="{BEF87AF5-2E86-41DA-B2BD-A79C8C6B6738}" srcOrd="0" destOrd="0" presId="urn:microsoft.com/office/officeart/2005/8/layout/hierarchy6"/>
    <dgm:cxn modelId="{A737AC8C-0199-47EC-8221-D35D601C0F8E}" srcId="{A999A56E-A44A-4FE6-86E6-B119BA1C6CAA}" destId="{2A0AC147-AF97-4244-87C7-2AD4645E777A}" srcOrd="0" destOrd="0" parTransId="{0688B260-9B55-439C-8A62-F375BD6E4600}" sibTransId="{06916C12-E450-42AF-BF26-67AABE740329}"/>
    <dgm:cxn modelId="{1182916F-4893-433C-AB99-487DC70475E1}" type="presOf" srcId="{F13878E8-3F8D-409D-AC9F-F500C43A8E83}" destId="{6259DD7A-35C2-4F4A-9214-8EDE062EA2AA}" srcOrd="0" destOrd="0" presId="urn:microsoft.com/office/officeart/2005/8/layout/hierarchy6"/>
    <dgm:cxn modelId="{E3300A2A-3472-4D17-89DD-8A9B46F54BE6}" type="presOf" srcId="{95708D58-3691-4E30-B702-2A580240DC31}" destId="{17C4F12C-3F0E-4417-8289-1F7F1BFE6EFA}" srcOrd="0" destOrd="0" presId="urn:microsoft.com/office/officeart/2005/8/layout/hierarchy6"/>
    <dgm:cxn modelId="{9A63F839-0D53-4034-A328-9A16824A7F94}" type="presOf" srcId="{9D294AFA-18D9-4506-84CA-26521FFDC436}" destId="{EB000917-516E-411C-822C-AB630EF40133}" srcOrd="0" destOrd="0" presId="urn:microsoft.com/office/officeart/2005/8/layout/hierarchy6"/>
    <dgm:cxn modelId="{22E1E9CA-E34E-47B4-B646-A8085B2A6105}" type="presOf" srcId="{B5DEE3B4-3F40-4CDE-BC00-0E3F5D5A50BD}" destId="{9783E1B6-CD0C-4422-9C07-C6EC50FFF983}" srcOrd="0" destOrd="0" presId="urn:microsoft.com/office/officeart/2005/8/layout/hierarchy6"/>
    <dgm:cxn modelId="{A99F6BF6-7CF9-497C-9635-F4FC16845D80}" srcId="{6285E2B3-F5A5-44DE-B23B-BB6AABDCCA8D}" destId="{C5D6092A-5191-4E52-8A28-0DB8FFEBC254}" srcOrd="0" destOrd="0" parTransId="{46EFB158-BCD9-455B-8300-B57DC0DBEED5}" sibTransId="{A3DD8040-B055-4551-83DE-4DAFDE508FE4}"/>
    <dgm:cxn modelId="{683F4659-E2A9-423A-9587-0D252A27EED6}" type="presOf" srcId="{E7BB7843-883B-496E-B89A-8F153BE89CCF}" destId="{D813138E-8B2D-4488-AD24-7F7E93239EA1}" srcOrd="0" destOrd="0" presId="urn:microsoft.com/office/officeart/2005/8/layout/hierarchy6"/>
    <dgm:cxn modelId="{A3A4EC6E-07D7-4957-92B9-DE5EF2C737E1}" type="presOf" srcId="{CDF9C55A-6855-4EC2-AF17-CB7276CEBC5A}" destId="{3275AC5C-15CC-4AB9-92E4-C746B9F97E51}" srcOrd="0" destOrd="0" presId="urn:microsoft.com/office/officeart/2005/8/layout/hierarchy6"/>
    <dgm:cxn modelId="{B30ECC5E-B398-49B9-9F9E-DD8EF290634A}" type="presOf" srcId="{669B5D8A-F328-49AD-8635-68528F045697}" destId="{CD8AD23F-28C5-4DF8-9316-3BFA0C2CAA93}" srcOrd="0" destOrd="0" presId="urn:microsoft.com/office/officeart/2005/8/layout/hierarchy6"/>
    <dgm:cxn modelId="{FAFE8324-354B-48FC-B074-0C4114CA0A95}" type="presOf" srcId="{1E11CD52-B60C-4CFE-B0A7-1AEFFD3B531A}" destId="{06D5EE94-1B86-474D-B552-92D2F700EB52}" srcOrd="0" destOrd="0" presId="urn:microsoft.com/office/officeart/2005/8/layout/hierarchy6"/>
    <dgm:cxn modelId="{DD777E9A-A1E6-4B04-B28A-6EB2AFB3F0EC}" type="presOf" srcId="{1D091069-7964-4A63-9594-68A089F69DA1}" destId="{9BFD20E8-D272-4036-8F24-400CCBCCB397}" srcOrd="0" destOrd="0" presId="urn:microsoft.com/office/officeart/2005/8/layout/hierarchy6"/>
    <dgm:cxn modelId="{8C7F7FED-1436-4227-B211-0B16941FC20B}" srcId="{3EDF5A9E-90C6-409C-9085-8178EC64025C}" destId="{F13878E8-3F8D-409D-AC9F-F500C43A8E83}" srcOrd="0" destOrd="0" parTransId="{D533FB48-8E91-4BA9-A3A6-4A4CBFFD4D75}" sibTransId="{72B44383-AAD7-428F-ADFA-0A224B7CEA2D}"/>
    <dgm:cxn modelId="{746964B3-37D1-4D2E-B071-E50E2C494554}" srcId="{1D091069-7964-4A63-9594-68A089F69DA1}" destId="{90F8D994-C387-4EDE-A09E-5EC8F2D49F49}" srcOrd="0" destOrd="0" parTransId="{9157E44F-7CE7-495D-9915-6E98474143E5}" sibTransId="{DE0C661B-63E5-4414-945C-051A83731CAB}"/>
    <dgm:cxn modelId="{B8843505-74A1-4089-A25A-A8343A00BB93}" type="presOf" srcId="{C79BEFC4-EC02-4CA6-90DB-5418D6EA40B4}" destId="{FC7F013D-2880-4928-BAC3-53A8C9CBF7BD}" srcOrd="0" destOrd="0" presId="urn:microsoft.com/office/officeart/2005/8/layout/hierarchy6"/>
    <dgm:cxn modelId="{64902EF6-75DD-4B3A-BD30-CB86C7FA1589}" type="presOf" srcId="{BD3EE4A4-8DCB-4648-8A1D-F8AC3D030557}" destId="{F42E1FA8-C92A-4358-A8D3-DF6AB7F165DD}" srcOrd="0" destOrd="0" presId="urn:microsoft.com/office/officeart/2005/8/layout/hierarchy6"/>
    <dgm:cxn modelId="{9A8769C1-A858-4DF3-97B6-F97C6B8B5A98}" type="presOf" srcId="{046AE205-2442-4C10-BA4E-83E5A7C49424}" destId="{FD4560A6-E2BF-483B-AC91-14B2A421D6F0}" srcOrd="0" destOrd="0" presId="urn:microsoft.com/office/officeart/2005/8/layout/hierarchy6"/>
    <dgm:cxn modelId="{436B3218-AB81-4F6D-8C52-879A9D747EED}" type="presOf" srcId="{FE6693BC-E8FC-4136-BAB0-589D6C61599D}" destId="{ACB0E07B-5FD4-4187-9B23-04A6B625E0A8}" srcOrd="0" destOrd="0" presId="urn:microsoft.com/office/officeart/2005/8/layout/hierarchy6"/>
    <dgm:cxn modelId="{7AA45E5F-00C1-4F70-9630-F87FBB1EB60E}" type="presOf" srcId="{D533FB48-8E91-4BA9-A3A6-4A4CBFFD4D75}" destId="{A07D990A-0D1C-4DE2-8E1A-ABF0870B541D}" srcOrd="0" destOrd="0" presId="urn:microsoft.com/office/officeart/2005/8/layout/hierarchy6"/>
    <dgm:cxn modelId="{D33E6599-6D7E-4158-B8B4-EF662E81D3D9}" type="presOf" srcId="{A999A56E-A44A-4FE6-86E6-B119BA1C6CAA}" destId="{C0B2F2C7-C0DE-42B2-98D6-EF58CA847460}" srcOrd="0" destOrd="0" presId="urn:microsoft.com/office/officeart/2005/8/layout/hierarchy6"/>
    <dgm:cxn modelId="{A755A0B1-A1A2-4622-9335-6812F972FE2F}" srcId="{930D0708-9113-4886-AE92-F65D913B371E}" destId="{5FC46C67-2E8E-4C42-9E63-0BB4D887C442}" srcOrd="1" destOrd="0" parTransId="{95708D58-3691-4E30-B702-2A580240DC31}" sibTransId="{62BF68C4-6357-4347-B2BC-4BA59A48BA85}"/>
    <dgm:cxn modelId="{66A9D766-4656-422E-986A-215D66572A16}" type="presOf" srcId="{90F8D994-C387-4EDE-A09E-5EC8F2D49F49}" destId="{DF006899-E832-4677-946D-F70E05BCB7BA}" srcOrd="0" destOrd="0" presId="urn:microsoft.com/office/officeart/2005/8/layout/hierarchy6"/>
    <dgm:cxn modelId="{4943F157-367D-4723-9A82-660363FF2E22}" type="presOf" srcId="{308786C4-7AC5-48FB-8DDF-B77F242856FC}" destId="{99C2522C-9D2C-41E1-AFAB-9CDFF207832E}" srcOrd="0" destOrd="0" presId="urn:microsoft.com/office/officeart/2005/8/layout/hierarchy6"/>
    <dgm:cxn modelId="{1BDB6408-693B-4AA0-9853-E906DCA35F34}" type="presOf" srcId="{C1602592-03ED-46F5-B592-5AA8A862D408}" destId="{B48C81AA-1554-4151-B468-E25E523CE377}" srcOrd="0" destOrd="0" presId="urn:microsoft.com/office/officeart/2005/8/layout/hierarchy6"/>
    <dgm:cxn modelId="{062BB726-5125-4FF4-A08E-BA5ABC17FE84}" type="presOf" srcId="{5FC46C67-2E8E-4C42-9E63-0BB4D887C442}" destId="{C85646CE-52BF-4C28-9129-4C360C80DF7D}" srcOrd="0" destOrd="0" presId="urn:microsoft.com/office/officeart/2005/8/layout/hierarchy6"/>
    <dgm:cxn modelId="{82425879-D92D-4606-BB24-5F682E8A7A70}" type="presOf" srcId="{0AE3FB16-5B86-40AA-B483-BC555F56A77B}" destId="{6148D11A-1641-4599-908C-37B04561CECC}" srcOrd="0" destOrd="0" presId="urn:microsoft.com/office/officeart/2005/8/layout/hierarchy6"/>
    <dgm:cxn modelId="{03BFB0FA-0EE8-47A2-BE18-F3354C4EA5BD}" type="presOf" srcId="{C9A8B62B-5041-4B91-B57F-556AB688FA51}" destId="{1F578DAF-C003-418E-9802-4006E7DF7E38}" srcOrd="0" destOrd="0" presId="urn:microsoft.com/office/officeart/2005/8/layout/hierarchy6"/>
    <dgm:cxn modelId="{39BE2629-2959-48F5-88B4-1F2C8853E0C6}" type="presOf" srcId="{80466648-CE6C-4D31-B005-C1250E9A765E}" destId="{EEC58F0B-A34E-4275-B222-6827841E99FF}" srcOrd="0" destOrd="0" presId="urn:microsoft.com/office/officeart/2005/8/layout/hierarchy6"/>
    <dgm:cxn modelId="{33700C2C-7E96-42C4-84DE-F6F204006843}" type="presOf" srcId="{1EE1F69A-58E7-4B87-A1EE-350E939D7B73}" destId="{2654EEE4-C28E-4382-9421-57C13A649F48}" srcOrd="0" destOrd="0" presId="urn:microsoft.com/office/officeart/2005/8/layout/hierarchy6"/>
    <dgm:cxn modelId="{73E82551-59EB-42D5-A870-C9DF25DA01A8}" srcId="{C5D6092A-5191-4E52-8A28-0DB8FFEBC254}" destId="{66A8D0A5-7B68-4EFF-8F09-6872B71A6A46}" srcOrd="1" destOrd="0" parTransId="{07195ED4-588E-471A-BCA1-BB8D8F156CC6}" sibTransId="{595B21B7-CE2F-438C-BF3A-D7F458D3E352}"/>
    <dgm:cxn modelId="{B5F29FBE-A8C2-437D-A9E9-2E460AA901E8}" type="presOf" srcId="{F614D9C9-C441-4B42-80C9-D17BD793187E}" destId="{FA9F27E6-F3B3-430E-87C6-74F69141DD33}" srcOrd="0" destOrd="0" presId="urn:microsoft.com/office/officeart/2005/8/layout/hierarchy6"/>
    <dgm:cxn modelId="{59DE0313-B976-4313-B544-2AD906A007DC}" srcId="{A999A56E-A44A-4FE6-86E6-B119BA1C6CAA}" destId="{9D294AFA-18D9-4506-84CA-26521FFDC436}" srcOrd="5" destOrd="0" parTransId="{0F3FE2C1-77EF-4B38-B618-CD4B4832044E}" sibTransId="{8F334828-4E37-4DA8-94DE-FD55CD1238BF}"/>
    <dgm:cxn modelId="{FDEC246D-8916-4ACF-BD9B-26447B1B8F7B}" type="presOf" srcId="{C5D6092A-5191-4E52-8A28-0DB8FFEBC254}" destId="{BCA137C0-0A14-4F1D-8318-3EAC12DF779E}" srcOrd="0" destOrd="0" presId="urn:microsoft.com/office/officeart/2005/8/layout/hierarchy6"/>
    <dgm:cxn modelId="{55B14752-BD21-490C-BB56-F21CF74A7C06}" type="presOf" srcId="{46EFB158-BCD9-455B-8300-B57DC0DBEED5}" destId="{0BADCDAA-F925-4D40-BC47-E0F753350D7B}" srcOrd="0" destOrd="0" presId="urn:microsoft.com/office/officeart/2005/8/layout/hierarchy6"/>
    <dgm:cxn modelId="{36493103-076E-4BB2-86F4-03B81828705A}" type="presOf" srcId="{BE41EFF1-5665-4907-B0EC-08677B922246}" destId="{D1C16973-AECD-451B-9C23-4FEDD48EDD8E}" srcOrd="0" destOrd="0" presId="urn:microsoft.com/office/officeart/2005/8/layout/hierarchy6"/>
    <dgm:cxn modelId="{C2028F95-ABEC-4EB9-B03D-9BFC4F95518B}" type="presOf" srcId="{933DEBDF-9833-4568-A423-399769B70837}" destId="{125D9432-FE95-4903-AC88-F0E4B9200605}" srcOrd="0" destOrd="0" presId="urn:microsoft.com/office/officeart/2005/8/layout/hierarchy6"/>
    <dgm:cxn modelId="{20C6709F-5F86-4E7B-B0C3-FB036AD847F1}" srcId="{930D0708-9113-4886-AE92-F65D913B371E}" destId="{C7EC9279-9CDC-4FF5-9E94-1B6A9A246D9A}" srcOrd="0" destOrd="0" parTransId="{FE6693BC-E8FC-4136-BAB0-589D6C61599D}" sibTransId="{810F4EC3-AC96-477C-A045-8B43216B4855}"/>
    <dgm:cxn modelId="{E3299FC1-1BB8-43DF-B092-840AFE488B6E}" type="presOf" srcId="{6285E2B3-F5A5-44DE-B23B-BB6AABDCCA8D}" destId="{023940DB-1FD6-48CC-A887-32DA347CB83D}" srcOrd="0" destOrd="0" presId="urn:microsoft.com/office/officeart/2005/8/layout/hierarchy6"/>
    <dgm:cxn modelId="{C4802942-BE1E-4753-873F-01DAFF24CD66}" type="presOf" srcId="{D135E885-B744-4004-9E05-132B184DEBC8}" destId="{2BF41EAB-DFB3-4030-A169-9F0580B0A5BF}" srcOrd="0" destOrd="0" presId="urn:microsoft.com/office/officeart/2005/8/layout/hierarchy6"/>
    <dgm:cxn modelId="{F0B93064-4E37-4E46-AF69-66A83212EBC2}" srcId="{C7EC9279-9CDC-4FF5-9E94-1B6A9A246D9A}" destId="{C9A8B62B-5041-4B91-B57F-556AB688FA51}" srcOrd="0" destOrd="0" parTransId="{BEC7A5A6-36A2-478A-85EA-8D2790AA739E}" sibTransId="{3098B5EB-D7A8-442E-922B-DD8AF62F6C50}"/>
    <dgm:cxn modelId="{C4883DEB-B129-4039-81CE-6A07BBE216A8}" type="presOf" srcId="{B0D26D63-2A47-473E-A2CE-D1CC0E0F8B71}" destId="{B7142259-BE7D-49A5-8B1B-7948BD725E5F}" srcOrd="0" destOrd="0" presId="urn:microsoft.com/office/officeart/2005/8/layout/hierarchy6"/>
    <dgm:cxn modelId="{29F55832-A22C-4E69-B1E7-FD44B4ADFE85}" type="presOf" srcId="{94C22AA6-D798-4276-8DEA-B7D2461C1B53}" destId="{E33DD427-B9CF-423B-B7CF-A15594E346B7}" srcOrd="0" destOrd="0" presId="urn:microsoft.com/office/officeart/2005/8/layout/hierarchy6"/>
    <dgm:cxn modelId="{4F8941E6-D0BA-441C-8DA2-63340E523B7E}" type="presOf" srcId="{CDD3ECB3-2E86-4562-8033-6B34C282FF65}" destId="{0B792E9F-620B-4150-9E8E-5448DF0E9146}" srcOrd="0" destOrd="0" presId="urn:microsoft.com/office/officeart/2005/8/layout/hierarchy6"/>
    <dgm:cxn modelId="{98D09225-4C08-4E8A-8131-37418F259CCE}" srcId="{2A0AC147-AF97-4244-87C7-2AD4645E777A}" destId="{B5DEE3B4-3F40-4CDE-BC00-0E3F5D5A50BD}" srcOrd="0" destOrd="0" parTransId="{D135E885-B744-4004-9E05-132B184DEBC8}" sibTransId="{05B61B1C-5BB0-432E-8735-9BD85E93598F}"/>
    <dgm:cxn modelId="{1C21B10A-1409-445F-AC81-70153710D4D8}" type="presOf" srcId="{9D294AFA-18D9-4506-84CA-26521FFDC436}" destId="{3A539624-5FE9-4A09-B250-40AD97C9A643}" srcOrd="1" destOrd="0" presId="urn:microsoft.com/office/officeart/2005/8/layout/hierarchy6"/>
    <dgm:cxn modelId="{CAA881BA-8725-4820-BB0B-52080CD60321}" type="presOf" srcId="{C23CE17A-9D96-4D48-9B86-588BC2793DE0}" destId="{7CB0721B-710E-46C4-8759-3CC042CF51FB}" srcOrd="0" destOrd="0" presId="urn:microsoft.com/office/officeart/2005/8/layout/hierarchy6"/>
    <dgm:cxn modelId="{29E7244D-DA7A-4AB4-A416-D4B9D0B9B616}" type="presOf" srcId="{6B4CA49D-FC99-4950-93EE-9527141FD1C7}" destId="{69D76EAA-8515-4593-A9B6-7D9168A07679}" srcOrd="0" destOrd="0" presId="urn:microsoft.com/office/officeart/2005/8/layout/hierarchy6"/>
    <dgm:cxn modelId="{FFA3D950-4974-49C8-B8E2-48C34319806A}" srcId="{A999A56E-A44A-4FE6-86E6-B119BA1C6CAA}" destId="{308786C4-7AC5-48FB-8DDF-B77F242856FC}" srcOrd="2" destOrd="0" parTransId="{A02F76F7-4BC1-4772-95BD-426AB46D1F5A}" sibTransId="{BC09748B-CE8B-4111-8B6A-DC08498F27A2}"/>
    <dgm:cxn modelId="{F11E83AE-3B79-45B9-A1B3-2B45E79596ED}" srcId="{B5DEE3B4-3F40-4CDE-BC00-0E3F5D5A50BD}" destId="{7965EC71-7E5E-4B1F-B6B9-B2163B672676}" srcOrd="1" destOrd="0" parTransId="{464EEB02-D5BA-45E8-9029-FADB88CA2FB9}" sibTransId="{23E410B3-11B0-4DAD-9457-F49FA0D7C9C4}"/>
    <dgm:cxn modelId="{DB451C20-5CD4-46A2-BA8E-2E8EC1983835}" type="presOf" srcId="{7965EC71-7E5E-4B1F-B6B9-B2163B672676}" destId="{AE9543F9-076B-4814-866A-85466D17C681}" srcOrd="0" destOrd="0" presId="urn:microsoft.com/office/officeart/2005/8/layout/hierarchy6"/>
    <dgm:cxn modelId="{7EC79363-C4A6-4240-A526-A1754B13A195}" type="presOf" srcId="{07A84B2A-DF16-4CA4-8F95-833F893D4DAD}" destId="{B3E2EB4C-A90E-4E2D-9E87-BFB8112B3FDA}" srcOrd="0" destOrd="0" presId="urn:microsoft.com/office/officeart/2005/8/layout/hierarchy6"/>
    <dgm:cxn modelId="{3826D06A-FF86-4DF0-9118-F74C83ABF916}" type="presOf" srcId="{4D8EFEF5-8790-4370-A006-31DE3F32E823}" destId="{01E8E664-9848-4D00-9981-15405B715C68}" srcOrd="1" destOrd="0" presId="urn:microsoft.com/office/officeart/2005/8/layout/hierarchy6"/>
    <dgm:cxn modelId="{F6C83F97-C782-44F2-A473-F08B82D7CF3D}" srcId="{6285E2B3-F5A5-44DE-B23B-BB6AABDCCA8D}" destId="{3EDF5A9E-90C6-409C-9085-8178EC64025C}" srcOrd="1" destOrd="0" parTransId="{8F87F88D-8DDB-4AB4-9E2B-CDD56AA461A5}" sibTransId="{C9CBE94B-F96F-47B5-8D64-5A150F0A0FAF}"/>
    <dgm:cxn modelId="{65A19591-E554-426E-9F3C-D87B25529EA1}" srcId="{1D091069-7964-4A63-9594-68A089F69DA1}" destId="{6285E2B3-F5A5-44DE-B23B-BB6AABDCCA8D}" srcOrd="1" destOrd="0" parTransId="{CDF9C55A-6855-4EC2-AF17-CB7276CEBC5A}" sibTransId="{7E557A54-237F-4833-985D-D27DDF2BC5E9}"/>
    <dgm:cxn modelId="{7C74BEB0-6061-45A2-9E43-27A502589618}" srcId="{BD3EE4A4-8DCB-4648-8A1D-F8AC3D030557}" destId="{B0D26D63-2A47-473E-A2CE-D1CC0E0F8B71}" srcOrd="0" destOrd="0" parTransId="{933DEBDF-9833-4568-A423-399769B70837}" sibTransId="{92319EEE-66B1-42AE-898B-5310B6FB6BEF}"/>
    <dgm:cxn modelId="{28FD3D11-1AE6-4BE2-924E-E2DB7DE90B5C}" srcId="{A999A56E-A44A-4FE6-86E6-B119BA1C6CAA}" destId="{1E11CD52-B60C-4CFE-B0A7-1AEFFD3B531A}" srcOrd="4" destOrd="0" parTransId="{C0548CC2-6E43-4E36-AF9E-870776C70C20}" sibTransId="{838D3E9C-7A9A-444F-AA0B-A14D91C1439E}"/>
    <dgm:cxn modelId="{FE20AA74-2332-45B0-BCFA-D4CEBBF674CD}" srcId="{3EDF5A9E-90C6-409C-9085-8178EC64025C}" destId="{C1602592-03ED-46F5-B592-5AA8A862D408}" srcOrd="1" destOrd="0" parTransId="{046AE205-2442-4C10-BA4E-83E5A7C49424}" sibTransId="{0D482463-68C3-4D6C-94D1-8FCF81046BF6}"/>
    <dgm:cxn modelId="{E0B42AB2-47FD-4038-804A-D7D48B28C1E2}" srcId="{90F8D994-C387-4EDE-A09E-5EC8F2D49F49}" destId="{BD3EE4A4-8DCB-4648-8A1D-F8AC3D030557}" srcOrd="1" destOrd="0" parTransId="{F614D9C9-C441-4B42-80C9-D17BD793187E}" sibTransId="{F7EAFA73-40D4-4562-BA97-B52E029FB77B}"/>
    <dgm:cxn modelId="{D5FDA814-5B29-46A0-8DF4-47322BC42706}" type="presOf" srcId="{87A631E4-C13F-4E0C-B9AD-16E806A6A68E}" destId="{5791DFC6-7E6D-461E-8668-54CC38BD9554}" srcOrd="0" destOrd="0" presId="urn:microsoft.com/office/officeart/2005/8/layout/hierarchy6"/>
    <dgm:cxn modelId="{1CEA60F8-ABCB-467C-A82F-B2BD12ED1D64}" type="presOf" srcId="{E4AFA791-5B14-4E19-A4D4-ADE45366BFC9}" destId="{23B35687-B617-4B33-AC0F-A6904D564C96}" srcOrd="0" destOrd="0" presId="urn:microsoft.com/office/officeart/2005/8/layout/hierarchy6"/>
    <dgm:cxn modelId="{0C10EDF5-19D9-43E1-A7DC-CFB369CD4980}" type="presOf" srcId="{4D8EFEF5-8790-4370-A006-31DE3F32E823}" destId="{D8B3C9A4-3485-4F72-8AE4-35AD74D345A5}" srcOrd="0" destOrd="0" presId="urn:microsoft.com/office/officeart/2005/8/layout/hierarchy6"/>
    <dgm:cxn modelId="{BE3CCC41-6C92-4D0E-8007-FDA23C122364}" type="presOf" srcId="{C7EC9279-9CDC-4FF5-9E94-1B6A9A246D9A}" destId="{A89DDC6D-A85F-4B4E-BA33-63D6A0E01539}" srcOrd="0" destOrd="0" presId="urn:microsoft.com/office/officeart/2005/8/layout/hierarchy6"/>
    <dgm:cxn modelId="{D1CEF71A-E226-4EED-A99C-BF4FB4A7315A}" type="presOf" srcId="{66A8D0A5-7B68-4EFF-8F09-6872B71A6A46}" destId="{DEB03590-E357-4130-B000-3D048E87773A}" srcOrd="0" destOrd="0" presId="urn:microsoft.com/office/officeart/2005/8/layout/hierarchy6"/>
    <dgm:cxn modelId="{A7CF96FD-9E2D-4053-891E-DA6A883F9AEB}" type="presOf" srcId="{BEC7A5A6-36A2-478A-85EA-8D2790AA739E}" destId="{5A2EDD47-42CC-49F5-B28B-B68B739ABA07}" srcOrd="0" destOrd="0" presId="urn:microsoft.com/office/officeart/2005/8/layout/hierarchy6"/>
    <dgm:cxn modelId="{76776023-59EE-41D4-8076-5FA315523516}" type="presOf" srcId="{8F87F88D-8DDB-4AB4-9E2B-CDD56AA461A5}" destId="{75D13041-252F-49CD-A505-74BDF029D4D4}" srcOrd="0" destOrd="0" presId="urn:microsoft.com/office/officeart/2005/8/layout/hierarchy6"/>
    <dgm:cxn modelId="{46702E59-FFAF-455C-AFC4-0DEF69E103EE}" type="presParOf" srcId="{C0B2F2C7-C0DE-42B2-98D6-EF58CA847460}" destId="{04DED68C-256B-4F98-A98C-55B76D3333C4}" srcOrd="0" destOrd="0" presId="urn:microsoft.com/office/officeart/2005/8/layout/hierarchy6"/>
    <dgm:cxn modelId="{8235F7AF-D5C5-45CD-B276-E4084D10476D}" type="presParOf" srcId="{04DED68C-256B-4F98-A98C-55B76D3333C4}" destId="{19ABCE26-6EB3-4D0F-947F-6DFA5BC3490E}" srcOrd="0" destOrd="0" presId="urn:microsoft.com/office/officeart/2005/8/layout/hierarchy6"/>
    <dgm:cxn modelId="{AF4289DA-08AB-4FCD-9471-DD2C51CBBB48}" type="presParOf" srcId="{04DED68C-256B-4F98-A98C-55B76D3333C4}" destId="{D5D96175-A3D7-4C5C-B9E0-18E3CFC94797}" srcOrd="1" destOrd="0" presId="urn:microsoft.com/office/officeart/2005/8/layout/hierarchy6"/>
    <dgm:cxn modelId="{D4E67807-156C-4BA4-AD3D-3E152A833977}" type="presParOf" srcId="{D5D96175-A3D7-4C5C-B9E0-18E3CFC94797}" destId="{6B58C1C9-199D-4D27-8F49-66A60BF8E285}" srcOrd="0" destOrd="0" presId="urn:microsoft.com/office/officeart/2005/8/layout/hierarchy6"/>
    <dgm:cxn modelId="{1C3E6552-5408-4597-96CC-40A5C8341FC9}" type="presParOf" srcId="{6B58C1C9-199D-4D27-8F49-66A60BF8E285}" destId="{0F8C7206-7C9C-4A24-A57F-6D63500AA238}" srcOrd="0" destOrd="0" presId="urn:microsoft.com/office/officeart/2005/8/layout/hierarchy6"/>
    <dgm:cxn modelId="{7E799517-5B78-4037-9876-77AAC76555C8}" type="presParOf" srcId="{6B58C1C9-199D-4D27-8F49-66A60BF8E285}" destId="{8C9D4953-AEB8-4B76-B91A-C8821C159557}" srcOrd="1" destOrd="0" presId="urn:microsoft.com/office/officeart/2005/8/layout/hierarchy6"/>
    <dgm:cxn modelId="{1A82AD31-A66F-4636-979A-B384CF6D610B}" type="presParOf" srcId="{8C9D4953-AEB8-4B76-B91A-C8821C159557}" destId="{2BF41EAB-DFB3-4030-A169-9F0580B0A5BF}" srcOrd="0" destOrd="0" presId="urn:microsoft.com/office/officeart/2005/8/layout/hierarchy6"/>
    <dgm:cxn modelId="{2573F5B0-C6CD-4DFE-AE62-6E120B3986D2}" type="presParOf" srcId="{8C9D4953-AEB8-4B76-B91A-C8821C159557}" destId="{0E3A9BB8-7513-453A-BB85-14FF9C8F1F82}" srcOrd="1" destOrd="0" presId="urn:microsoft.com/office/officeart/2005/8/layout/hierarchy6"/>
    <dgm:cxn modelId="{D8842140-6AC2-4541-A0EF-5475211E8BA2}" type="presParOf" srcId="{0E3A9BB8-7513-453A-BB85-14FF9C8F1F82}" destId="{9783E1B6-CD0C-4422-9C07-C6EC50FFF983}" srcOrd="0" destOrd="0" presId="urn:microsoft.com/office/officeart/2005/8/layout/hierarchy6"/>
    <dgm:cxn modelId="{676C8A49-BA94-44FA-BC05-378BEE267985}" type="presParOf" srcId="{0E3A9BB8-7513-453A-BB85-14FF9C8F1F82}" destId="{522CEA07-ECD3-4D47-8FD5-245AE9A6E73F}" srcOrd="1" destOrd="0" presId="urn:microsoft.com/office/officeart/2005/8/layout/hierarchy6"/>
    <dgm:cxn modelId="{D5B9B2ED-7643-4C57-A14D-B49D261A37B5}" type="presParOf" srcId="{522CEA07-ECD3-4D47-8FD5-245AE9A6E73F}" destId="{0B792E9F-620B-4150-9E8E-5448DF0E9146}" srcOrd="0" destOrd="0" presId="urn:microsoft.com/office/officeart/2005/8/layout/hierarchy6"/>
    <dgm:cxn modelId="{9C5888CE-9024-42DE-BFAC-9526CBDCCC7F}" type="presParOf" srcId="{522CEA07-ECD3-4D47-8FD5-245AE9A6E73F}" destId="{86880215-869D-47E0-BD7F-09B4F7987C0B}" srcOrd="1" destOrd="0" presId="urn:microsoft.com/office/officeart/2005/8/layout/hierarchy6"/>
    <dgm:cxn modelId="{A94D75C6-584E-4F3B-A54C-3125D379B5CF}" type="presParOf" srcId="{86880215-869D-47E0-BD7F-09B4F7987C0B}" destId="{C5DA3890-BDA5-4773-8D6C-EC5AEDE21BF7}" srcOrd="0" destOrd="0" presId="urn:microsoft.com/office/officeart/2005/8/layout/hierarchy6"/>
    <dgm:cxn modelId="{4F4D4679-6C7F-4D62-8FA9-5B92D33A25E2}" type="presParOf" srcId="{86880215-869D-47E0-BD7F-09B4F7987C0B}" destId="{1BCDF095-ADBF-4BEC-9B18-3BCF7024537D}" srcOrd="1" destOrd="0" presId="urn:microsoft.com/office/officeart/2005/8/layout/hierarchy6"/>
    <dgm:cxn modelId="{C3F144AC-E926-4CE3-8822-40307B13E480}" type="presParOf" srcId="{1BCDF095-ADBF-4BEC-9B18-3BCF7024537D}" destId="{ACB0E07B-5FD4-4187-9B23-04A6B625E0A8}" srcOrd="0" destOrd="0" presId="urn:microsoft.com/office/officeart/2005/8/layout/hierarchy6"/>
    <dgm:cxn modelId="{C0589513-33FF-48F9-B78D-BCCDFD657A0C}" type="presParOf" srcId="{1BCDF095-ADBF-4BEC-9B18-3BCF7024537D}" destId="{B1E97ECD-B476-4907-A215-2E1CC44F96CA}" srcOrd="1" destOrd="0" presId="urn:microsoft.com/office/officeart/2005/8/layout/hierarchy6"/>
    <dgm:cxn modelId="{F7086BE1-5E69-40E1-AA7A-9728C9953931}" type="presParOf" srcId="{B1E97ECD-B476-4907-A215-2E1CC44F96CA}" destId="{A89DDC6D-A85F-4B4E-BA33-63D6A0E01539}" srcOrd="0" destOrd="0" presId="urn:microsoft.com/office/officeart/2005/8/layout/hierarchy6"/>
    <dgm:cxn modelId="{313854C2-FE96-4C96-9DE9-8EF5AB035BF2}" type="presParOf" srcId="{B1E97ECD-B476-4907-A215-2E1CC44F96CA}" destId="{41F2F885-46E6-4AD2-AF03-FC55569FF338}" srcOrd="1" destOrd="0" presId="urn:microsoft.com/office/officeart/2005/8/layout/hierarchy6"/>
    <dgm:cxn modelId="{C50450D1-F9CB-460B-AF5B-449B1177C3B2}" type="presParOf" srcId="{41F2F885-46E6-4AD2-AF03-FC55569FF338}" destId="{5A2EDD47-42CC-49F5-B28B-B68B739ABA07}" srcOrd="0" destOrd="0" presId="urn:microsoft.com/office/officeart/2005/8/layout/hierarchy6"/>
    <dgm:cxn modelId="{59F0EE16-10C3-4870-9379-509DA52994AB}" type="presParOf" srcId="{41F2F885-46E6-4AD2-AF03-FC55569FF338}" destId="{A9C44350-F389-493C-8DC6-DC12F7CA5513}" srcOrd="1" destOrd="0" presId="urn:microsoft.com/office/officeart/2005/8/layout/hierarchy6"/>
    <dgm:cxn modelId="{8756F2AF-6AF0-44F7-A875-ADB63F483853}" type="presParOf" srcId="{A9C44350-F389-493C-8DC6-DC12F7CA5513}" destId="{1F578DAF-C003-418E-9802-4006E7DF7E38}" srcOrd="0" destOrd="0" presId="urn:microsoft.com/office/officeart/2005/8/layout/hierarchy6"/>
    <dgm:cxn modelId="{FD5DA441-5062-482B-BC62-0EA9B4907DA4}" type="presParOf" srcId="{A9C44350-F389-493C-8DC6-DC12F7CA5513}" destId="{1BE57778-DB47-45D6-BC4E-F983191ED8BC}" srcOrd="1" destOrd="0" presId="urn:microsoft.com/office/officeart/2005/8/layout/hierarchy6"/>
    <dgm:cxn modelId="{01079654-25E0-4C44-AF05-F67D42BC9AF7}" type="presParOf" srcId="{41F2F885-46E6-4AD2-AF03-FC55569FF338}" destId="{5791DFC6-7E6D-461E-8668-54CC38BD9554}" srcOrd="2" destOrd="0" presId="urn:microsoft.com/office/officeart/2005/8/layout/hierarchy6"/>
    <dgm:cxn modelId="{A1DDEEE7-5FA1-4155-B886-DE8095A3A1C5}" type="presParOf" srcId="{41F2F885-46E6-4AD2-AF03-FC55569FF338}" destId="{22F05119-D04F-41D5-9623-A61D1355910B}" srcOrd="3" destOrd="0" presId="urn:microsoft.com/office/officeart/2005/8/layout/hierarchy6"/>
    <dgm:cxn modelId="{26FC9465-FCB0-48C7-9214-7A2371DE314B}" type="presParOf" srcId="{22F05119-D04F-41D5-9623-A61D1355910B}" destId="{FC7F013D-2880-4928-BAC3-53A8C9CBF7BD}" srcOrd="0" destOrd="0" presId="urn:microsoft.com/office/officeart/2005/8/layout/hierarchy6"/>
    <dgm:cxn modelId="{3F108475-D672-417B-8C8C-ED41EE2EC441}" type="presParOf" srcId="{22F05119-D04F-41D5-9623-A61D1355910B}" destId="{EBE7BEFD-B003-46BC-AB19-28CDF7A3A2F5}" srcOrd="1" destOrd="0" presId="urn:microsoft.com/office/officeart/2005/8/layout/hierarchy6"/>
    <dgm:cxn modelId="{72CA763C-2904-44F2-AFDE-5F5F66F89538}" type="presParOf" srcId="{1BCDF095-ADBF-4BEC-9B18-3BCF7024537D}" destId="{17C4F12C-3F0E-4417-8289-1F7F1BFE6EFA}" srcOrd="2" destOrd="0" presId="urn:microsoft.com/office/officeart/2005/8/layout/hierarchy6"/>
    <dgm:cxn modelId="{ADD250C0-D5BE-463B-9AB4-264E0B87D2A4}" type="presParOf" srcId="{1BCDF095-ADBF-4BEC-9B18-3BCF7024537D}" destId="{8FFE7E7B-6C4F-4D7D-AA6A-409FD24076FD}" srcOrd="3" destOrd="0" presId="urn:microsoft.com/office/officeart/2005/8/layout/hierarchy6"/>
    <dgm:cxn modelId="{957BDA15-F2A6-46D5-82D8-376206200180}" type="presParOf" srcId="{8FFE7E7B-6C4F-4D7D-AA6A-409FD24076FD}" destId="{C85646CE-52BF-4C28-9129-4C360C80DF7D}" srcOrd="0" destOrd="0" presId="urn:microsoft.com/office/officeart/2005/8/layout/hierarchy6"/>
    <dgm:cxn modelId="{FCE9C0C0-2CDF-46ED-BFF3-34E565665D5F}" type="presParOf" srcId="{8FFE7E7B-6C4F-4D7D-AA6A-409FD24076FD}" destId="{BBBC8789-C256-4576-AB8D-6244B27880FA}" srcOrd="1" destOrd="0" presId="urn:microsoft.com/office/officeart/2005/8/layout/hierarchy6"/>
    <dgm:cxn modelId="{0E4068F3-DEFF-426A-BD51-8A818041C7E6}" type="presParOf" srcId="{522CEA07-ECD3-4D47-8FD5-245AE9A6E73F}" destId="{99857634-4D30-4BDB-B31C-DE05EAA9A256}" srcOrd="2" destOrd="0" presId="urn:microsoft.com/office/officeart/2005/8/layout/hierarchy6"/>
    <dgm:cxn modelId="{CFD1FBB3-5E6F-4301-8BCA-2A93CCE13A88}" type="presParOf" srcId="{522CEA07-ECD3-4D47-8FD5-245AE9A6E73F}" destId="{94560A2C-189F-4321-B10D-486369255B40}" srcOrd="3" destOrd="0" presId="urn:microsoft.com/office/officeart/2005/8/layout/hierarchy6"/>
    <dgm:cxn modelId="{9882A20A-4507-4FEB-8F81-7040A6C56EA6}" type="presParOf" srcId="{94560A2C-189F-4321-B10D-486369255B40}" destId="{AE9543F9-076B-4814-866A-85466D17C681}" srcOrd="0" destOrd="0" presId="urn:microsoft.com/office/officeart/2005/8/layout/hierarchy6"/>
    <dgm:cxn modelId="{3983A3B8-9EB0-4988-A154-62375C67A402}" type="presParOf" srcId="{94560A2C-189F-4321-B10D-486369255B40}" destId="{9ED9269F-94BF-4904-88E1-9DF886AF3E3E}" srcOrd="1" destOrd="0" presId="urn:microsoft.com/office/officeart/2005/8/layout/hierarchy6"/>
    <dgm:cxn modelId="{72D4363F-65ED-4A2C-95CC-0B6EE36BB311}" type="presParOf" srcId="{8C9D4953-AEB8-4B76-B91A-C8821C159557}" destId="{69D76EAA-8515-4593-A9B6-7D9168A07679}" srcOrd="2" destOrd="0" presId="urn:microsoft.com/office/officeart/2005/8/layout/hierarchy6"/>
    <dgm:cxn modelId="{995F7DBE-3603-407D-9084-A16CC5079B18}" type="presParOf" srcId="{8C9D4953-AEB8-4B76-B91A-C8821C159557}" destId="{1B93F555-7CB8-418A-A367-070DCD55121B}" srcOrd="3" destOrd="0" presId="urn:microsoft.com/office/officeart/2005/8/layout/hierarchy6"/>
    <dgm:cxn modelId="{D3460BA5-0CEE-45C3-92AE-6D80FBC9D0DF}" type="presParOf" srcId="{1B93F555-7CB8-418A-A367-070DCD55121B}" destId="{9BFD20E8-D272-4036-8F24-400CCBCCB397}" srcOrd="0" destOrd="0" presId="urn:microsoft.com/office/officeart/2005/8/layout/hierarchy6"/>
    <dgm:cxn modelId="{ECA89B33-6526-4B4B-8E35-1603244D84C4}" type="presParOf" srcId="{1B93F555-7CB8-418A-A367-070DCD55121B}" destId="{8A2BC0E6-BBD3-4885-B989-1D014F56C358}" srcOrd="1" destOrd="0" presId="urn:microsoft.com/office/officeart/2005/8/layout/hierarchy6"/>
    <dgm:cxn modelId="{349D94A2-479C-45D4-9423-249B9D753D02}" type="presParOf" srcId="{8A2BC0E6-BBD3-4885-B989-1D014F56C358}" destId="{BEF87AF5-2E86-41DA-B2BD-A79C8C6B6738}" srcOrd="0" destOrd="0" presId="urn:microsoft.com/office/officeart/2005/8/layout/hierarchy6"/>
    <dgm:cxn modelId="{795F8EE9-A802-4289-A68A-67B420D99217}" type="presParOf" srcId="{8A2BC0E6-BBD3-4885-B989-1D014F56C358}" destId="{2C729DD5-DCFD-49BD-8E03-6A01488104D7}" srcOrd="1" destOrd="0" presId="urn:microsoft.com/office/officeart/2005/8/layout/hierarchy6"/>
    <dgm:cxn modelId="{82149B2F-F525-4952-91D3-64F005E763B0}" type="presParOf" srcId="{2C729DD5-DCFD-49BD-8E03-6A01488104D7}" destId="{DF006899-E832-4677-946D-F70E05BCB7BA}" srcOrd="0" destOrd="0" presId="urn:microsoft.com/office/officeart/2005/8/layout/hierarchy6"/>
    <dgm:cxn modelId="{4EF86268-B338-4DFD-8792-C319CCE2A65F}" type="presParOf" srcId="{2C729DD5-DCFD-49BD-8E03-6A01488104D7}" destId="{8147C141-83D9-4B23-AC4E-E47E40493684}" srcOrd="1" destOrd="0" presId="urn:microsoft.com/office/officeart/2005/8/layout/hierarchy6"/>
    <dgm:cxn modelId="{D59E25D3-6253-4990-9CB0-4AE8E408738E}" type="presParOf" srcId="{8147C141-83D9-4B23-AC4E-E47E40493684}" destId="{EEC58F0B-A34E-4275-B222-6827841E99FF}" srcOrd="0" destOrd="0" presId="urn:microsoft.com/office/officeart/2005/8/layout/hierarchy6"/>
    <dgm:cxn modelId="{9E661447-0B12-4DAD-A822-7AE0A5451A4A}" type="presParOf" srcId="{8147C141-83D9-4B23-AC4E-E47E40493684}" destId="{E5ED2896-19BE-4EA8-9EA7-E537C385967F}" srcOrd="1" destOrd="0" presId="urn:microsoft.com/office/officeart/2005/8/layout/hierarchy6"/>
    <dgm:cxn modelId="{34596CFD-7F3E-45F3-9299-B308F2D0384F}" type="presParOf" srcId="{E5ED2896-19BE-4EA8-9EA7-E537C385967F}" destId="{6148D11A-1641-4599-908C-37B04561CECC}" srcOrd="0" destOrd="0" presId="urn:microsoft.com/office/officeart/2005/8/layout/hierarchy6"/>
    <dgm:cxn modelId="{A227F4CA-D408-40D8-A9B2-8FD8F6379644}" type="presParOf" srcId="{E5ED2896-19BE-4EA8-9EA7-E537C385967F}" destId="{BA2B6B98-2C0B-4F12-8C1D-8585EA788016}" srcOrd="1" destOrd="0" presId="urn:microsoft.com/office/officeart/2005/8/layout/hierarchy6"/>
    <dgm:cxn modelId="{43B4432C-D043-4611-BDE8-C9BF56EB2DED}" type="presParOf" srcId="{BA2B6B98-2C0B-4F12-8C1D-8585EA788016}" destId="{CD8AD23F-28C5-4DF8-9316-3BFA0C2CAA93}" srcOrd="0" destOrd="0" presId="urn:microsoft.com/office/officeart/2005/8/layout/hierarchy6"/>
    <dgm:cxn modelId="{245B5566-75AE-4FA9-A348-F68CC4FEF2DC}" type="presParOf" srcId="{BA2B6B98-2C0B-4F12-8C1D-8585EA788016}" destId="{1CB04FF6-AF79-440E-98B5-583FE2350E5F}" srcOrd="1" destOrd="0" presId="urn:microsoft.com/office/officeart/2005/8/layout/hierarchy6"/>
    <dgm:cxn modelId="{29E32033-3FFE-4247-88B0-B204BC311293}" type="presParOf" srcId="{1CB04FF6-AF79-440E-98B5-583FE2350E5F}" destId="{D813138E-8B2D-4488-AD24-7F7E93239EA1}" srcOrd="0" destOrd="0" presId="urn:microsoft.com/office/officeart/2005/8/layout/hierarchy6"/>
    <dgm:cxn modelId="{80EECD3D-CCF1-448C-A758-7E231D7218D2}" type="presParOf" srcId="{1CB04FF6-AF79-440E-98B5-583FE2350E5F}" destId="{18803D8F-7FEF-43DE-BEF2-F7EE588AFB7D}" srcOrd="1" destOrd="0" presId="urn:microsoft.com/office/officeart/2005/8/layout/hierarchy6"/>
    <dgm:cxn modelId="{4F438D1B-BF84-43B4-8F6B-2E7966060D6E}" type="presParOf" srcId="{BA2B6B98-2C0B-4F12-8C1D-8585EA788016}" destId="{B3E2EB4C-A90E-4E2D-9E87-BFB8112B3FDA}" srcOrd="2" destOrd="0" presId="urn:microsoft.com/office/officeart/2005/8/layout/hierarchy6"/>
    <dgm:cxn modelId="{83F86D12-B7FF-4934-8DF8-E5EA4A73646C}" type="presParOf" srcId="{BA2B6B98-2C0B-4F12-8C1D-8585EA788016}" destId="{37B26AAB-D19A-40D1-A974-5B6529D8BADC}" srcOrd="3" destOrd="0" presId="urn:microsoft.com/office/officeart/2005/8/layout/hierarchy6"/>
    <dgm:cxn modelId="{ED1833CB-9C93-42DE-8D20-6ED62F0A6E25}" type="presParOf" srcId="{37B26AAB-D19A-40D1-A974-5B6529D8BADC}" destId="{23B35687-B617-4B33-AC0F-A6904D564C96}" srcOrd="0" destOrd="0" presId="urn:microsoft.com/office/officeart/2005/8/layout/hierarchy6"/>
    <dgm:cxn modelId="{6EB77A45-4E9E-45ED-9F4F-6D1612679E66}" type="presParOf" srcId="{37B26AAB-D19A-40D1-A974-5B6529D8BADC}" destId="{D9A4CEEC-7D0E-43D0-A60E-D28F961ECFEB}" srcOrd="1" destOrd="0" presId="urn:microsoft.com/office/officeart/2005/8/layout/hierarchy6"/>
    <dgm:cxn modelId="{CB88690D-5112-4194-8BF6-99E53387EC41}" type="presParOf" srcId="{8147C141-83D9-4B23-AC4E-E47E40493684}" destId="{FA9F27E6-F3B3-430E-87C6-74F69141DD33}" srcOrd="2" destOrd="0" presId="urn:microsoft.com/office/officeart/2005/8/layout/hierarchy6"/>
    <dgm:cxn modelId="{895073AD-3C2B-4278-9839-B852C5CA60C4}" type="presParOf" srcId="{8147C141-83D9-4B23-AC4E-E47E40493684}" destId="{7D410E8D-D331-45DD-980B-3821E567FCF2}" srcOrd="3" destOrd="0" presId="urn:microsoft.com/office/officeart/2005/8/layout/hierarchy6"/>
    <dgm:cxn modelId="{E9800EF9-3EB0-481F-A155-3806C7BADBDC}" type="presParOf" srcId="{7D410E8D-D331-45DD-980B-3821E567FCF2}" destId="{F42E1FA8-C92A-4358-A8D3-DF6AB7F165DD}" srcOrd="0" destOrd="0" presId="urn:microsoft.com/office/officeart/2005/8/layout/hierarchy6"/>
    <dgm:cxn modelId="{4A2157E6-4D54-4BDE-A740-B5C2BD916C0A}" type="presParOf" srcId="{7D410E8D-D331-45DD-980B-3821E567FCF2}" destId="{868BF247-5A4D-420D-BCEE-60E95B01F66C}" srcOrd="1" destOrd="0" presId="urn:microsoft.com/office/officeart/2005/8/layout/hierarchy6"/>
    <dgm:cxn modelId="{B34E4672-0238-41AF-BFD2-1536DE131AB6}" type="presParOf" srcId="{868BF247-5A4D-420D-BCEE-60E95B01F66C}" destId="{125D9432-FE95-4903-AC88-F0E4B9200605}" srcOrd="0" destOrd="0" presId="urn:microsoft.com/office/officeart/2005/8/layout/hierarchy6"/>
    <dgm:cxn modelId="{81D8F82D-786F-4356-8CDD-7A3C86112DF0}" type="presParOf" srcId="{868BF247-5A4D-420D-BCEE-60E95B01F66C}" destId="{B6A5EDE1-D73E-4F97-802A-D445D4F91C7F}" srcOrd="1" destOrd="0" presId="urn:microsoft.com/office/officeart/2005/8/layout/hierarchy6"/>
    <dgm:cxn modelId="{FA637B73-2ED5-40EB-87F3-715C89733D6E}" type="presParOf" srcId="{B6A5EDE1-D73E-4F97-802A-D445D4F91C7F}" destId="{B7142259-BE7D-49A5-8B1B-7948BD725E5F}" srcOrd="0" destOrd="0" presId="urn:microsoft.com/office/officeart/2005/8/layout/hierarchy6"/>
    <dgm:cxn modelId="{D44BA2C5-5E6E-411F-83E8-A188C133B256}" type="presParOf" srcId="{B6A5EDE1-D73E-4F97-802A-D445D4F91C7F}" destId="{0174D301-68EF-4E8C-BF28-63066B073525}" srcOrd="1" destOrd="0" presId="urn:microsoft.com/office/officeart/2005/8/layout/hierarchy6"/>
    <dgm:cxn modelId="{4654B482-43C3-4A0F-98DB-72BF172B4B35}" type="presParOf" srcId="{868BF247-5A4D-420D-BCEE-60E95B01F66C}" destId="{D1C16973-AECD-451B-9C23-4FEDD48EDD8E}" srcOrd="2" destOrd="0" presId="urn:microsoft.com/office/officeart/2005/8/layout/hierarchy6"/>
    <dgm:cxn modelId="{4E16A651-31A4-4A08-BEAE-3804B1367362}" type="presParOf" srcId="{868BF247-5A4D-420D-BCEE-60E95B01F66C}" destId="{3035781E-85B4-4CCC-95CF-6B7A7DBEFCA1}" srcOrd="3" destOrd="0" presId="urn:microsoft.com/office/officeart/2005/8/layout/hierarchy6"/>
    <dgm:cxn modelId="{BAAD447A-17A8-423C-A4B3-63BA574B6EFA}" type="presParOf" srcId="{3035781E-85B4-4CCC-95CF-6B7A7DBEFCA1}" destId="{0FD33B24-DF6D-4FE9-AD49-0F7F24AE0C0A}" srcOrd="0" destOrd="0" presId="urn:microsoft.com/office/officeart/2005/8/layout/hierarchy6"/>
    <dgm:cxn modelId="{E2D27933-4C5F-46F2-9272-790BA9A90602}" type="presParOf" srcId="{3035781E-85B4-4CCC-95CF-6B7A7DBEFCA1}" destId="{3CFD1777-A268-475B-A1C7-843B84C2FB83}" srcOrd="1" destOrd="0" presId="urn:microsoft.com/office/officeart/2005/8/layout/hierarchy6"/>
    <dgm:cxn modelId="{5AFC9A56-597F-4681-ACBE-2E84BD75EF7D}" type="presParOf" srcId="{8A2BC0E6-BBD3-4885-B989-1D014F56C358}" destId="{3275AC5C-15CC-4AB9-92E4-C746B9F97E51}" srcOrd="2" destOrd="0" presId="urn:microsoft.com/office/officeart/2005/8/layout/hierarchy6"/>
    <dgm:cxn modelId="{91883793-E0B5-4D75-99C1-4B655284F380}" type="presParOf" srcId="{8A2BC0E6-BBD3-4885-B989-1D014F56C358}" destId="{F1A58C12-9BC3-4F6F-A19F-DF82D43D3178}" srcOrd="3" destOrd="0" presId="urn:microsoft.com/office/officeart/2005/8/layout/hierarchy6"/>
    <dgm:cxn modelId="{9E98EDD0-7A5A-4845-A0D9-B950837BC4B5}" type="presParOf" srcId="{F1A58C12-9BC3-4F6F-A19F-DF82D43D3178}" destId="{023940DB-1FD6-48CC-A887-32DA347CB83D}" srcOrd="0" destOrd="0" presId="urn:microsoft.com/office/officeart/2005/8/layout/hierarchy6"/>
    <dgm:cxn modelId="{F7BFDFEB-E4B5-40C9-9DC1-3C423176FDDD}" type="presParOf" srcId="{F1A58C12-9BC3-4F6F-A19F-DF82D43D3178}" destId="{00536D28-817D-4CB5-BF7B-D6065C434E63}" srcOrd="1" destOrd="0" presId="urn:microsoft.com/office/officeart/2005/8/layout/hierarchy6"/>
    <dgm:cxn modelId="{6EACFECB-5168-47A9-AB44-80AFF9F60712}" type="presParOf" srcId="{00536D28-817D-4CB5-BF7B-D6065C434E63}" destId="{0BADCDAA-F925-4D40-BC47-E0F753350D7B}" srcOrd="0" destOrd="0" presId="urn:microsoft.com/office/officeart/2005/8/layout/hierarchy6"/>
    <dgm:cxn modelId="{54EF8B03-15D8-4EBB-82A9-FEDB482E582F}" type="presParOf" srcId="{00536D28-817D-4CB5-BF7B-D6065C434E63}" destId="{0E7AAD76-12BF-4102-AA39-8D2F6B023535}" srcOrd="1" destOrd="0" presId="urn:microsoft.com/office/officeart/2005/8/layout/hierarchy6"/>
    <dgm:cxn modelId="{C85FE7BC-48B3-4281-BBDE-8A9073AA4459}" type="presParOf" srcId="{0E7AAD76-12BF-4102-AA39-8D2F6B023535}" destId="{BCA137C0-0A14-4F1D-8318-3EAC12DF779E}" srcOrd="0" destOrd="0" presId="urn:microsoft.com/office/officeart/2005/8/layout/hierarchy6"/>
    <dgm:cxn modelId="{C8C357EF-B956-45F3-85BB-D33806EA52D3}" type="presParOf" srcId="{0E7AAD76-12BF-4102-AA39-8D2F6B023535}" destId="{64F93453-D870-48D5-B882-D5B524F0000A}" srcOrd="1" destOrd="0" presId="urn:microsoft.com/office/officeart/2005/8/layout/hierarchy6"/>
    <dgm:cxn modelId="{003564E9-36CA-4E8D-98E9-072FA127718C}" type="presParOf" srcId="{64F93453-D870-48D5-B882-D5B524F0000A}" destId="{E33DD427-B9CF-423B-B7CF-A15594E346B7}" srcOrd="0" destOrd="0" presId="urn:microsoft.com/office/officeart/2005/8/layout/hierarchy6"/>
    <dgm:cxn modelId="{FD944B0C-BA45-4A64-8830-3683A0D137E8}" type="presParOf" srcId="{64F93453-D870-48D5-B882-D5B524F0000A}" destId="{C8DCAE84-173E-4D70-8E9E-9EC47F64CB89}" srcOrd="1" destOrd="0" presId="urn:microsoft.com/office/officeart/2005/8/layout/hierarchy6"/>
    <dgm:cxn modelId="{778CC801-D4E2-4386-A620-CB2B3E9BA7CF}" type="presParOf" srcId="{C8DCAE84-173E-4D70-8E9E-9EC47F64CB89}" destId="{2654EEE4-C28E-4382-9421-57C13A649F48}" srcOrd="0" destOrd="0" presId="urn:microsoft.com/office/officeart/2005/8/layout/hierarchy6"/>
    <dgm:cxn modelId="{47B4EF7D-3783-4C7C-BAF8-E0DC5827914A}" type="presParOf" srcId="{C8DCAE84-173E-4D70-8E9E-9EC47F64CB89}" destId="{8A2A1162-357B-4721-BA35-74E829E3B1D9}" srcOrd="1" destOrd="0" presId="urn:microsoft.com/office/officeart/2005/8/layout/hierarchy6"/>
    <dgm:cxn modelId="{FE3E21E1-2803-460D-81C8-1C699AD3DB2F}" type="presParOf" srcId="{64F93453-D870-48D5-B882-D5B524F0000A}" destId="{61F520CE-4D54-4888-8BBA-211294D47B78}" srcOrd="2" destOrd="0" presId="urn:microsoft.com/office/officeart/2005/8/layout/hierarchy6"/>
    <dgm:cxn modelId="{D88BB858-DC55-4A31-81EF-5223CF4A559B}" type="presParOf" srcId="{64F93453-D870-48D5-B882-D5B524F0000A}" destId="{D9F5ECC0-F2B6-47E3-A5FA-A6C54AEE0514}" srcOrd="3" destOrd="0" presId="urn:microsoft.com/office/officeart/2005/8/layout/hierarchy6"/>
    <dgm:cxn modelId="{8569D99D-9272-4082-8F6B-1EB2C80691C8}" type="presParOf" srcId="{D9F5ECC0-F2B6-47E3-A5FA-A6C54AEE0514}" destId="{DEB03590-E357-4130-B000-3D048E87773A}" srcOrd="0" destOrd="0" presId="urn:microsoft.com/office/officeart/2005/8/layout/hierarchy6"/>
    <dgm:cxn modelId="{01523CCA-792A-4DE1-AD41-8FCF580CEF85}" type="presParOf" srcId="{D9F5ECC0-F2B6-47E3-A5FA-A6C54AEE0514}" destId="{16983FD1-0241-418A-89CE-8AB6F035BA5D}" srcOrd="1" destOrd="0" presId="urn:microsoft.com/office/officeart/2005/8/layout/hierarchy6"/>
    <dgm:cxn modelId="{59306904-3361-49FD-9D7A-5EC575F24A80}" type="presParOf" srcId="{00536D28-817D-4CB5-BF7B-D6065C434E63}" destId="{75D13041-252F-49CD-A505-74BDF029D4D4}" srcOrd="2" destOrd="0" presId="urn:microsoft.com/office/officeart/2005/8/layout/hierarchy6"/>
    <dgm:cxn modelId="{EC5052E9-29C1-4AC6-88D0-5B2AD49188DA}" type="presParOf" srcId="{00536D28-817D-4CB5-BF7B-D6065C434E63}" destId="{7A936BDB-337D-4219-8702-D4CBA9D0EEA0}" srcOrd="3" destOrd="0" presId="urn:microsoft.com/office/officeart/2005/8/layout/hierarchy6"/>
    <dgm:cxn modelId="{C399353E-C05B-439A-9595-77223B985AAA}" type="presParOf" srcId="{7A936BDB-337D-4219-8702-D4CBA9D0EEA0}" destId="{F4F5AE1E-FDDF-4112-ADE9-3DBCF704DAE5}" srcOrd="0" destOrd="0" presId="urn:microsoft.com/office/officeart/2005/8/layout/hierarchy6"/>
    <dgm:cxn modelId="{E5E6D95F-EA9B-4214-9156-49E667E60A4D}" type="presParOf" srcId="{7A936BDB-337D-4219-8702-D4CBA9D0EEA0}" destId="{2AD2C46E-8AFC-4781-97B3-1246FDA89788}" srcOrd="1" destOrd="0" presId="urn:microsoft.com/office/officeart/2005/8/layout/hierarchy6"/>
    <dgm:cxn modelId="{098CA616-1BE9-4EEF-82C1-53959E1CFF28}" type="presParOf" srcId="{2AD2C46E-8AFC-4781-97B3-1246FDA89788}" destId="{A07D990A-0D1C-4DE2-8E1A-ABF0870B541D}" srcOrd="0" destOrd="0" presId="urn:microsoft.com/office/officeart/2005/8/layout/hierarchy6"/>
    <dgm:cxn modelId="{46F4D554-5A1D-4DE7-ABF1-C3500C9CC883}" type="presParOf" srcId="{2AD2C46E-8AFC-4781-97B3-1246FDA89788}" destId="{6CEE0F30-65BF-4DBA-A7D3-7AC81788DCC4}" srcOrd="1" destOrd="0" presId="urn:microsoft.com/office/officeart/2005/8/layout/hierarchy6"/>
    <dgm:cxn modelId="{19AC5B12-5141-444E-91D0-8BAFDA3AF018}" type="presParOf" srcId="{6CEE0F30-65BF-4DBA-A7D3-7AC81788DCC4}" destId="{6259DD7A-35C2-4F4A-9214-8EDE062EA2AA}" srcOrd="0" destOrd="0" presId="urn:microsoft.com/office/officeart/2005/8/layout/hierarchy6"/>
    <dgm:cxn modelId="{71DFF98F-CF56-415E-85AC-1ADEAFE9957B}" type="presParOf" srcId="{6CEE0F30-65BF-4DBA-A7D3-7AC81788DCC4}" destId="{56460492-2BB3-462E-BEB1-76EEF6F6C1CC}" srcOrd="1" destOrd="0" presId="urn:microsoft.com/office/officeart/2005/8/layout/hierarchy6"/>
    <dgm:cxn modelId="{05D6A0A7-AFD7-4124-B87E-B6A68121D364}" type="presParOf" srcId="{2AD2C46E-8AFC-4781-97B3-1246FDA89788}" destId="{FD4560A6-E2BF-483B-AC91-14B2A421D6F0}" srcOrd="2" destOrd="0" presId="urn:microsoft.com/office/officeart/2005/8/layout/hierarchy6"/>
    <dgm:cxn modelId="{E1ECCB20-A8D4-4F52-BC6D-C0114DF4D536}" type="presParOf" srcId="{2AD2C46E-8AFC-4781-97B3-1246FDA89788}" destId="{E94D6B95-1C14-47D3-91AF-D6E80B39FCA4}" srcOrd="3" destOrd="0" presId="urn:microsoft.com/office/officeart/2005/8/layout/hierarchy6"/>
    <dgm:cxn modelId="{B9E6974C-8C60-45F8-A2AF-B7F79DA5BCE1}" type="presParOf" srcId="{E94D6B95-1C14-47D3-91AF-D6E80B39FCA4}" destId="{B48C81AA-1554-4151-B468-E25E523CE377}" srcOrd="0" destOrd="0" presId="urn:microsoft.com/office/officeart/2005/8/layout/hierarchy6"/>
    <dgm:cxn modelId="{00ED9574-2C9D-4E12-AD07-BA86D34586E3}" type="presParOf" srcId="{E94D6B95-1C14-47D3-91AF-D6E80B39FCA4}" destId="{3ED442AA-3CC6-48B4-A478-1A66180A8B31}" srcOrd="1" destOrd="0" presId="urn:microsoft.com/office/officeart/2005/8/layout/hierarchy6"/>
    <dgm:cxn modelId="{C3BD7D47-564B-42BC-B92D-1E935AB9AA3F}" type="presParOf" srcId="{C0B2F2C7-C0DE-42B2-98D6-EF58CA847460}" destId="{208AA52A-0125-4C14-9667-8BF250190360}" srcOrd="1" destOrd="0" presId="urn:microsoft.com/office/officeart/2005/8/layout/hierarchy6"/>
    <dgm:cxn modelId="{13E0C44A-4597-4A39-A2D4-512AC9A7C52B}" type="presParOf" srcId="{208AA52A-0125-4C14-9667-8BF250190360}" destId="{598073EF-B44C-44E2-A722-17536271FB14}" srcOrd="0" destOrd="0" presId="urn:microsoft.com/office/officeart/2005/8/layout/hierarchy6"/>
    <dgm:cxn modelId="{08D2D150-56E2-4479-B07B-F56B4A4FE666}" type="presParOf" srcId="{598073EF-B44C-44E2-A722-17536271FB14}" destId="{7CB0721B-710E-46C4-8759-3CC042CF51FB}" srcOrd="0" destOrd="0" presId="urn:microsoft.com/office/officeart/2005/8/layout/hierarchy6"/>
    <dgm:cxn modelId="{447576A4-1EC6-4ADF-B8FC-AF6F9AF15D8E}" type="presParOf" srcId="{598073EF-B44C-44E2-A722-17536271FB14}" destId="{81548635-7924-4E1E-AFE4-65E1FF33D47D}" srcOrd="1" destOrd="0" presId="urn:microsoft.com/office/officeart/2005/8/layout/hierarchy6"/>
    <dgm:cxn modelId="{F85FB8AB-AD1D-4376-8832-09DE03DBA548}" type="presParOf" srcId="{208AA52A-0125-4C14-9667-8BF250190360}" destId="{20FEC0BA-C9BD-4D30-9252-664A6DD820CB}" srcOrd="1" destOrd="0" presId="urn:microsoft.com/office/officeart/2005/8/layout/hierarchy6"/>
    <dgm:cxn modelId="{5B4268C6-4364-4788-837D-ADF2F7614A70}" type="presParOf" srcId="{20FEC0BA-C9BD-4D30-9252-664A6DD820CB}" destId="{DA3A450B-CB60-48C0-A40D-3C316A5998A5}" srcOrd="0" destOrd="0" presId="urn:microsoft.com/office/officeart/2005/8/layout/hierarchy6"/>
    <dgm:cxn modelId="{8F588564-F8B2-4C0A-9964-AB9DB85E5A08}" type="presParOf" srcId="{208AA52A-0125-4C14-9667-8BF250190360}" destId="{FFE54CFF-C604-4EA4-B74D-400983350527}" srcOrd="2" destOrd="0" presId="urn:microsoft.com/office/officeart/2005/8/layout/hierarchy6"/>
    <dgm:cxn modelId="{B66371B8-C68D-4800-BF72-D92347B91908}" type="presParOf" srcId="{FFE54CFF-C604-4EA4-B74D-400983350527}" destId="{99C2522C-9D2C-41E1-AFAB-9CDFF207832E}" srcOrd="0" destOrd="0" presId="urn:microsoft.com/office/officeart/2005/8/layout/hierarchy6"/>
    <dgm:cxn modelId="{0E9E13A4-1720-412D-B600-53D0DB95EE30}" type="presParOf" srcId="{FFE54CFF-C604-4EA4-B74D-400983350527}" destId="{CA08B196-7D2E-4B0E-9E4D-D63442279C9A}" srcOrd="1" destOrd="0" presId="urn:microsoft.com/office/officeart/2005/8/layout/hierarchy6"/>
    <dgm:cxn modelId="{C8C1E03F-26A8-4409-AE9C-0CC96DC1F2AE}" type="presParOf" srcId="{208AA52A-0125-4C14-9667-8BF250190360}" destId="{720FF83D-AAE4-4318-9332-01D6A75E31E9}" srcOrd="3" destOrd="0" presId="urn:microsoft.com/office/officeart/2005/8/layout/hierarchy6"/>
    <dgm:cxn modelId="{BB4DC108-C121-4B10-90FD-506A95A238A6}" type="presParOf" srcId="{720FF83D-AAE4-4318-9332-01D6A75E31E9}" destId="{AEBD17DC-7800-4860-A835-56BCFAD589F2}" srcOrd="0" destOrd="0" presId="urn:microsoft.com/office/officeart/2005/8/layout/hierarchy6"/>
    <dgm:cxn modelId="{DBB42336-4441-455B-8682-785900BB7136}" type="presParOf" srcId="{208AA52A-0125-4C14-9667-8BF250190360}" destId="{31FC4989-CED7-4519-939A-C2C352EDF863}" srcOrd="4" destOrd="0" presId="urn:microsoft.com/office/officeart/2005/8/layout/hierarchy6"/>
    <dgm:cxn modelId="{2077AC64-D0B8-4745-9CBA-FF3A034A4BFE}" type="presParOf" srcId="{31FC4989-CED7-4519-939A-C2C352EDF863}" destId="{D8B3C9A4-3485-4F72-8AE4-35AD74D345A5}" srcOrd="0" destOrd="0" presId="urn:microsoft.com/office/officeart/2005/8/layout/hierarchy6"/>
    <dgm:cxn modelId="{7DD3168F-063F-4880-9909-6629456216DC}" type="presParOf" srcId="{31FC4989-CED7-4519-939A-C2C352EDF863}" destId="{01E8E664-9848-4D00-9981-15405B715C68}" srcOrd="1" destOrd="0" presId="urn:microsoft.com/office/officeart/2005/8/layout/hierarchy6"/>
    <dgm:cxn modelId="{C4E1ADA5-35B5-4486-B491-AB451F934E53}" type="presParOf" srcId="{208AA52A-0125-4C14-9667-8BF250190360}" destId="{DE908A6A-2D94-43D1-A22A-8B86DCB5ADE6}" srcOrd="5" destOrd="0" presId="urn:microsoft.com/office/officeart/2005/8/layout/hierarchy6"/>
    <dgm:cxn modelId="{B7D0F37A-1D06-4787-9F33-D90B7CEBF429}" type="presParOf" srcId="{DE908A6A-2D94-43D1-A22A-8B86DCB5ADE6}" destId="{E04DA4D1-E4A9-4725-A7CE-00015A5435FA}" srcOrd="0" destOrd="0" presId="urn:microsoft.com/office/officeart/2005/8/layout/hierarchy6"/>
    <dgm:cxn modelId="{04F6374B-5406-4630-9537-D1563CA7453C}" type="presParOf" srcId="{208AA52A-0125-4C14-9667-8BF250190360}" destId="{01FED445-3E80-41C7-BD95-1C40E802DCF0}" srcOrd="6" destOrd="0" presId="urn:microsoft.com/office/officeart/2005/8/layout/hierarchy6"/>
    <dgm:cxn modelId="{63404DF9-AED8-48B1-86B5-B8D64C7C3B18}" type="presParOf" srcId="{01FED445-3E80-41C7-BD95-1C40E802DCF0}" destId="{06D5EE94-1B86-474D-B552-92D2F700EB52}" srcOrd="0" destOrd="0" presId="urn:microsoft.com/office/officeart/2005/8/layout/hierarchy6"/>
    <dgm:cxn modelId="{E4FE74E9-641A-4063-89FB-203CB19867C0}" type="presParOf" srcId="{01FED445-3E80-41C7-BD95-1C40E802DCF0}" destId="{28E7564D-92CB-421E-A2FF-2446B710534A}" srcOrd="1" destOrd="0" presId="urn:microsoft.com/office/officeart/2005/8/layout/hierarchy6"/>
    <dgm:cxn modelId="{25C88EFF-5318-4178-AFB1-635E2BFA5B5D}" type="presParOf" srcId="{208AA52A-0125-4C14-9667-8BF250190360}" destId="{35E19460-FB5A-40B0-9BCC-1B151A58E0E8}" srcOrd="7" destOrd="0" presId="urn:microsoft.com/office/officeart/2005/8/layout/hierarchy6"/>
    <dgm:cxn modelId="{55DAF741-085B-4742-8590-719D0F3374C2}" type="presParOf" srcId="{35E19460-FB5A-40B0-9BCC-1B151A58E0E8}" destId="{4E6D65AB-E173-4336-AD11-396461D0008E}" srcOrd="0" destOrd="0" presId="urn:microsoft.com/office/officeart/2005/8/layout/hierarchy6"/>
    <dgm:cxn modelId="{B8A7D81D-464F-424E-A90F-A85D5E9EA70C}" type="presParOf" srcId="{208AA52A-0125-4C14-9667-8BF250190360}" destId="{76CCD8C8-09B8-477E-B1FB-57EA480D766A}" srcOrd="8" destOrd="0" presId="urn:microsoft.com/office/officeart/2005/8/layout/hierarchy6"/>
    <dgm:cxn modelId="{B02449D5-DF95-4C69-85C6-942D9224B549}" type="presParOf" srcId="{76CCD8C8-09B8-477E-B1FB-57EA480D766A}" destId="{EB000917-516E-411C-822C-AB630EF40133}" srcOrd="0" destOrd="0" presId="urn:microsoft.com/office/officeart/2005/8/layout/hierarchy6"/>
    <dgm:cxn modelId="{81E5CC97-8866-4BD8-8621-15C7A2B6B4CA}" type="presParOf" srcId="{76CCD8C8-09B8-477E-B1FB-57EA480D766A}" destId="{3A539624-5FE9-4A09-B250-40AD97C9A643}" srcOrd="1" destOrd="0" presId="urn:microsoft.com/office/officeart/2005/8/layout/hierarchy6"/>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A749AB-44E0-4D50-AE2C-0DD014D89533}">
      <dsp:nvSpPr>
        <dsp:cNvPr id="0" name=""/>
        <dsp:cNvSpPr/>
      </dsp:nvSpPr>
      <dsp:spPr>
        <a:xfrm>
          <a:off x="0" y="745695"/>
          <a:ext cx="4055110" cy="319199"/>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Min</a:t>
          </a:r>
        </a:p>
      </dsp:txBody>
      <dsp:txXfrm>
        <a:off x="0" y="745695"/>
        <a:ext cx="1216533" cy="319199"/>
      </dsp:txXfrm>
    </dsp:sp>
    <dsp:sp modelId="{AE3B2638-F0F1-4EEB-88BE-E6D3C1BD1DB5}">
      <dsp:nvSpPr>
        <dsp:cNvPr id="0" name=""/>
        <dsp:cNvSpPr/>
      </dsp:nvSpPr>
      <dsp:spPr>
        <a:xfrm>
          <a:off x="0" y="372847"/>
          <a:ext cx="4055110" cy="319199"/>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Max</a:t>
          </a:r>
        </a:p>
      </dsp:txBody>
      <dsp:txXfrm>
        <a:off x="0" y="372847"/>
        <a:ext cx="1216533" cy="319199"/>
      </dsp:txXfrm>
    </dsp:sp>
    <dsp:sp modelId="{0A1C9DD9-5E5F-415B-8D4E-9F93CF50D3A0}">
      <dsp:nvSpPr>
        <dsp:cNvPr id="0" name=""/>
        <dsp:cNvSpPr/>
      </dsp:nvSpPr>
      <dsp:spPr>
        <a:xfrm>
          <a:off x="0" y="7950"/>
          <a:ext cx="4055110" cy="319199"/>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Min</a:t>
          </a:r>
        </a:p>
      </dsp:txBody>
      <dsp:txXfrm>
        <a:off x="0" y="7950"/>
        <a:ext cx="1216533" cy="319199"/>
      </dsp:txXfrm>
    </dsp:sp>
    <dsp:sp modelId="{1875D6C9-DB4D-402F-899C-97E76E7191CA}">
      <dsp:nvSpPr>
        <dsp:cNvPr id="0" name=""/>
        <dsp:cNvSpPr/>
      </dsp:nvSpPr>
      <dsp:spPr>
        <a:xfrm>
          <a:off x="2264480" y="26918"/>
          <a:ext cx="400956" cy="26730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a:t>
          </a:r>
        </a:p>
      </dsp:txBody>
      <dsp:txXfrm>
        <a:off x="2272309" y="34747"/>
        <a:ext cx="385298" cy="251646"/>
      </dsp:txXfrm>
    </dsp:sp>
    <dsp:sp modelId="{90087771-9699-4F08-A025-554362EE786A}">
      <dsp:nvSpPr>
        <dsp:cNvPr id="0" name=""/>
        <dsp:cNvSpPr/>
      </dsp:nvSpPr>
      <dsp:spPr>
        <a:xfrm>
          <a:off x="2204337" y="294222"/>
          <a:ext cx="260621" cy="106921"/>
        </a:xfrm>
        <a:custGeom>
          <a:avLst/>
          <a:gdLst/>
          <a:ahLst/>
          <a:cxnLst/>
          <a:rect l="0" t="0" r="0" b="0"/>
          <a:pathLst>
            <a:path>
              <a:moveTo>
                <a:pt x="260621" y="0"/>
              </a:moveTo>
              <a:lnTo>
                <a:pt x="260621" y="53460"/>
              </a:lnTo>
              <a:lnTo>
                <a:pt x="0" y="53460"/>
              </a:lnTo>
              <a:lnTo>
                <a:pt x="0" y="1069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7593C9-F5A2-4440-B202-24D53C45B42F}">
      <dsp:nvSpPr>
        <dsp:cNvPr id="0" name=""/>
        <dsp:cNvSpPr/>
      </dsp:nvSpPr>
      <dsp:spPr>
        <a:xfrm>
          <a:off x="2003858" y="401144"/>
          <a:ext cx="400956" cy="26730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B</a:t>
          </a:r>
        </a:p>
      </dsp:txBody>
      <dsp:txXfrm>
        <a:off x="2011687" y="408973"/>
        <a:ext cx="385298" cy="251646"/>
      </dsp:txXfrm>
    </dsp:sp>
    <dsp:sp modelId="{FE471DAE-FF39-4A15-8F0A-375FB8EAED64}">
      <dsp:nvSpPr>
        <dsp:cNvPr id="0" name=""/>
        <dsp:cNvSpPr/>
      </dsp:nvSpPr>
      <dsp:spPr>
        <a:xfrm>
          <a:off x="2464959" y="294222"/>
          <a:ext cx="260621" cy="106921"/>
        </a:xfrm>
        <a:custGeom>
          <a:avLst/>
          <a:gdLst/>
          <a:ahLst/>
          <a:cxnLst/>
          <a:rect l="0" t="0" r="0" b="0"/>
          <a:pathLst>
            <a:path>
              <a:moveTo>
                <a:pt x="0" y="0"/>
              </a:moveTo>
              <a:lnTo>
                <a:pt x="0" y="53460"/>
              </a:lnTo>
              <a:lnTo>
                <a:pt x="260621" y="53460"/>
              </a:lnTo>
              <a:lnTo>
                <a:pt x="260621" y="1069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9EBB95-5264-4225-85A9-7E1D683F8BAF}">
      <dsp:nvSpPr>
        <dsp:cNvPr id="0" name=""/>
        <dsp:cNvSpPr/>
      </dsp:nvSpPr>
      <dsp:spPr>
        <a:xfrm>
          <a:off x="2525102" y="401144"/>
          <a:ext cx="400956" cy="26730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C</a:t>
          </a:r>
        </a:p>
      </dsp:txBody>
      <dsp:txXfrm>
        <a:off x="2532931" y="408973"/>
        <a:ext cx="385298" cy="251646"/>
      </dsp:txXfrm>
    </dsp:sp>
    <dsp:sp modelId="{7E5B127F-2DAC-4572-90AA-B681E88B6135}">
      <dsp:nvSpPr>
        <dsp:cNvPr id="0" name=""/>
        <dsp:cNvSpPr/>
      </dsp:nvSpPr>
      <dsp:spPr>
        <a:xfrm>
          <a:off x="2464959" y="668449"/>
          <a:ext cx="260621" cy="106921"/>
        </a:xfrm>
        <a:custGeom>
          <a:avLst/>
          <a:gdLst/>
          <a:ahLst/>
          <a:cxnLst/>
          <a:rect l="0" t="0" r="0" b="0"/>
          <a:pathLst>
            <a:path>
              <a:moveTo>
                <a:pt x="260621" y="0"/>
              </a:moveTo>
              <a:lnTo>
                <a:pt x="260621" y="53460"/>
              </a:lnTo>
              <a:lnTo>
                <a:pt x="0" y="53460"/>
              </a:lnTo>
              <a:lnTo>
                <a:pt x="0" y="1069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9880EB-826D-4301-836C-2F05DD998947}">
      <dsp:nvSpPr>
        <dsp:cNvPr id="0" name=""/>
        <dsp:cNvSpPr/>
      </dsp:nvSpPr>
      <dsp:spPr>
        <a:xfrm>
          <a:off x="2264480" y="775371"/>
          <a:ext cx="400956" cy="26730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D</a:t>
          </a:r>
        </a:p>
      </dsp:txBody>
      <dsp:txXfrm>
        <a:off x="2272309" y="783200"/>
        <a:ext cx="385298" cy="251646"/>
      </dsp:txXfrm>
    </dsp:sp>
    <dsp:sp modelId="{098674A4-471A-4DED-BF06-5E5D4510A576}">
      <dsp:nvSpPr>
        <dsp:cNvPr id="0" name=""/>
        <dsp:cNvSpPr/>
      </dsp:nvSpPr>
      <dsp:spPr>
        <a:xfrm>
          <a:off x="2725581" y="668449"/>
          <a:ext cx="260621" cy="106921"/>
        </a:xfrm>
        <a:custGeom>
          <a:avLst/>
          <a:gdLst/>
          <a:ahLst/>
          <a:cxnLst/>
          <a:rect l="0" t="0" r="0" b="0"/>
          <a:pathLst>
            <a:path>
              <a:moveTo>
                <a:pt x="0" y="0"/>
              </a:moveTo>
              <a:lnTo>
                <a:pt x="0" y="53460"/>
              </a:lnTo>
              <a:lnTo>
                <a:pt x="260621" y="53460"/>
              </a:lnTo>
              <a:lnTo>
                <a:pt x="260621" y="1069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66E685-7C00-4B67-9552-5E470476590D}">
      <dsp:nvSpPr>
        <dsp:cNvPr id="0" name=""/>
        <dsp:cNvSpPr/>
      </dsp:nvSpPr>
      <dsp:spPr>
        <a:xfrm>
          <a:off x="2785724" y="775371"/>
          <a:ext cx="400956" cy="26730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E</a:t>
          </a:r>
        </a:p>
      </dsp:txBody>
      <dsp:txXfrm>
        <a:off x="2793553" y="783200"/>
        <a:ext cx="385298" cy="2516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000917-516E-411C-822C-AB630EF40133}">
      <dsp:nvSpPr>
        <dsp:cNvPr id="0" name=""/>
        <dsp:cNvSpPr/>
      </dsp:nvSpPr>
      <dsp:spPr>
        <a:xfrm>
          <a:off x="0" y="996291"/>
          <a:ext cx="5930265" cy="19429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Min</a:t>
          </a:r>
        </a:p>
      </dsp:txBody>
      <dsp:txXfrm>
        <a:off x="0" y="996291"/>
        <a:ext cx="1779079" cy="194297"/>
      </dsp:txXfrm>
    </dsp:sp>
    <dsp:sp modelId="{06D5EE94-1B86-474D-B552-92D2F700EB52}">
      <dsp:nvSpPr>
        <dsp:cNvPr id="0" name=""/>
        <dsp:cNvSpPr/>
      </dsp:nvSpPr>
      <dsp:spPr>
        <a:xfrm>
          <a:off x="0" y="769611"/>
          <a:ext cx="5930265" cy="19429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Max</a:t>
          </a:r>
        </a:p>
      </dsp:txBody>
      <dsp:txXfrm>
        <a:off x="0" y="769611"/>
        <a:ext cx="1779079" cy="194297"/>
      </dsp:txXfrm>
    </dsp:sp>
    <dsp:sp modelId="{D8B3C9A4-3485-4F72-8AE4-35AD74D345A5}">
      <dsp:nvSpPr>
        <dsp:cNvPr id="0" name=""/>
        <dsp:cNvSpPr/>
      </dsp:nvSpPr>
      <dsp:spPr>
        <a:xfrm>
          <a:off x="0" y="542931"/>
          <a:ext cx="5930265" cy="19429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Min</a:t>
          </a:r>
        </a:p>
      </dsp:txBody>
      <dsp:txXfrm>
        <a:off x="0" y="542931"/>
        <a:ext cx="1779079" cy="194297"/>
      </dsp:txXfrm>
    </dsp:sp>
    <dsp:sp modelId="{99C2522C-9D2C-41E1-AFAB-9CDFF207832E}">
      <dsp:nvSpPr>
        <dsp:cNvPr id="0" name=""/>
        <dsp:cNvSpPr/>
      </dsp:nvSpPr>
      <dsp:spPr>
        <a:xfrm>
          <a:off x="0" y="316251"/>
          <a:ext cx="5930265" cy="19429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Max</a:t>
          </a:r>
        </a:p>
      </dsp:txBody>
      <dsp:txXfrm>
        <a:off x="0" y="316251"/>
        <a:ext cx="1779079" cy="194297"/>
      </dsp:txXfrm>
    </dsp:sp>
    <dsp:sp modelId="{7CB0721B-710E-46C4-8759-3CC042CF51FB}">
      <dsp:nvSpPr>
        <dsp:cNvPr id="0" name=""/>
        <dsp:cNvSpPr/>
      </dsp:nvSpPr>
      <dsp:spPr>
        <a:xfrm>
          <a:off x="0" y="89571"/>
          <a:ext cx="5930265" cy="19429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Min</a:t>
          </a:r>
        </a:p>
      </dsp:txBody>
      <dsp:txXfrm>
        <a:off x="0" y="89571"/>
        <a:ext cx="1779079" cy="194297"/>
      </dsp:txXfrm>
    </dsp:sp>
    <dsp:sp modelId="{0F8C7206-7C9C-4A24-A57F-6D63500AA238}">
      <dsp:nvSpPr>
        <dsp:cNvPr id="0" name=""/>
        <dsp:cNvSpPr/>
      </dsp:nvSpPr>
      <dsp:spPr>
        <a:xfrm>
          <a:off x="3476600" y="105762"/>
          <a:ext cx="242871" cy="1619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55</a:t>
          </a:r>
        </a:p>
      </dsp:txBody>
      <dsp:txXfrm>
        <a:off x="3481342" y="110504"/>
        <a:ext cx="233387" cy="152430"/>
      </dsp:txXfrm>
    </dsp:sp>
    <dsp:sp modelId="{2BF41EAB-DFB3-4030-A169-9F0580B0A5BF}">
      <dsp:nvSpPr>
        <dsp:cNvPr id="0" name=""/>
        <dsp:cNvSpPr/>
      </dsp:nvSpPr>
      <dsp:spPr>
        <a:xfrm>
          <a:off x="2611370" y="221956"/>
          <a:ext cx="986665" cy="91440"/>
        </a:xfrm>
        <a:custGeom>
          <a:avLst/>
          <a:gdLst/>
          <a:ahLst/>
          <a:cxnLst/>
          <a:rect l="0" t="0" r="0" b="0"/>
          <a:pathLst>
            <a:path>
              <a:moveTo>
                <a:pt x="986665" y="45720"/>
              </a:moveTo>
              <a:lnTo>
                <a:pt x="986665" y="78102"/>
              </a:lnTo>
              <a:lnTo>
                <a:pt x="0" y="78102"/>
              </a:lnTo>
              <a:lnTo>
                <a:pt x="0" y="1104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83E1B6-CD0C-4422-9C07-C6EC50FFF983}">
      <dsp:nvSpPr>
        <dsp:cNvPr id="0" name=""/>
        <dsp:cNvSpPr/>
      </dsp:nvSpPr>
      <dsp:spPr>
        <a:xfrm>
          <a:off x="2489934" y="332442"/>
          <a:ext cx="242871" cy="1619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52</a:t>
          </a:r>
        </a:p>
      </dsp:txBody>
      <dsp:txXfrm>
        <a:off x="2494676" y="337184"/>
        <a:ext cx="233387" cy="152430"/>
      </dsp:txXfrm>
    </dsp:sp>
    <dsp:sp modelId="{0B792E9F-620B-4150-9E8E-5448DF0E9146}">
      <dsp:nvSpPr>
        <dsp:cNvPr id="0" name=""/>
        <dsp:cNvSpPr/>
      </dsp:nvSpPr>
      <dsp:spPr>
        <a:xfrm>
          <a:off x="2216704" y="448637"/>
          <a:ext cx="394666" cy="91440"/>
        </a:xfrm>
        <a:custGeom>
          <a:avLst/>
          <a:gdLst/>
          <a:ahLst/>
          <a:cxnLst/>
          <a:rect l="0" t="0" r="0" b="0"/>
          <a:pathLst>
            <a:path>
              <a:moveTo>
                <a:pt x="394666" y="45720"/>
              </a:moveTo>
              <a:lnTo>
                <a:pt x="394666" y="78102"/>
              </a:lnTo>
              <a:lnTo>
                <a:pt x="0" y="78102"/>
              </a:lnTo>
              <a:lnTo>
                <a:pt x="0" y="1104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DA3890-BDA5-4773-8D6C-EC5AEDE21BF7}">
      <dsp:nvSpPr>
        <dsp:cNvPr id="0" name=""/>
        <dsp:cNvSpPr/>
      </dsp:nvSpPr>
      <dsp:spPr>
        <a:xfrm>
          <a:off x="2095268" y="559122"/>
          <a:ext cx="242871" cy="161914"/>
        </a:xfrm>
        <a:prstGeom prst="roundRect">
          <a:avLst>
            <a:gd name="adj" fmla="val 10000"/>
          </a:avLst>
        </a:prstGeom>
        <a:solidFill>
          <a:schemeClr val="accent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52</a:t>
          </a:r>
        </a:p>
      </dsp:txBody>
      <dsp:txXfrm>
        <a:off x="2100010" y="563864"/>
        <a:ext cx="233387" cy="152430"/>
      </dsp:txXfrm>
    </dsp:sp>
    <dsp:sp modelId="{ACB0E07B-5FD4-4187-9B23-04A6B625E0A8}">
      <dsp:nvSpPr>
        <dsp:cNvPr id="0" name=""/>
        <dsp:cNvSpPr/>
      </dsp:nvSpPr>
      <dsp:spPr>
        <a:xfrm>
          <a:off x="2058837" y="675317"/>
          <a:ext cx="157866" cy="91440"/>
        </a:xfrm>
        <a:custGeom>
          <a:avLst/>
          <a:gdLst/>
          <a:ahLst/>
          <a:cxnLst/>
          <a:rect l="0" t="0" r="0" b="0"/>
          <a:pathLst>
            <a:path>
              <a:moveTo>
                <a:pt x="157866" y="45720"/>
              </a:moveTo>
              <a:lnTo>
                <a:pt x="157866" y="78102"/>
              </a:lnTo>
              <a:lnTo>
                <a:pt x="0" y="78102"/>
              </a:lnTo>
              <a:lnTo>
                <a:pt x="0" y="1104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9DDC6D-A85F-4B4E-BA33-63D6A0E01539}">
      <dsp:nvSpPr>
        <dsp:cNvPr id="0" name=""/>
        <dsp:cNvSpPr/>
      </dsp:nvSpPr>
      <dsp:spPr>
        <a:xfrm>
          <a:off x="1937402" y="785802"/>
          <a:ext cx="242871" cy="1619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52</a:t>
          </a:r>
        </a:p>
      </dsp:txBody>
      <dsp:txXfrm>
        <a:off x="1942144" y="790544"/>
        <a:ext cx="233387" cy="152430"/>
      </dsp:txXfrm>
    </dsp:sp>
    <dsp:sp modelId="{5A2EDD47-42CC-49F5-B28B-B68B739ABA07}">
      <dsp:nvSpPr>
        <dsp:cNvPr id="0" name=""/>
        <dsp:cNvSpPr/>
      </dsp:nvSpPr>
      <dsp:spPr>
        <a:xfrm>
          <a:off x="1900971" y="901997"/>
          <a:ext cx="157866" cy="91440"/>
        </a:xfrm>
        <a:custGeom>
          <a:avLst/>
          <a:gdLst/>
          <a:ahLst/>
          <a:cxnLst/>
          <a:rect l="0" t="0" r="0" b="0"/>
          <a:pathLst>
            <a:path>
              <a:moveTo>
                <a:pt x="157866" y="45720"/>
              </a:moveTo>
              <a:lnTo>
                <a:pt x="157866" y="78102"/>
              </a:lnTo>
              <a:lnTo>
                <a:pt x="0" y="78102"/>
              </a:lnTo>
              <a:lnTo>
                <a:pt x="0" y="1104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578DAF-C003-418E-9802-4006E7DF7E38}">
      <dsp:nvSpPr>
        <dsp:cNvPr id="0" name=""/>
        <dsp:cNvSpPr/>
      </dsp:nvSpPr>
      <dsp:spPr>
        <a:xfrm>
          <a:off x="1779535" y="1012483"/>
          <a:ext cx="242871" cy="1619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52</a:t>
          </a:r>
        </a:p>
      </dsp:txBody>
      <dsp:txXfrm>
        <a:off x="1784277" y="1017225"/>
        <a:ext cx="233387" cy="152430"/>
      </dsp:txXfrm>
    </dsp:sp>
    <dsp:sp modelId="{5791DFC6-7E6D-461E-8668-54CC38BD9554}">
      <dsp:nvSpPr>
        <dsp:cNvPr id="0" name=""/>
        <dsp:cNvSpPr/>
      </dsp:nvSpPr>
      <dsp:spPr>
        <a:xfrm>
          <a:off x="2058837" y="901997"/>
          <a:ext cx="157866" cy="91440"/>
        </a:xfrm>
        <a:custGeom>
          <a:avLst/>
          <a:gdLst/>
          <a:ahLst/>
          <a:cxnLst/>
          <a:rect l="0" t="0" r="0" b="0"/>
          <a:pathLst>
            <a:path>
              <a:moveTo>
                <a:pt x="0" y="45720"/>
              </a:moveTo>
              <a:lnTo>
                <a:pt x="0" y="78102"/>
              </a:lnTo>
              <a:lnTo>
                <a:pt x="157866" y="78102"/>
              </a:lnTo>
              <a:lnTo>
                <a:pt x="157866" y="1104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7F013D-2880-4928-BAC3-53A8C9CBF7BD}">
      <dsp:nvSpPr>
        <dsp:cNvPr id="0" name=""/>
        <dsp:cNvSpPr/>
      </dsp:nvSpPr>
      <dsp:spPr>
        <a:xfrm>
          <a:off x="2095268" y="1012483"/>
          <a:ext cx="242871" cy="1619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86</a:t>
          </a:r>
        </a:p>
      </dsp:txBody>
      <dsp:txXfrm>
        <a:off x="2100010" y="1017225"/>
        <a:ext cx="233387" cy="152430"/>
      </dsp:txXfrm>
    </dsp:sp>
    <dsp:sp modelId="{17C4F12C-3F0E-4417-8289-1F7F1BFE6EFA}">
      <dsp:nvSpPr>
        <dsp:cNvPr id="0" name=""/>
        <dsp:cNvSpPr/>
      </dsp:nvSpPr>
      <dsp:spPr>
        <a:xfrm>
          <a:off x="2216704" y="675317"/>
          <a:ext cx="157866" cy="91440"/>
        </a:xfrm>
        <a:custGeom>
          <a:avLst/>
          <a:gdLst/>
          <a:ahLst/>
          <a:cxnLst/>
          <a:rect l="0" t="0" r="0" b="0"/>
          <a:pathLst>
            <a:path>
              <a:moveTo>
                <a:pt x="0" y="45720"/>
              </a:moveTo>
              <a:lnTo>
                <a:pt x="0" y="78102"/>
              </a:lnTo>
              <a:lnTo>
                <a:pt x="157866" y="78102"/>
              </a:lnTo>
              <a:lnTo>
                <a:pt x="157866" y="1104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5646CE-52BF-4C28-9129-4C360C80DF7D}">
      <dsp:nvSpPr>
        <dsp:cNvPr id="0" name=""/>
        <dsp:cNvSpPr/>
      </dsp:nvSpPr>
      <dsp:spPr>
        <a:xfrm>
          <a:off x="2253135" y="785802"/>
          <a:ext cx="242871" cy="161914"/>
        </a:xfrm>
        <a:prstGeom prst="roundRect">
          <a:avLst>
            <a:gd name="adj" fmla="val 10000"/>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1000</a:t>
          </a:r>
        </a:p>
      </dsp:txBody>
      <dsp:txXfrm>
        <a:off x="2257877" y="790544"/>
        <a:ext cx="233387" cy="152430"/>
      </dsp:txXfrm>
    </dsp:sp>
    <dsp:sp modelId="{99857634-4D30-4BDB-B31C-DE05EAA9A256}">
      <dsp:nvSpPr>
        <dsp:cNvPr id="0" name=""/>
        <dsp:cNvSpPr/>
      </dsp:nvSpPr>
      <dsp:spPr>
        <a:xfrm>
          <a:off x="2611370" y="448637"/>
          <a:ext cx="394666" cy="91440"/>
        </a:xfrm>
        <a:custGeom>
          <a:avLst/>
          <a:gdLst/>
          <a:ahLst/>
          <a:cxnLst/>
          <a:rect l="0" t="0" r="0" b="0"/>
          <a:pathLst>
            <a:path>
              <a:moveTo>
                <a:pt x="0" y="45720"/>
              </a:moveTo>
              <a:lnTo>
                <a:pt x="0" y="78102"/>
              </a:lnTo>
              <a:lnTo>
                <a:pt x="394666" y="78102"/>
              </a:lnTo>
              <a:lnTo>
                <a:pt x="394666" y="1104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9543F9-076B-4814-866A-85466D17C681}">
      <dsp:nvSpPr>
        <dsp:cNvPr id="0" name=""/>
        <dsp:cNvSpPr/>
      </dsp:nvSpPr>
      <dsp:spPr>
        <a:xfrm>
          <a:off x="2884601" y="559122"/>
          <a:ext cx="242871" cy="1619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55</a:t>
          </a:r>
        </a:p>
      </dsp:txBody>
      <dsp:txXfrm>
        <a:off x="2889343" y="563864"/>
        <a:ext cx="233387" cy="152430"/>
      </dsp:txXfrm>
    </dsp:sp>
    <dsp:sp modelId="{3C09BA33-2A57-4903-8C72-9567908E46E0}">
      <dsp:nvSpPr>
        <dsp:cNvPr id="0" name=""/>
        <dsp:cNvSpPr/>
      </dsp:nvSpPr>
      <dsp:spPr>
        <a:xfrm>
          <a:off x="2848170" y="675317"/>
          <a:ext cx="157866" cy="91440"/>
        </a:xfrm>
        <a:custGeom>
          <a:avLst/>
          <a:gdLst/>
          <a:ahLst/>
          <a:cxnLst/>
          <a:rect l="0" t="0" r="0" b="0"/>
          <a:pathLst>
            <a:path>
              <a:moveTo>
                <a:pt x="157866" y="45720"/>
              </a:moveTo>
              <a:lnTo>
                <a:pt x="157866" y="78102"/>
              </a:lnTo>
              <a:lnTo>
                <a:pt x="0" y="78102"/>
              </a:lnTo>
              <a:lnTo>
                <a:pt x="0" y="1104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24B2E-0E07-49FF-BE09-054BAA7C8FBB}">
      <dsp:nvSpPr>
        <dsp:cNvPr id="0" name=""/>
        <dsp:cNvSpPr/>
      </dsp:nvSpPr>
      <dsp:spPr>
        <a:xfrm>
          <a:off x="2726734" y="785802"/>
          <a:ext cx="242871" cy="161914"/>
        </a:xfrm>
        <a:prstGeom prst="roundRect">
          <a:avLst>
            <a:gd name="adj" fmla="val 10000"/>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55</a:t>
          </a:r>
        </a:p>
      </dsp:txBody>
      <dsp:txXfrm>
        <a:off x="2731476" y="790544"/>
        <a:ext cx="233387" cy="152430"/>
      </dsp:txXfrm>
    </dsp:sp>
    <dsp:sp modelId="{2DD8006B-215A-449C-992D-A1B4FCB9FDE8}">
      <dsp:nvSpPr>
        <dsp:cNvPr id="0" name=""/>
        <dsp:cNvSpPr/>
      </dsp:nvSpPr>
      <dsp:spPr>
        <a:xfrm>
          <a:off x="2690303" y="901997"/>
          <a:ext cx="157866" cy="91440"/>
        </a:xfrm>
        <a:custGeom>
          <a:avLst/>
          <a:gdLst/>
          <a:ahLst/>
          <a:cxnLst/>
          <a:rect l="0" t="0" r="0" b="0"/>
          <a:pathLst>
            <a:path>
              <a:moveTo>
                <a:pt x="157866" y="45720"/>
              </a:moveTo>
              <a:lnTo>
                <a:pt x="157866" y="78102"/>
              </a:lnTo>
              <a:lnTo>
                <a:pt x="0" y="78102"/>
              </a:lnTo>
              <a:lnTo>
                <a:pt x="0" y="1104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9D2DC1-D169-417B-9457-2B818F7FCB43}">
      <dsp:nvSpPr>
        <dsp:cNvPr id="0" name=""/>
        <dsp:cNvSpPr/>
      </dsp:nvSpPr>
      <dsp:spPr>
        <a:xfrm>
          <a:off x="2568868" y="1012483"/>
          <a:ext cx="242871" cy="1619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76</a:t>
          </a:r>
        </a:p>
      </dsp:txBody>
      <dsp:txXfrm>
        <a:off x="2573610" y="1017225"/>
        <a:ext cx="233387" cy="152430"/>
      </dsp:txXfrm>
    </dsp:sp>
    <dsp:sp modelId="{26546D6D-B359-4A90-B893-CC6940FA8BE0}">
      <dsp:nvSpPr>
        <dsp:cNvPr id="0" name=""/>
        <dsp:cNvSpPr/>
      </dsp:nvSpPr>
      <dsp:spPr>
        <a:xfrm>
          <a:off x="2848170" y="901997"/>
          <a:ext cx="157866" cy="91440"/>
        </a:xfrm>
        <a:custGeom>
          <a:avLst/>
          <a:gdLst/>
          <a:ahLst/>
          <a:cxnLst/>
          <a:rect l="0" t="0" r="0" b="0"/>
          <a:pathLst>
            <a:path>
              <a:moveTo>
                <a:pt x="0" y="45720"/>
              </a:moveTo>
              <a:lnTo>
                <a:pt x="0" y="78102"/>
              </a:lnTo>
              <a:lnTo>
                <a:pt x="157866" y="78102"/>
              </a:lnTo>
              <a:lnTo>
                <a:pt x="157866" y="1104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525F48-5CC4-4B6D-98C9-D160A2A285E7}">
      <dsp:nvSpPr>
        <dsp:cNvPr id="0" name=""/>
        <dsp:cNvSpPr/>
      </dsp:nvSpPr>
      <dsp:spPr>
        <a:xfrm>
          <a:off x="2884601" y="1012483"/>
          <a:ext cx="242871" cy="1619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55</a:t>
          </a:r>
        </a:p>
      </dsp:txBody>
      <dsp:txXfrm>
        <a:off x="2889343" y="1017225"/>
        <a:ext cx="233387" cy="152430"/>
      </dsp:txXfrm>
    </dsp:sp>
    <dsp:sp modelId="{CF1F2A20-9376-46FC-87BC-D73818D6C5DF}">
      <dsp:nvSpPr>
        <dsp:cNvPr id="0" name=""/>
        <dsp:cNvSpPr/>
      </dsp:nvSpPr>
      <dsp:spPr>
        <a:xfrm>
          <a:off x="3006036" y="675317"/>
          <a:ext cx="157866" cy="91440"/>
        </a:xfrm>
        <a:custGeom>
          <a:avLst/>
          <a:gdLst/>
          <a:ahLst/>
          <a:cxnLst/>
          <a:rect l="0" t="0" r="0" b="0"/>
          <a:pathLst>
            <a:path>
              <a:moveTo>
                <a:pt x="0" y="45720"/>
              </a:moveTo>
              <a:lnTo>
                <a:pt x="0" y="78102"/>
              </a:lnTo>
              <a:lnTo>
                <a:pt x="157866" y="78102"/>
              </a:lnTo>
              <a:lnTo>
                <a:pt x="157866" y="1104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05A0E9-DE3A-42D7-9413-F54F0884DE34}">
      <dsp:nvSpPr>
        <dsp:cNvPr id="0" name=""/>
        <dsp:cNvSpPr/>
      </dsp:nvSpPr>
      <dsp:spPr>
        <a:xfrm>
          <a:off x="3042467" y="785802"/>
          <a:ext cx="242871" cy="1619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endParaRPr lang="en-US" sz="700" kern="1200"/>
        </a:p>
      </dsp:txBody>
      <dsp:txXfrm>
        <a:off x="3047209" y="790544"/>
        <a:ext cx="233387" cy="152430"/>
      </dsp:txXfrm>
    </dsp:sp>
    <dsp:sp modelId="{69D76EAA-8515-4593-A9B6-7D9168A07679}">
      <dsp:nvSpPr>
        <dsp:cNvPr id="0" name=""/>
        <dsp:cNvSpPr/>
      </dsp:nvSpPr>
      <dsp:spPr>
        <a:xfrm>
          <a:off x="3598036" y="221956"/>
          <a:ext cx="986665" cy="91440"/>
        </a:xfrm>
        <a:custGeom>
          <a:avLst/>
          <a:gdLst/>
          <a:ahLst/>
          <a:cxnLst/>
          <a:rect l="0" t="0" r="0" b="0"/>
          <a:pathLst>
            <a:path>
              <a:moveTo>
                <a:pt x="0" y="45720"/>
              </a:moveTo>
              <a:lnTo>
                <a:pt x="0" y="78102"/>
              </a:lnTo>
              <a:lnTo>
                <a:pt x="986665" y="78102"/>
              </a:lnTo>
              <a:lnTo>
                <a:pt x="986665" y="1104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FD20E8-D272-4036-8F24-400CCBCCB397}">
      <dsp:nvSpPr>
        <dsp:cNvPr id="0" name=""/>
        <dsp:cNvSpPr/>
      </dsp:nvSpPr>
      <dsp:spPr>
        <a:xfrm>
          <a:off x="4463266" y="332442"/>
          <a:ext cx="242871" cy="1619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55</a:t>
          </a:r>
        </a:p>
      </dsp:txBody>
      <dsp:txXfrm>
        <a:off x="4468008" y="337184"/>
        <a:ext cx="233387" cy="152430"/>
      </dsp:txXfrm>
    </dsp:sp>
    <dsp:sp modelId="{BEF87AF5-2E86-41DA-B2BD-A79C8C6B6738}">
      <dsp:nvSpPr>
        <dsp:cNvPr id="0" name=""/>
        <dsp:cNvSpPr/>
      </dsp:nvSpPr>
      <dsp:spPr>
        <a:xfrm>
          <a:off x="3953236" y="448637"/>
          <a:ext cx="631466" cy="91440"/>
        </a:xfrm>
        <a:custGeom>
          <a:avLst/>
          <a:gdLst/>
          <a:ahLst/>
          <a:cxnLst/>
          <a:rect l="0" t="0" r="0" b="0"/>
          <a:pathLst>
            <a:path>
              <a:moveTo>
                <a:pt x="631466" y="45720"/>
              </a:moveTo>
              <a:lnTo>
                <a:pt x="631466" y="78102"/>
              </a:lnTo>
              <a:lnTo>
                <a:pt x="0" y="78102"/>
              </a:lnTo>
              <a:lnTo>
                <a:pt x="0" y="1104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006899-E832-4677-946D-F70E05BCB7BA}">
      <dsp:nvSpPr>
        <dsp:cNvPr id="0" name=""/>
        <dsp:cNvSpPr/>
      </dsp:nvSpPr>
      <dsp:spPr>
        <a:xfrm>
          <a:off x="3831800" y="559122"/>
          <a:ext cx="242871" cy="161914"/>
        </a:xfrm>
        <a:prstGeom prst="roundRect">
          <a:avLst>
            <a:gd name="adj" fmla="val 10000"/>
          </a:avLst>
        </a:prstGeom>
        <a:solidFill>
          <a:schemeClr val="accent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55</a:t>
          </a:r>
        </a:p>
      </dsp:txBody>
      <dsp:txXfrm>
        <a:off x="3836542" y="563864"/>
        <a:ext cx="233387" cy="152430"/>
      </dsp:txXfrm>
    </dsp:sp>
    <dsp:sp modelId="{EEC58F0B-A34E-4275-B222-6827841E99FF}">
      <dsp:nvSpPr>
        <dsp:cNvPr id="0" name=""/>
        <dsp:cNvSpPr/>
      </dsp:nvSpPr>
      <dsp:spPr>
        <a:xfrm>
          <a:off x="3637503" y="675317"/>
          <a:ext cx="315733" cy="91440"/>
        </a:xfrm>
        <a:custGeom>
          <a:avLst/>
          <a:gdLst/>
          <a:ahLst/>
          <a:cxnLst/>
          <a:rect l="0" t="0" r="0" b="0"/>
          <a:pathLst>
            <a:path>
              <a:moveTo>
                <a:pt x="315733" y="45720"/>
              </a:moveTo>
              <a:lnTo>
                <a:pt x="315733" y="78102"/>
              </a:lnTo>
              <a:lnTo>
                <a:pt x="0" y="78102"/>
              </a:lnTo>
              <a:lnTo>
                <a:pt x="0" y="1104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48D11A-1641-4599-908C-37B04561CECC}">
      <dsp:nvSpPr>
        <dsp:cNvPr id="0" name=""/>
        <dsp:cNvSpPr/>
      </dsp:nvSpPr>
      <dsp:spPr>
        <a:xfrm>
          <a:off x="3516067" y="785802"/>
          <a:ext cx="242871" cy="161914"/>
        </a:xfrm>
        <a:prstGeom prst="roundRect">
          <a:avLst>
            <a:gd name="adj" fmla="val 10000"/>
          </a:avLst>
        </a:prstGeom>
        <a:solidFill>
          <a:schemeClr val="accent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55</a:t>
          </a:r>
        </a:p>
      </dsp:txBody>
      <dsp:txXfrm>
        <a:off x="3520809" y="790544"/>
        <a:ext cx="233387" cy="152430"/>
      </dsp:txXfrm>
    </dsp:sp>
    <dsp:sp modelId="{CD8AD23F-28C5-4DF8-9316-3BFA0C2CAA93}">
      <dsp:nvSpPr>
        <dsp:cNvPr id="0" name=""/>
        <dsp:cNvSpPr/>
      </dsp:nvSpPr>
      <dsp:spPr>
        <a:xfrm>
          <a:off x="3479636" y="901997"/>
          <a:ext cx="157866" cy="91440"/>
        </a:xfrm>
        <a:custGeom>
          <a:avLst/>
          <a:gdLst/>
          <a:ahLst/>
          <a:cxnLst/>
          <a:rect l="0" t="0" r="0" b="0"/>
          <a:pathLst>
            <a:path>
              <a:moveTo>
                <a:pt x="157866" y="45720"/>
              </a:moveTo>
              <a:lnTo>
                <a:pt x="157866" y="78102"/>
              </a:lnTo>
              <a:lnTo>
                <a:pt x="0" y="78102"/>
              </a:lnTo>
              <a:lnTo>
                <a:pt x="0" y="1104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13138E-8B2D-4488-AD24-7F7E93239EA1}">
      <dsp:nvSpPr>
        <dsp:cNvPr id="0" name=""/>
        <dsp:cNvSpPr/>
      </dsp:nvSpPr>
      <dsp:spPr>
        <a:xfrm>
          <a:off x="3358200" y="1012483"/>
          <a:ext cx="242871" cy="1619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55</a:t>
          </a:r>
        </a:p>
      </dsp:txBody>
      <dsp:txXfrm>
        <a:off x="3362942" y="1017225"/>
        <a:ext cx="233387" cy="152430"/>
      </dsp:txXfrm>
    </dsp:sp>
    <dsp:sp modelId="{B3E2EB4C-A90E-4E2D-9E87-BFB8112B3FDA}">
      <dsp:nvSpPr>
        <dsp:cNvPr id="0" name=""/>
        <dsp:cNvSpPr/>
      </dsp:nvSpPr>
      <dsp:spPr>
        <a:xfrm>
          <a:off x="3637503" y="901997"/>
          <a:ext cx="157866" cy="91440"/>
        </a:xfrm>
        <a:custGeom>
          <a:avLst/>
          <a:gdLst/>
          <a:ahLst/>
          <a:cxnLst/>
          <a:rect l="0" t="0" r="0" b="0"/>
          <a:pathLst>
            <a:path>
              <a:moveTo>
                <a:pt x="0" y="45720"/>
              </a:moveTo>
              <a:lnTo>
                <a:pt x="0" y="78102"/>
              </a:lnTo>
              <a:lnTo>
                <a:pt x="157866" y="78102"/>
              </a:lnTo>
              <a:lnTo>
                <a:pt x="157866" y="1104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B35687-B617-4B33-AC0F-A6904D564C96}">
      <dsp:nvSpPr>
        <dsp:cNvPr id="0" name=""/>
        <dsp:cNvSpPr/>
      </dsp:nvSpPr>
      <dsp:spPr>
        <a:xfrm>
          <a:off x="3673933" y="1012483"/>
          <a:ext cx="242871" cy="1619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99</a:t>
          </a:r>
        </a:p>
      </dsp:txBody>
      <dsp:txXfrm>
        <a:off x="3678675" y="1017225"/>
        <a:ext cx="233387" cy="152430"/>
      </dsp:txXfrm>
    </dsp:sp>
    <dsp:sp modelId="{FA9F27E6-F3B3-430E-87C6-74F69141DD33}">
      <dsp:nvSpPr>
        <dsp:cNvPr id="0" name=""/>
        <dsp:cNvSpPr/>
      </dsp:nvSpPr>
      <dsp:spPr>
        <a:xfrm>
          <a:off x="3953236" y="675317"/>
          <a:ext cx="315733" cy="91440"/>
        </a:xfrm>
        <a:custGeom>
          <a:avLst/>
          <a:gdLst/>
          <a:ahLst/>
          <a:cxnLst/>
          <a:rect l="0" t="0" r="0" b="0"/>
          <a:pathLst>
            <a:path>
              <a:moveTo>
                <a:pt x="0" y="45720"/>
              </a:moveTo>
              <a:lnTo>
                <a:pt x="0" y="78102"/>
              </a:lnTo>
              <a:lnTo>
                <a:pt x="315733" y="78102"/>
              </a:lnTo>
              <a:lnTo>
                <a:pt x="315733" y="1104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2E1FA8-C92A-4358-A8D3-DF6AB7F165DD}">
      <dsp:nvSpPr>
        <dsp:cNvPr id="0" name=""/>
        <dsp:cNvSpPr/>
      </dsp:nvSpPr>
      <dsp:spPr>
        <a:xfrm>
          <a:off x="4147533" y="785802"/>
          <a:ext cx="242871" cy="1619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22</a:t>
          </a:r>
        </a:p>
      </dsp:txBody>
      <dsp:txXfrm>
        <a:off x="4152275" y="790544"/>
        <a:ext cx="233387" cy="152430"/>
      </dsp:txXfrm>
    </dsp:sp>
    <dsp:sp modelId="{125D9432-FE95-4903-AC88-F0E4B9200605}">
      <dsp:nvSpPr>
        <dsp:cNvPr id="0" name=""/>
        <dsp:cNvSpPr/>
      </dsp:nvSpPr>
      <dsp:spPr>
        <a:xfrm>
          <a:off x="4111102" y="901997"/>
          <a:ext cx="157866" cy="91440"/>
        </a:xfrm>
        <a:custGeom>
          <a:avLst/>
          <a:gdLst/>
          <a:ahLst/>
          <a:cxnLst/>
          <a:rect l="0" t="0" r="0" b="0"/>
          <a:pathLst>
            <a:path>
              <a:moveTo>
                <a:pt x="157866" y="45720"/>
              </a:moveTo>
              <a:lnTo>
                <a:pt x="157866" y="78102"/>
              </a:lnTo>
              <a:lnTo>
                <a:pt x="0" y="78102"/>
              </a:lnTo>
              <a:lnTo>
                <a:pt x="0" y="1104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142259-BE7D-49A5-8B1B-7948BD725E5F}">
      <dsp:nvSpPr>
        <dsp:cNvPr id="0" name=""/>
        <dsp:cNvSpPr/>
      </dsp:nvSpPr>
      <dsp:spPr>
        <a:xfrm>
          <a:off x="3989666" y="1012483"/>
          <a:ext cx="242871" cy="161914"/>
        </a:xfrm>
        <a:prstGeom prst="roundRect">
          <a:avLst>
            <a:gd name="adj" fmla="val 10000"/>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22</a:t>
          </a:r>
        </a:p>
      </dsp:txBody>
      <dsp:txXfrm>
        <a:off x="3994408" y="1017225"/>
        <a:ext cx="233387" cy="152430"/>
      </dsp:txXfrm>
    </dsp:sp>
    <dsp:sp modelId="{D1C16973-AECD-451B-9C23-4FEDD48EDD8E}">
      <dsp:nvSpPr>
        <dsp:cNvPr id="0" name=""/>
        <dsp:cNvSpPr/>
      </dsp:nvSpPr>
      <dsp:spPr>
        <a:xfrm>
          <a:off x="4268969" y="901997"/>
          <a:ext cx="157866" cy="91440"/>
        </a:xfrm>
        <a:custGeom>
          <a:avLst/>
          <a:gdLst/>
          <a:ahLst/>
          <a:cxnLst/>
          <a:rect l="0" t="0" r="0" b="0"/>
          <a:pathLst>
            <a:path>
              <a:moveTo>
                <a:pt x="0" y="45720"/>
              </a:moveTo>
              <a:lnTo>
                <a:pt x="0" y="78102"/>
              </a:lnTo>
              <a:lnTo>
                <a:pt x="157866" y="78102"/>
              </a:lnTo>
              <a:lnTo>
                <a:pt x="157866" y="1104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D33B24-DF6D-4FE9-AD49-0F7F24AE0C0A}">
      <dsp:nvSpPr>
        <dsp:cNvPr id="0" name=""/>
        <dsp:cNvSpPr/>
      </dsp:nvSpPr>
      <dsp:spPr>
        <a:xfrm>
          <a:off x="4305399" y="1012483"/>
          <a:ext cx="242871" cy="1619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endParaRPr lang="en-US" sz="700" kern="1200"/>
        </a:p>
      </dsp:txBody>
      <dsp:txXfrm>
        <a:off x="4310141" y="1017225"/>
        <a:ext cx="233387" cy="152430"/>
      </dsp:txXfrm>
    </dsp:sp>
    <dsp:sp modelId="{3275AC5C-15CC-4AB9-92E4-C746B9F97E51}">
      <dsp:nvSpPr>
        <dsp:cNvPr id="0" name=""/>
        <dsp:cNvSpPr/>
      </dsp:nvSpPr>
      <dsp:spPr>
        <a:xfrm>
          <a:off x="4584702" y="448637"/>
          <a:ext cx="631466" cy="91440"/>
        </a:xfrm>
        <a:custGeom>
          <a:avLst/>
          <a:gdLst/>
          <a:ahLst/>
          <a:cxnLst/>
          <a:rect l="0" t="0" r="0" b="0"/>
          <a:pathLst>
            <a:path>
              <a:moveTo>
                <a:pt x="0" y="45720"/>
              </a:moveTo>
              <a:lnTo>
                <a:pt x="0" y="78102"/>
              </a:lnTo>
              <a:lnTo>
                <a:pt x="631466" y="78102"/>
              </a:lnTo>
              <a:lnTo>
                <a:pt x="631466" y="1104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3940DB-1FD6-48CC-A887-32DA347CB83D}">
      <dsp:nvSpPr>
        <dsp:cNvPr id="0" name=""/>
        <dsp:cNvSpPr/>
      </dsp:nvSpPr>
      <dsp:spPr>
        <a:xfrm>
          <a:off x="5094732" y="559122"/>
          <a:ext cx="242871" cy="1619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68</a:t>
          </a:r>
        </a:p>
      </dsp:txBody>
      <dsp:txXfrm>
        <a:off x="5099474" y="563864"/>
        <a:ext cx="233387" cy="152430"/>
      </dsp:txXfrm>
    </dsp:sp>
    <dsp:sp modelId="{0BADCDAA-F925-4D40-BC47-E0F753350D7B}">
      <dsp:nvSpPr>
        <dsp:cNvPr id="0" name=""/>
        <dsp:cNvSpPr/>
      </dsp:nvSpPr>
      <dsp:spPr>
        <a:xfrm>
          <a:off x="4900435" y="675317"/>
          <a:ext cx="315733" cy="91440"/>
        </a:xfrm>
        <a:custGeom>
          <a:avLst/>
          <a:gdLst/>
          <a:ahLst/>
          <a:cxnLst/>
          <a:rect l="0" t="0" r="0" b="0"/>
          <a:pathLst>
            <a:path>
              <a:moveTo>
                <a:pt x="315733" y="45720"/>
              </a:moveTo>
              <a:lnTo>
                <a:pt x="315733" y="78102"/>
              </a:lnTo>
              <a:lnTo>
                <a:pt x="0" y="78102"/>
              </a:lnTo>
              <a:lnTo>
                <a:pt x="0" y="1104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A137C0-0A14-4F1D-8318-3EAC12DF779E}">
      <dsp:nvSpPr>
        <dsp:cNvPr id="0" name=""/>
        <dsp:cNvSpPr/>
      </dsp:nvSpPr>
      <dsp:spPr>
        <a:xfrm>
          <a:off x="4778999" y="785802"/>
          <a:ext cx="242871" cy="1619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54</a:t>
          </a:r>
        </a:p>
      </dsp:txBody>
      <dsp:txXfrm>
        <a:off x="4783741" y="790544"/>
        <a:ext cx="233387" cy="152430"/>
      </dsp:txXfrm>
    </dsp:sp>
    <dsp:sp modelId="{E33DD427-B9CF-423B-B7CF-A15594E346B7}">
      <dsp:nvSpPr>
        <dsp:cNvPr id="0" name=""/>
        <dsp:cNvSpPr/>
      </dsp:nvSpPr>
      <dsp:spPr>
        <a:xfrm>
          <a:off x="4742568" y="901997"/>
          <a:ext cx="157866" cy="91440"/>
        </a:xfrm>
        <a:custGeom>
          <a:avLst/>
          <a:gdLst/>
          <a:ahLst/>
          <a:cxnLst/>
          <a:rect l="0" t="0" r="0" b="0"/>
          <a:pathLst>
            <a:path>
              <a:moveTo>
                <a:pt x="157866" y="45720"/>
              </a:moveTo>
              <a:lnTo>
                <a:pt x="157866" y="78102"/>
              </a:lnTo>
              <a:lnTo>
                <a:pt x="0" y="78102"/>
              </a:lnTo>
              <a:lnTo>
                <a:pt x="0" y="1104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54EEE4-C28E-4382-9421-57C13A649F48}">
      <dsp:nvSpPr>
        <dsp:cNvPr id="0" name=""/>
        <dsp:cNvSpPr/>
      </dsp:nvSpPr>
      <dsp:spPr>
        <a:xfrm>
          <a:off x="4621132" y="1012483"/>
          <a:ext cx="242871" cy="1619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54</a:t>
          </a:r>
        </a:p>
      </dsp:txBody>
      <dsp:txXfrm>
        <a:off x="4625874" y="1017225"/>
        <a:ext cx="233387" cy="152430"/>
      </dsp:txXfrm>
    </dsp:sp>
    <dsp:sp modelId="{61F520CE-4D54-4888-8BBA-211294D47B78}">
      <dsp:nvSpPr>
        <dsp:cNvPr id="0" name=""/>
        <dsp:cNvSpPr/>
      </dsp:nvSpPr>
      <dsp:spPr>
        <a:xfrm>
          <a:off x="4900435" y="901997"/>
          <a:ext cx="157866" cy="91440"/>
        </a:xfrm>
        <a:custGeom>
          <a:avLst/>
          <a:gdLst/>
          <a:ahLst/>
          <a:cxnLst/>
          <a:rect l="0" t="0" r="0" b="0"/>
          <a:pathLst>
            <a:path>
              <a:moveTo>
                <a:pt x="0" y="45720"/>
              </a:moveTo>
              <a:lnTo>
                <a:pt x="0" y="78102"/>
              </a:lnTo>
              <a:lnTo>
                <a:pt x="157866" y="78102"/>
              </a:lnTo>
              <a:lnTo>
                <a:pt x="157866" y="1104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B03590-E357-4130-B000-3D048E87773A}">
      <dsp:nvSpPr>
        <dsp:cNvPr id="0" name=""/>
        <dsp:cNvSpPr/>
      </dsp:nvSpPr>
      <dsp:spPr>
        <a:xfrm>
          <a:off x="4936865" y="1012483"/>
          <a:ext cx="242871" cy="1619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95</a:t>
          </a:r>
        </a:p>
      </dsp:txBody>
      <dsp:txXfrm>
        <a:off x="4941607" y="1017225"/>
        <a:ext cx="233387" cy="152430"/>
      </dsp:txXfrm>
    </dsp:sp>
    <dsp:sp modelId="{75D13041-252F-49CD-A505-74BDF029D4D4}">
      <dsp:nvSpPr>
        <dsp:cNvPr id="0" name=""/>
        <dsp:cNvSpPr/>
      </dsp:nvSpPr>
      <dsp:spPr>
        <a:xfrm>
          <a:off x="5216168" y="675317"/>
          <a:ext cx="315733" cy="91440"/>
        </a:xfrm>
        <a:custGeom>
          <a:avLst/>
          <a:gdLst/>
          <a:ahLst/>
          <a:cxnLst/>
          <a:rect l="0" t="0" r="0" b="0"/>
          <a:pathLst>
            <a:path>
              <a:moveTo>
                <a:pt x="0" y="45720"/>
              </a:moveTo>
              <a:lnTo>
                <a:pt x="0" y="78102"/>
              </a:lnTo>
              <a:lnTo>
                <a:pt x="315733" y="78102"/>
              </a:lnTo>
              <a:lnTo>
                <a:pt x="315733" y="1104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F5AE1E-FDDF-4112-ADE9-3DBCF704DAE5}">
      <dsp:nvSpPr>
        <dsp:cNvPr id="0" name=""/>
        <dsp:cNvSpPr/>
      </dsp:nvSpPr>
      <dsp:spPr>
        <a:xfrm>
          <a:off x="5410465" y="785802"/>
          <a:ext cx="242871" cy="161914"/>
        </a:xfrm>
        <a:prstGeom prst="roundRect">
          <a:avLst>
            <a:gd name="adj" fmla="val 10000"/>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68</a:t>
          </a:r>
        </a:p>
      </dsp:txBody>
      <dsp:txXfrm>
        <a:off x="5415207" y="790544"/>
        <a:ext cx="233387" cy="152430"/>
      </dsp:txXfrm>
    </dsp:sp>
    <dsp:sp modelId="{A07D990A-0D1C-4DE2-8E1A-ABF0870B541D}">
      <dsp:nvSpPr>
        <dsp:cNvPr id="0" name=""/>
        <dsp:cNvSpPr/>
      </dsp:nvSpPr>
      <dsp:spPr>
        <a:xfrm>
          <a:off x="5374034" y="901997"/>
          <a:ext cx="157866" cy="91440"/>
        </a:xfrm>
        <a:custGeom>
          <a:avLst/>
          <a:gdLst/>
          <a:ahLst/>
          <a:cxnLst/>
          <a:rect l="0" t="0" r="0" b="0"/>
          <a:pathLst>
            <a:path>
              <a:moveTo>
                <a:pt x="157866" y="45720"/>
              </a:moveTo>
              <a:lnTo>
                <a:pt x="157866" y="78102"/>
              </a:lnTo>
              <a:lnTo>
                <a:pt x="0" y="78102"/>
              </a:lnTo>
              <a:lnTo>
                <a:pt x="0" y="1104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59DD7A-35C2-4F4A-9214-8EDE062EA2AA}">
      <dsp:nvSpPr>
        <dsp:cNvPr id="0" name=""/>
        <dsp:cNvSpPr/>
      </dsp:nvSpPr>
      <dsp:spPr>
        <a:xfrm>
          <a:off x="5252599" y="1012483"/>
          <a:ext cx="242871" cy="1619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73</a:t>
          </a:r>
        </a:p>
      </dsp:txBody>
      <dsp:txXfrm>
        <a:off x="5257341" y="1017225"/>
        <a:ext cx="233387" cy="152430"/>
      </dsp:txXfrm>
    </dsp:sp>
    <dsp:sp modelId="{FD4560A6-E2BF-483B-AC91-14B2A421D6F0}">
      <dsp:nvSpPr>
        <dsp:cNvPr id="0" name=""/>
        <dsp:cNvSpPr/>
      </dsp:nvSpPr>
      <dsp:spPr>
        <a:xfrm>
          <a:off x="5531901" y="901997"/>
          <a:ext cx="157866" cy="91440"/>
        </a:xfrm>
        <a:custGeom>
          <a:avLst/>
          <a:gdLst/>
          <a:ahLst/>
          <a:cxnLst/>
          <a:rect l="0" t="0" r="0" b="0"/>
          <a:pathLst>
            <a:path>
              <a:moveTo>
                <a:pt x="0" y="45720"/>
              </a:moveTo>
              <a:lnTo>
                <a:pt x="0" y="78102"/>
              </a:lnTo>
              <a:lnTo>
                <a:pt x="157866" y="78102"/>
              </a:lnTo>
              <a:lnTo>
                <a:pt x="157866" y="1104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8C81AA-1554-4151-B468-E25E523CE377}">
      <dsp:nvSpPr>
        <dsp:cNvPr id="0" name=""/>
        <dsp:cNvSpPr/>
      </dsp:nvSpPr>
      <dsp:spPr>
        <a:xfrm>
          <a:off x="5568332" y="1012483"/>
          <a:ext cx="242871" cy="1619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68</a:t>
          </a:r>
        </a:p>
      </dsp:txBody>
      <dsp:txXfrm>
        <a:off x="5573074" y="1017225"/>
        <a:ext cx="233387" cy="15243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000917-516E-411C-822C-AB630EF40133}">
      <dsp:nvSpPr>
        <dsp:cNvPr id="0" name=""/>
        <dsp:cNvSpPr/>
      </dsp:nvSpPr>
      <dsp:spPr>
        <a:xfrm>
          <a:off x="0" y="1071309"/>
          <a:ext cx="5939155" cy="22880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US" sz="800" kern="1200"/>
            <a:t>Min</a:t>
          </a:r>
        </a:p>
      </dsp:txBody>
      <dsp:txXfrm>
        <a:off x="0" y="1071309"/>
        <a:ext cx="1781746" cy="228808"/>
      </dsp:txXfrm>
    </dsp:sp>
    <dsp:sp modelId="{06D5EE94-1B86-474D-B552-92D2F700EB52}">
      <dsp:nvSpPr>
        <dsp:cNvPr id="0" name=""/>
        <dsp:cNvSpPr/>
      </dsp:nvSpPr>
      <dsp:spPr>
        <a:xfrm>
          <a:off x="0" y="804366"/>
          <a:ext cx="5939155" cy="22880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US" sz="800" kern="1200"/>
            <a:t>Max</a:t>
          </a:r>
        </a:p>
      </dsp:txBody>
      <dsp:txXfrm>
        <a:off x="0" y="804366"/>
        <a:ext cx="1781746" cy="228808"/>
      </dsp:txXfrm>
    </dsp:sp>
    <dsp:sp modelId="{D8B3C9A4-3485-4F72-8AE4-35AD74D345A5}">
      <dsp:nvSpPr>
        <dsp:cNvPr id="0" name=""/>
        <dsp:cNvSpPr/>
      </dsp:nvSpPr>
      <dsp:spPr>
        <a:xfrm>
          <a:off x="0" y="537423"/>
          <a:ext cx="5939155" cy="22880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US" sz="800" kern="1200"/>
            <a:t>Min</a:t>
          </a:r>
        </a:p>
      </dsp:txBody>
      <dsp:txXfrm>
        <a:off x="0" y="537423"/>
        <a:ext cx="1781746" cy="228808"/>
      </dsp:txXfrm>
    </dsp:sp>
    <dsp:sp modelId="{99C2522C-9D2C-41E1-AFAB-9CDFF207832E}">
      <dsp:nvSpPr>
        <dsp:cNvPr id="0" name=""/>
        <dsp:cNvSpPr/>
      </dsp:nvSpPr>
      <dsp:spPr>
        <a:xfrm>
          <a:off x="0" y="270480"/>
          <a:ext cx="5939155" cy="22880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US" sz="800" kern="1200"/>
            <a:t>Max</a:t>
          </a:r>
        </a:p>
      </dsp:txBody>
      <dsp:txXfrm>
        <a:off x="0" y="270480"/>
        <a:ext cx="1781746" cy="228808"/>
      </dsp:txXfrm>
    </dsp:sp>
    <dsp:sp modelId="{7CB0721B-710E-46C4-8759-3CC042CF51FB}">
      <dsp:nvSpPr>
        <dsp:cNvPr id="0" name=""/>
        <dsp:cNvSpPr/>
      </dsp:nvSpPr>
      <dsp:spPr>
        <a:xfrm>
          <a:off x="0" y="3537"/>
          <a:ext cx="5939155" cy="22880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US" sz="800" kern="1200"/>
            <a:t>Min</a:t>
          </a:r>
        </a:p>
      </dsp:txBody>
      <dsp:txXfrm>
        <a:off x="0" y="3537"/>
        <a:ext cx="1781746" cy="228808"/>
      </dsp:txXfrm>
    </dsp:sp>
    <dsp:sp modelId="{0F8C7206-7C9C-4A24-A57F-6D63500AA238}">
      <dsp:nvSpPr>
        <dsp:cNvPr id="0" name=""/>
        <dsp:cNvSpPr/>
      </dsp:nvSpPr>
      <dsp:spPr>
        <a:xfrm>
          <a:off x="3286240" y="22604"/>
          <a:ext cx="286010" cy="1906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55</a:t>
          </a:r>
        </a:p>
      </dsp:txBody>
      <dsp:txXfrm>
        <a:off x="3291825" y="28189"/>
        <a:ext cx="274840" cy="179503"/>
      </dsp:txXfrm>
    </dsp:sp>
    <dsp:sp modelId="{2BF41EAB-DFB3-4030-A169-9F0580B0A5BF}">
      <dsp:nvSpPr>
        <dsp:cNvPr id="0" name=""/>
        <dsp:cNvSpPr/>
      </dsp:nvSpPr>
      <dsp:spPr>
        <a:xfrm>
          <a:off x="2499712" y="167558"/>
          <a:ext cx="929533" cy="91440"/>
        </a:xfrm>
        <a:custGeom>
          <a:avLst/>
          <a:gdLst/>
          <a:ahLst/>
          <a:cxnLst/>
          <a:rect l="0" t="0" r="0" b="0"/>
          <a:pathLst>
            <a:path>
              <a:moveTo>
                <a:pt x="929533" y="45720"/>
              </a:moveTo>
              <a:lnTo>
                <a:pt x="929533" y="83854"/>
              </a:lnTo>
              <a:lnTo>
                <a:pt x="0" y="83854"/>
              </a:lnTo>
              <a:lnTo>
                <a:pt x="0" y="1219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83E1B6-CD0C-4422-9C07-C6EC50FFF983}">
      <dsp:nvSpPr>
        <dsp:cNvPr id="0" name=""/>
        <dsp:cNvSpPr/>
      </dsp:nvSpPr>
      <dsp:spPr>
        <a:xfrm>
          <a:off x="2356707" y="289547"/>
          <a:ext cx="286010" cy="1906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52</a:t>
          </a:r>
        </a:p>
      </dsp:txBody>
      <dsp:txXfrm>
        <a:off x="2362292" y="295132"/>
        <a:ext cx="274840" cy="179503"/>
      </dsp:txXfrm>
    </dsp:sp>
    <dsp:sp modelId="{0B792E9F-620B-4150-9E8E-5448DF0E9146}">
      <dsp:nvSpPr>
        <dsp:cNvPr id="0" name=""/>
        <dsp:cNvSpPr/>
      </dsp:nvSpPr>
      <dsp:spPr>
        <a:xfrm>
          <a:off x="2313805" y="434501"/>
          <a:ext cx="185906" cy="91440"/>
        </a:xfrm>
        <a:custGeom>
          <a:avLst/>
          <a:gdLst/>
          <a:ahLst/>
          <a:cxnLst/>
          <a:rect l="0" t="0" r="0" b="0"/>
          <a:pathLst>
            <a:path>
              <a:moveTo>
                <a:pt x="185906" y="45720"/>
              </a:moveTo>
              <a:lnTo>
                <a:pt x="185906" y="83854"/>
              </a:lnTo>
              <a:lnTo>
                <a:pt x="0" y="83854"/>
              </a:lnTo>
              <a:lnTo>
                <a:pt x="0" y="1219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DA3890-BDA5-4773-8D6C-EC5AEDE21BF7}">
      <dsp:nvSpPr>
        <dsp:cNvPr id="0" name=""/>
        <dsp:cNvSpPr/>
      </dsp:nvSpPr>
      <dsp:spPr>
        <a:xfrm>
          <a:off x="2170800" y="556490"/>
          <a:ext cx="286010" cy="190673"/>
        </a:xfrm>
        <a:prstGeom prst="roundRect">
          <a:avLst>
            <a:gd name="adj" fmla="val 10000"/>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52</a:t>
          </a:r>
        </a:p>
      </dsp:txBody>
      <dsp:txXfrm>
        <a:off x="2176385" y="562075"/>
        <a:ext cx="274840" cy="179503"/>
      </dsp:txXfrm>
    </dsp:sp>
    <dsp:sp modelId="{ACB0E07B-5FD4-4187-9B23-04A6B625E0A8}">
      <dsp:nvSpPr>
        <dsp:cNvPr id="0" name=""/>
        <dsp:cNvSpPr/>
      </dsp:nvSpPr>
      <dsp:spPr>
        <a:xfrm>
          <a:off x="2127898" y="701444"/>
          <a:ext cx="185906" cy="91440"/>
        </a:xfrm>
        <a:custGeom>
          <a:avLst/>
          <a:gdLst/>
          <a:ahLst/>
          <a:cxnLst/>
          <a:rect l="0" t="0" r="0" b="0"/>
          <a:pathLst>
            <a:path>
              <a:moveTo>
                <a:pt x="185906" y="45720"/>
              </a:moveTo>
              <a:lnTo>
                <a:pt x="185906" y="83854"/>
              </a:lnTo>
              <a:lnTo>
                <a:pt x="0" y="83854"/>
              </a:lnTo>
              <a:lnTo>
                <a:pt x="0" y="1219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9DDC6D-A85F-4B4E-BA33-63D6A0E01539}">
      <dsp:nvSpPr>
        <dsp:cNvPr id="0" name=""/>
        <dsp:cNvSpPr/>
      </dsp:nvSpPr>
      <dsp:spPr>
        <a:xfrm>
          <a:off x="1984893" y="823433"/>
          <a:ext cx="286010" cy="1906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52</a:t>
          </a:r>
        </a:p>
      </dsp:txBody>
      <dsp:txXfrm>
        <a:off x="1990478" y="829018"/>
        <a:ext cx="274840" cy="179503"/>
      </dsp:txXfrm>
    </dsp:sp>
    <dsp:sp modelId="{5A2EDD47-42CC-49F5-B28B-B68B739ABA07}">
      <dsp:nvSpPr>
        <dsp:cNvPr id="0" name=""/>
        <dsp:cNvSpPr/>
      </dsp:nvSpPr>
      <dsp:spPr>
        <a:xfrm>
          <a:off x="1941992" y="968387"/>
          <a:ext cx="185906" cy="91440"/>
        </a:xfrm>
        <a:custGeom>
          <a:avLst/>
          <a:gdLst/>
          <a:ahLst/>
          <a:cxnLst/>
          <a:rect l="0" t="0" r="0" b="0"/>
          <a:pathLst>
            <a:path>
              <a:moveTo>
                <a:pt x="185906" y="45720"/>
              </a:moveTo>
              <a:lnTo>
                <a:pt x="185906" y="83854"/>
              </a:lnTo>
              <a:lnTo>
                <a:pt x="0" y="83854"/>
              </a:lnTo>
              <a:lnTo>
                <a:pt x="0" y="1219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578DAF-C003-418E-9802-4006E7DF7E38}">
      <dsp:nvSpPr>
        <dsp:cNvPr id="0" name=""/>
        <dsp:cNvSpPr/>
      </dsp:nvSpPr>
      <dsp:spPr>
        <a:xfrm>
          <a:off x="1798986" y="1090376"/>
          <a:ext cx="286010" cy="1906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52</a:t>
          </a:r>
        </a:p>
      </dsp:txBody>
      <dsp:txXfrm>
        <a:off x="1804571" y="1095961"/>
        <a:ext cx="274840" cy="179503"/>
      </dsp:txXfrm>
    </dsp:sp>
    <dsp:sp modelId="{5791DFC6-7E6D-461E-8668-54CC38BD9554}">
      <dsp:nvSpPr>
        <dsp:cNvPr id="0" name=""/>
        <dsp:cNvSpPr/>
      </dsp:nvSpPr>
      <dsp:spPr>
        <a:xfrm>
          <a:off x="2127898" y="968387"/>
          <a:ext cx="185906" cy="91440"/>
        </a:xfrm>
        <a:custGeom>
          <a:avLst/>
          <a:gdLst/>
          <a:ahLst/>
          <a:cxnLst/>
          <a:rect l="0" t="0" r="0" b="0"/>
          <a:pathLst>
            <a:path>
              <a:moveTo>
                <a:pt x="0" y="45720"/>
              </a:moveTo>
              <a:lnTo>
                <a:pt x="0" y="83854"/>
              </a:lnTo>
              <a:lnTo>
                <a:pt x="185906" y="83854"/>
              </a:lnTo>
              <a:lnTo>
                <a:pt x="185906" y="1219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7F013D-2880-4928-BAC3-53A8C9CBF7BD}">
      <dsp:nvSpPr>
        <dsp:cNvPr id="0" name=""/>
        <dsp:cNvSpPr/>
      </dsp:nvSpPr>
      <dsp:spPr>
        <a:xfrm>
          <a:off x="2170800" y="1090376"/>
          <a:ext cx="286010" cy="1906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86</a:t>
          </a:r>
        </a:p>
      </dsp:txBody>
      <dsp:txXfrm>
        <a:off x="2176385" y="1095961"/>
        <a:ext cx="274840" cy="179503"/>
      </dsp:txXfrm>
    </dsp:sp>
    <dsp:sp modelId="{17C4F12C-3F0E-4417-8289-1F7F1BFE6EFA}">
      <dsp:nvSpPr>
        <dsp:cNvPr id="0" name=""/>
        <dsp:cNvSpPr/>
      </dsp:nvSpPr>
      <dsp:spPr>
        <a:xfrm>
          <a:off x="2313805" y="701444"/>
          <a:ext cx="185906" cy="91440"/>
        </a:xfrm>
        <a:custGeom>
          <a:avLst/>
          <a:gdLst/>
          <a:ahLst/>
          <a:cxnLst/>
          <a:rect l="0" t="0" r="0" b="0"/>
          <a:pathLst>
            <a:path>
              <a:moveTo>
                <a:pt x="0" y="45720"/>
              </a:moveTo>
              <a:lnTo>
                <a:pt x="0" y="83854"/>
              </a:lnTo>
              <a:lnTo>
                <a:pt x="185906" y="83854"/>
              </a:lnTo>
              <a:lnTo>
                <a:pt x="185906" y="1219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5646CE-52BF-4C28-9129-4C360C80DF7D}">
      <dsp:nvSpPr>
        <dsp:cNvPr id="0" name=""/>
        <dsp:cNvSpPr/>
      </dsp:nvSpPr>
      <dsp:spPr>
        <a:xfrm>
          <a:off x="2356707" y="823433"/>
          <a:ext cx="286010" cy="190673"/>
        </a:xfrm>
        <a:prstGeom prst="roundRect">
          <a:avLst>
            <a:gd name="adj" fmla="val 10000"/>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1000</a:t>
          </a:r>
        </a:p>
      </dsp:txBody>
      <dsp:txXfrm>
        <a:off x="2362292" y="829018"/>
        <a:ext cx="274840" cy="179503"/>
      </dsp:txXfrm>
    </dsp:sp>
    <dsp:sp modelId="{99857634-4D30-4BDB-B31C-DE05EAA9A256}">
      <dsp:nvSpPr>
        <dsp:cNvPr id="0" name=""/>
        <dsp:cNvSpPr/>
      </dsp:nvSpPr>
      <dsp:spPr>
        <a:xfrm>
          <a:off x="2499712" y="434501"/>
          <a:ext cx="185906" cy="91440"/>
        </a:xfrm>
        <a:custGeom>
          <a:avLst/>
          <a:gdLst/>
          <a:ahLst/>
          <a:cxnLst/>
          <a:rect l="0" t="0" r="0" b="0"/>
          <a:pathLst>
            <a:path>
              <a:moveTo>
                <a:pt x="0" y="45720"/>
              </a:moveTo>
              <a:lnTo>
                <a:pt x="0" y="83854"/>
              </a:lnTo>
              <a:lnTo>
                <a:pt x="185906" y="83854"/>
              </a:lnTo>
              <a:lnTo>
                <a:pt x="185906" y="1219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9543F9-076B-4814-866A-85466D17C681}">
      <dsp:nvSpPr>
        <dsp:cNvPr id="0" name=""/>
        <dsp:cNvSpPr/>
      </dsp:nvSpPr>
      <dsp:spPr>
        <a:xfrm>
          <a:off x="2542613" y="556490"/>
          <a:ext cx="286010" cy="1906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endParaRPr lang="en-US" sz="800" kern="1200"/>
        </a:p>
      </dsp:txBody>
      <dsp:txXfrm>
        <a:off x="2548198" y="562075"/>
        <a:ext cx="274840" cy="179503"/>
      </dsp:txXfrm>
    </dsp:sp>
    <dsp:sp modelId="{69D76EAA-8515-4593-A9B6-7D9168A07679}">
      <dsp:nvSpPr>
        <dsp:cNvPr id="0" name=""/>
        <dsp:cNvSpPr/>
      </dsp:nvSpPr>
      <dsp:spPr>
        <a:xfrm>
          <a:off x="3429245" y="167558"/>
          <a:ext cx="929533" cy="91440"/>
        </a:xfrm>
        <a:custGeom>
          <a:avLst/>
          <a:gdLst/>
          <a:ahLst/>
          <a:cxnLst/>
          <a:rect l="0" t="0" r="0" b="0"/>
          <a:pathLst>
            <a:path>
              <a:moveTo>
                <a:pt x="0" y="45720"/>
              </a:moveTo>
              <a:lnTo>
                <a:pt x="0" y="83854"/>
              </a:lnTo>
              <a:lnTo>
                <a:pt x="929533" y="83854"/>
              </a:lnTo>
              <a:lnTo>
                <a:pt x="929533" y="1219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FD20E8-D272-4036-8F24-400CCBCCB397}">
      <dsp:nvSpPr>
        <dsp:cNvPr id="0" name=""/>
        <dsp:cNvSpPr/>
      </dsp:nvSpPr>
      <dsp:spPr>
        <a:xfrm>
          <a:off x="4215774" y="289547"/>
          <a:ext cx="286010" cy="1906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55</a:t>
          </a:r>
        </a:p>
      </dsp:txBody>
      <dsp:txXfrm>
        <a:off x="4221359" y="295132"/>
        <a:ext cx="274840" cy="179503"/>
      </dsp:txXfrm>
    </dsp:sp>
    <dsp:sp modelId="{BEF87AF5-2E86-41DA-B2BD-A79C8C6B6738}">
      <dsp:nvSpPr>
        <dsp:cNvPr id="0" name=""/>
        <dsp:cNvSpPr/>
      </dsp:nvSpPr>
      <dsp:spPr>
        <a:xfrm>
          <a:off x="3615152" y="434501"/>
          <a:ext cx="743626" cy="91440"/>
        </a:xfrm>
        <a:custGeom>
          <a:avLst/>
          <a:gdLst/>
          <a:ahLst/>
          <a:cxnLst/>
          <a:rect l="0" t="0" r="0" b="0"/>
          <a:pathLst>
            <a:path>
              <a:moveTo>
                <a:pt x="743626" y="45720"/>
              </a:moveTo>
              <a:lnTo>
                <a:pt x="743626" y="83854"/>
              </a:lnTo>
              <a:lnTo>
                <a:pt x="0" y="83854"/>
              </a:lnTo>
              <a:lnTo>
                <a:pt x="0" y="1219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006899-E832-4677-946D-F70E05BCB7BA}">
      <dsp:nvSpPr>
        <dsp:cNvPr id="0" name=""/>
        <dsp:cNvSpPr/>
      </dsp:nvSpPr>
      <dsp:spPr>
        <a:xfrm>
          <a:off x="3472147" y="556490"/>
          <a:ext cx="286010" cy="190673"/>
        </a:xfrm>
        <a:prstGeom prst="roundRect">
          <a:avLst>
            <a:gd name="adj" fmla="val 10000"/>
          </a:avLst>
        </a:prstGeom>
        <a:solidFill>
          <a:schemeClr val="accent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55</a:t>
          </a:r>
        </a:p>
      </dsp:txBody>
      <dsp:txXfrm>
        <a:off x="3477732" y="562075"/>
        <a:ext cx="274840" cy="179503"/>
      </dsp:txXfrm>
    </dsp:sp>
    <dsp:sp modelId="{EEC58F0B-A34E-4275-B222-6827841E99FF}">
      <dsp:nvSpPr>
        <dsp:cNvPr id="0" name=""/>
        <dsp:cNvSpPr/>
      </dsp:nvSpPr>
      <dsp:spPr>
        <a:xfrm>
          <a:off x="3243339" y="701444"/>
          <a:ext cx="371813" cy="91440"/>
        </a:xfrm>
        <a:custGeom>
          <a:avLst/>
          <a:gdLst/>
          <a:ahLst/>
          <a:cxnLst/>
          <a:rect l="0" t="0" r="0" b="0"/>
          <a:pathLst>
            <a:path>
              <a:moveTo>
                <a:pt x="371813" y="45720"/>
              </a:moveTo>
              <a:lnTo>
                <a:pt x="371813" y="83854"/>
              </a:lnTo>
              <a:lnTo>
                <a:pt x="0" y="83854"/>
              </a:lnTo>
              <a:lnTo>
                <a:pt x="0" y="1219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48D11A-1641-4599-908C-37B04561CECC}">
      <dsp:nvSpPr>
        <dsp:cNvPr id="0" name=""/>
        <dsp:cNvSpPr/>
      </dsp:nvSpPr>
      <dsp:spPr>
        <a:xfrm>
          <a:off x="3100333" y="823433"/>
          <a:ext cx="286010" cy="190673"/>
        </a:xfrm>
        <a:prstGeom prst="roundRect">
          <a:avLst>
            <a:gd name="adj" fmla="val 10000"/>
          </a:avLst>
        </a:prstGeom>
        <a:solidFill>
          <a:schemeClr val="accent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55</a:t>
          </a:r>
        </a:p>
      </dsp:txBody>
      <dsp:txXfrm>
        <a:off x="3105918" y="829018"/>
        <a:ext cx="274840" cy="179503"/>
      </dsp:txXfrm>
    </dsp:sp>
    <dsp:sp modelId="{CD8AD23F-28C5-4DF8-9316-3BFA0C2CAA93}">
      <dsp:nvSpPr>
        <dsp:cNvPr id="0" name=""/>
        <dsp:cNvSpPr/>
      </dsp:nvSpPr>
      <dsp:spPr>
        <a:xfrm>
          <a:off x="3057432" y="968387"/>
          <a:ext cx="185906" cy="91440"/>
        </a:xfrm>
        <a:custGeom>
          <a:avLst/>
          <a:gdLst/>
          <a:ahLst/>
          <a:cxnLst/>
          <a:rect l="0" t="0" r="0" b="0"/>
          <a:pathLst>
            <a:path>
              <a:moveTo>
                <a:pt x="185906" y="45720"/>
              </a:moveTo>
              <a:lnTo>
                <a:pt x="185906" y="83854"/>
              </a:lnTo>
              <a:lnTo>
                <a:pt x="0" y="83854"/>
              </a:lnTo>
              <a:lnTo>
                <a:pt x="0" y="1219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13138E-8B2D-4488-AD24-7F7E93239EA1}">
      <dsp:nvSpPr>
        <dsp:cNvPr id="0" name=""/>
        <dsp:cNvSpPr/>
      </dsp:nvSpPr>
      <dsp:spPr>
        <a:xfrm>
          <a:off x="2914427" y="1090376"/>
          <a:ext cx="286010" cy="1906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55</a:t>
          </a:r>
        </a:p>
      </dsp:txBody>
      <dsp:txXfrm>
        <a:off x="2920012" y="1095961"/>
        <a:ext cx="274840" cy="179503"/>
      </dsp:txXfrm>
    </dsp:sp>
    <dsp:sp modelId="{B3E2EB4C-A90E-4E2D-9E87-BFB8112B3FDA}">
      <dsp:nvSpPr>
        <dsp:cNvPr id="0" name=""/>
        <dsp:cNvSpPr/>
      </dsp:nvSpPr>
      <dsp:spPr>
        <a:xfrm>
          <a:off x="3243339" y="968387"/>
          <a:ext cx="185906" cy="91440"/>
        </a:xfrm>
        <a:custGeom>
          <a:avLst/>
          <a:gdLst/>
          <a:ahLst/>
          <a:cxnLst/>
          <a:rect l="0" t="0" r="0" b="0"/>
          <a:pathLst>
            <a:path>
              <a:moveTo>
                <a:pt x="0" y="45720"/>
              </a:moveTo>
              <a:lnTo>
                <a:pt x="0" y="83854"/>
              </a:lnTo>
              <a:lnTo>
                <a:pt x="185906" y="83854"/>
              </a:lnTo>
              <a:lnTo>
                <a:pt x="185906" y="1219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B35687-B617-4B33-AC0F-A6904D564C96}">
      <dsp:nvSpPr>
        <dsp:cNvPr id="0" name=""/>
        <dsp:cNvSpPr/>
      </dsp:nvSpPr>
      <dsp:spPr>
        <a:xfrm>
          <a:off x="3286240" y="1090376"/>
          <a:ext cx="286010" cy="1906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99</a:t>
          </a:r>
        </a:p>
      </dsp:txBody>
      <dsp:txXfrm>
        <a:off x="3291825" y="1095961"/>
        <a:ext cx="274840" cy="179503"/>
      </dsp:txXfrm>
    </dsp:sp>
    <dsp:sp modelId="{FA9F27E6-F3B3-430E-87C6-74F69141DD33}">
      <dsp:nvSpPr>
        <dsp:cNvPr id="0" name=""/>
        <dsp:cNvSpPr/>
      </dsp:nvSpPr>
      <dsp:spPr>
        <a:xfrm>
          <a:off x="3615152" y="701444"/>
          <a:ext cx="371813" cy="91440"/>
        </a:xfrm>
        <a:custGeom>
          <a:avLst/>
          <a:gdLst/>
          <a:ahLst/>
          <a:cxnLst/>
          <a:rect l="0" t="0" r="0" b="0"/>
          <a:pathLst>
            <a:path>
              <a:moveTo>
                <a:pt x="0" y="45720"/>
              </a:moveTo>
              <a:lnTo>
                <a:pt x="0" y="83854"/>
              </a:lnTo>
              <a:lnTo>
                <a:pt x="371813" y="83854"/>
              </a:lnTo>
              <a:lnTo>
                <a:pt x="371813" y="1219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2E1FA8-C92A-4358-A8D3-DF6AB7F165DD}">
      <dsp:nvSpPr>
        <dsp:cNvPr id="0" name=""/>
        <dsp:cNvSpPr/>
      </dsp:nvSpPr>
      <dsp:spPr>
        <a:xfrm>
          <a:off x="3843960" y="823433"/>
          <a:ext cx="286010" cy="1906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22</a:t>
          </a:r>
        </a:p>
      </dsp:txBody>
      <dsp:txXfrm>
        <a:off x="3849545" y="829018"/>
        <a:ext cx="274840" cy="179503"/>
      </dsp:txXfrm>
    </dsp:sp>
    <dsp:sp modelId="{125D9432-FE95-4903-AC88-F0E4B9200605}">
      <dsp:nvSpPr>
        <dsp:cNvPr id="0" name=""/>
        <dsp:cNvSpPr/>
      </dsp:nvSpPr>
      <dsp:spPr>
        <a:xfrm>
          <a:off x="3801059" y="968387"/>
          <a:ext cx="185906" cy="91440"/>
        </a:xfrm>
        <a:custGeom>
          <a:avLst/>
          <a:gdLst/>
          <a:ahLst/>
          <a:cxnLst/>
          <a:rect l="0" t="0" r="0" b="0"/>
          <a:pathLst>
            <a:path>
              <a:moveTo>
                <a:pt x="185906" y="45720"/>
              </a:moveTo>
              <a:lnTo>
                <a:pt x="185906" y="83854"/>
              </a:lnTo>
              <a:lnTo>
                <a:pt x="0" y="83854"/>
              </a:lnTo>
              <a:lnTo>
                <a:pt x="0" y="1219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142259-BE7D-49A5-8B1B-7948BD725E5F}">
      <dsp:nvSpPr>
        <dsp:cNvPr id="0" name=""/>
        <dsp:cNvSpPr/>
      </dsp:nvSpPr>
      <dsp:spPr>
        <a:xfrm>
          <a:off x="3658054" y="1090376"/>
          <a:ext cx="286010" cy="190673"/>
        </a:xfrm>
        <a:prstGeom prst="roundRect">
          <a:avLst>
            <a:gd name="adj" fmla="val 10000"/>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22</a:t>
          </a:r>
        </a:p>
      </dsp:txBody>
      <dsp:txXfrm>
        <a:off x="3663639" y="1095961"/>
        <a:ext cx="274840" cy="179503"/>
      </dsp:txXfrm>
    </dsp:sp>
    <dsp:sp modelId="{D1C16973-AECD-451B-9C23-4FEDD48EDD8E}">
      <dsp:nvSpPr>
        <dsp:cNvPr id="0" name=""/>
        <dsp:cNvSpPr/>
      </dsp:nvSpPr>
      <dsp:spPr>
        <a:xfrm>
          <a:off x="3986965" y="968387"/>
          <a:ext cx="185906" cy="91440"/>
        </a:xfrm>
        <a:custGeom>
          <a:avLst/>
          <a:gdLst/>
          <a:ahLst/>
          <a:cxnLst/>
          <a:rect l="0" t="0" r="0" b="0"/>
          <a:pathLst>
            <a:path>
              <a:moveTo>
                <a:pt x="0" y="45720"/>
              </a:moveTo>
              <a:lnTo>
                <a:pt x="0" y="83854"/>
              </a:lnTo>
              <a:lnTo>
                <a:pt x="185906" y="83854"/>
              </a:lnTo>
              <a:lnTo>
                <a:pt x="185906" y="1219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D33B24-DF6D-4FE9-AD49-0F7F24AE0C0A}">
      <dsp:nvSpPr>
        <dsp:cNvPr id="0" name=""/>
        <dsp:cNvSpPr/>
      </dsp:nvSpPr>
      <dsp:spPr>
        <a:xfrm>
          <a:off x="4029867" y="1090376"/>
          <a:ext cx="286010" cy="1906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endParaRPr lang="en-US" sz="800" kern="1200"/>
        </a:p>
      </dsp:txBody>
      <dsp:txXfrm>
        <a:off x="4035452" y="1095961"/>
        <a:ext cx="274840" cy="179503"/>
      </dsp:txXfrm>
    </dsp:sp>
    <dsp:sp modelId="{3275AC5C-15CC-4AB9-92E4-C746B9F97E51}">
      <dsp:nvSpPr>
        <dsp:cNvPr id="0" name=""/>
        <dsp:cNvSpPr/>
      </dsp:nvSpPr>
      <dsp:spPr>
        <a:xfrm>
          <a:off x="4358779" y="434501"/>
          <a:ext cx="743626" cy="91440"/>
        </a:xfrm>
        <a:custGeom>
          <a:avLst/>
          <a:gdLst/>
          <a:ahLst/>
          <a:cxnLst/>
          <a:rect l="0" t="0" r="0" b="0"/>
          <a:pathLst>
            <a:path>
              <a:moveTo>
                <a:pt x="0" y="45720"/>
              </a:moveTo>
              <a:lnTo>
                <a:pt x="0" y="83854"/>
              </a:lnTo>
              <a:lnTo>
                <a:pt x="743626" y="83854"/>
              </a:lnTo>
              <a:lnTo>
                <a:pt x="743626" y="1219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3940DB-1FD6-48CC-A887-32DA347CB83D}">
      <dsp:nvSpPr>
        <dsp:cNvPr id="0" name=""/>
        <dsp:cNvSpPr/>
      </dsp:nvSpPr>
      <dsp:spPr>
        <a:xfrm>
          <a:off x="4959401" y="556490"/>
          <a:ext cx="286010" cy="1906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68</a:t>
          </a:r>
        </a:p>
      </dsp:txBody>
      <dsp:txXfrm>
        <a:off x="4964986" y="562075"/>
        <a:ext cx="274840" cy="179503"/>
      </dsp:txXfrm>
    </dsp:sp>
    <dsp:sp modelId="{0BADCDAA-F925-4D40-BC47-E0F753350D7B}">
      <dsp:nvSpPr>
        <dsp:cNvPr id="0" name=""/>
        <dsp:cNvSpPr/>
      </dsp:nvSpPr>
      <dsp:spPr>
        <a:xfrm>
          <a:off x="4730592" y="701444"/>
          <a:ext cx="371813" cy="91440"/>
        </a:xfrm>
        <a:custGeom>
          <a:avLst/>
          <a:gdLst/>
          <a:ahLst/>
          <a:cxnLst/>
          <a:rect l="0" t="0" r="0" b="0"/>
          <a:pathLst>
            <a:path>
              <a:moveTo>
                <a:pt x="371813" y="45720"/>
              </a:moveTo>
              <a:lnTo>
                <a:pt x="371813" y="83854"/>
              </a:lnTo>
              <a:lnTo>
                <a:pt x="0" y="83854"/>
              </a:lnTo>
              <a:lnTo>
                <a:pt x="0" y="1219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A137C0-0A14-4F1D-8318-3EAC12DF779E}">
      <dsp:nvSpPr>
        <dsp:cNvPr id="0" name=""/>
        <dsp:cNvSpPr/>
      </dsp:nvSpPr>
      <dsp:spPr>
        <a:xfrm>
          <a:off x="4587587" y="823433"/>
          <a:ext cx="286010" cy="1906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54</a:t>
          </a:r>
        </a:p>
      </dsp:txBody>
      <dsp:txXfrm>
        <a:off x="4593172" y="829018"/>
        <a:ext cx="274840" cy="179503"/>
      </dsp:txXfrm>
    </dsp:sp>
    <dsp:sp modelId="{E33DD427-B9CF-423B-B7CF-A15594E346B7}">
      <dsp:nvSpPr>
        <dsp:cNvPr id="0" name=""/>
        <dsp:cNvSpPr/>
      </dsp:nvSpPr>
      <dsp:spPr>
        <a:xfrm>
          <a:off x="4544686" y="968387"/>
          <a:ext cx="185906" cy="91440"/>
        </a:xfrm>
        <a:custGeom>
          <a:avLst/>
          <a:gdLst/>
          <a:ahLst/>
          <a:cxnLst/>
          <a:rect l="0" t="0" r="0" b="0"/>
          <a:pathLst>
            <a:path>
              <a:moveTo>
                <a:pt x="185906" y="45720"/>
              </a:moveTo>
              <a:lnTo>
                <a:pt x="185906" y="83854"/>
              </a:lnTo>
              <a:lnTo>
                <a:pt x="0" y="83854"/>
              </a:lnTo>
              <a:lnTo>
                <a:pt x="0" y="1219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54EEE4-C28E-4382-9421-57C13A649F48}">
      <dsp:nvSpPr>
        <dsp:cNvPr id="0" name=""/>
        <dsp:cNvSpPr/>
      </dsp:nvSpPr>
      <dsp:spPr>
        <a:xfrm>
          <a:off x="4401680" y="1090376"/>
          <a:ext cx="286010" cy="1906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54</a:t>
          </a:r>
        </a:p>
      </dsp:txBody>
      <dsp:txXfrm>
        <a:off x="4407265" y="1095961"/>
        <a:ext cx="274840" cy="179503"/>
      </dsp:txXfrm>
    </dsp:sp>
    <dsp:sp modelId="{61F520CE-4D54-4888-8BBA-211294D47B78}">
      <dsp:nvSpPr>
        <dsp:cNvPr id="0" name=""/>
        <dsp:cNvSpPr/>
      </dsp:nvSpPr>
      <dsp:spPr>
        <a:xfrm>
          <a:off x="4730592" y="968387"/>
          <a:ext cx="185906" cy="91440"/>
        </a:xfrm>
        <a:custGeom>
          <a:avLst/>
          <a:gdLst/>
          <a:ahLst/>
          <a:cxnLst/>
          <a:rect l="0" t="0" r="0" b="0"/>
          <a:pathLst>
            <a:path>
              <a:moveTo>
                <a:pt x="0" y="45720"/>
              </a:moveTo>
              <a:lnTo>
                <a:pt x="0" y="83854"/>
              </a:lnTo>
              <a:lnTo>
                <a:pt x="185906" y="83854"/>
              </a:lnTo>
              <a:lnTo>
                <a:pt x="185906" y="1219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B03590-E357-4130-B000-3D048E87773A}">
      <dsp:nvSpPr>
        <dsp:cNvPr id="0" name=""/>
        <dsp:cNvSpPr/>
      </dsp:nvSpPr>
      <dsp:spPr>
        <a:xfrm>
          <a:off x="4773494" y="1090376"/>
          <a:ext cx="286010" cy="1906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95</a:t>
          </a:r>
        </a:p>
      </dsp:txBody>
      <dsp:txXfrm>
        <a:off x="4779079" y="1095961"/>
        <a:ext cx="274840" cy="179503"/>
      </dsp:txXfrm>
    </dsp:sp>
    <dsp:sp modelId="{75D13041-252F-49CD-A505-74BDF029D4D4}">
      <dsp:nvSpPr>
        <dsp:cNvPr id="0" name=""/>
        <dsp:cNvSpPr/>
      </dsp:nvSpPr>
      <dsp:spPr>
        <a:xfrm>
          <a:off x="5102406" y="701444"/>
          <a:ext cx="371813" cy="91440"/>
        </a:xfrm>
        <a:custGeom>
          <a:avLst/>
          <a:gdLst/>
          <a:ahLst/>
          <a:cxnLst/>
          <a:rect l="0" t="0" r="0" b="0"/>
          <a:pathLst>
            <a:path>
              <a:moveTo>
                <a:pt x="0" y="45720"/>
              </a:moveTo>
              <a:lnTo>
                <a:pt x="0" y="83854"/>
              </a:lnTo>
              <a:lnTo>
                <a:pt x="371813" y="83854"/>
              </a:lnTo>
              <a:lnTo>
                <a:pt x="371813" y="1219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F5AE1E-FDDF-4112-ADE9-3DBCF704DAE5}">
      <dsp:nvSpPr>
        <dsp:cNvPr id="0" name=""/>
        <dsp:cNvSpPr/>
      </dsp:nvSpPr>
      <dsp:spPr>
        <a:xfrm>
          <a:off x="5331214" y="823433"/>
          <a:ext cx="286010" cy="190673"/>
        </a:xfrm>
        <a:prstGeom prst="roundRect">
          <a:avLst>
            <a:gd name="adj" fmla="val 10000"/>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68</a:t>
          </a:r>
        </a:p>
      </dsp:txBody>
      <dsp:txXfrm>
        <a:off x="5336799" y="829018"/>
        <a:ext cx="274840" cy="179503"/>
      </dsp:txXfrm>
    </dsp:sp>
    <dsp:sp modelId="{A07D990A-0D1C-4DE2-8E1A-ABF0870B541D}">
      <dsp:nvSpPr>
        <dsp:cNvPr id="0" name=""/>
        <dsp:cNvSpPr/>
      </dsp:nvSpPr>
      <dsp:spPr>
        <a:xfrm>
          <a:off x="5288312" y="968387"/>
          <a:ext cx="185906" cy="91440"/>
        </a:xfrm>
        <a:custGeom>
          <a:avLst/>
          <a:gdLst/>
          <a:ahLst/>
          <a:cxnLst/>
          <a:rect l="0" t="0" r="0" b="0"/>
          <a:pathLst>
            <a:path>
              <a:moveTo>
                <a:pt x="185906" y="45720"/>
              </a:moveTo>
              <a:lnTo>
                <a:pt x="185906" y="83854"/>
              </a:lnTo>
              <a:lnTo>
                <a:pt x="0" y="83854"/>
              </a:lnTo>
              <a:lnTo>
                <a:pt x="0" y="1219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59DD7A-35C2-4F4A-9214-8EDE062EA2AA}">
      <dsp:nvSpPr>
        <dsp:cNvPr id="0" name=""/>
        <dsp:cNvSpPr/>
      </dsp:nvSpPr>
      <dsp:spPr>
        <a:xfrm>
          <a:off x="5145307" y="1090376"/>
          <a:ext cx="286010" cy="1906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73</a:t>
          </a:r>
        </a:p>
      </dsp:txBody>
      <dsp:txXfrm>
        <a:off x="5150892" y="1095961"/>
        <a:ext cx="274840" cy="179503"/>
      </dsp:txXfrm>
    </dsp:sp>
    <dsp:sp modelId="{FD4560A6-E2BF-483B-AC91-14B2A421D6F0}">
      <dsp:nvSpPr>
        <dsp:cNvPr id="0" name=""/>
        <dsp:cNvSpPr/>
      </dsp:nvSpPr>
      <dsp:spPr>
        <a:xfrm>
          <a:off x="5474219" y="968387"/>
          <a:ext cx="185906" cy="91440"/>
        </a:xfrm>
        <a:custGeom>
          <a:avLst/>
          <a:gdLst/>
          <a:ahLst/>
          <a:cxnLst/>
          <a:rect l="0" t="0" r="0" b="0"/>
          <a:pathLst>
            <a:path>
              <a:moveTo>
                <a:pt x="0" y="45720"/>
              </a:moveTo>
              <a:lnTo>
                <a:pt x="0" y="83854"/>
              </a:lnTo>
              <a:lnTo>
                <a:pt x="185906" y="83854"/>
              </a:lnTo>
              <a:lnTo>
                <a:pt x="185906" y="1219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8C81AA-1554-4151-B468-E25E523CE377}">
      <dsp:nvSpPr>
        <dsp:cNvPr id="0" name=""/>
        <dsp:cNvSpPr/>
      </dsp:nvSpPr>
      <dsp:spPr>
        <a:xfrm>
          <a:off x="5517121" y="1090376"/>
          <a:ext cx="286010" cy="1906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68</a:t>
          </a:r>
        </a:p>
      </dsp:txBody>
      <dsp:txXfrm>
        <a:off x="5522706" y="1095961"/>
        <a:ext cx="274840" cy="17950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2014-12-29T00:00:00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411C1C-AA2B-4137-88AA-36173289C127}">
  <ds:schemaRefs>
    <ds:schemaRef ds:uri="http://schemas.microsoft.com/sharepoint/v3/contenttype/forms"/>
  </ds:schemaRefs>
</ds:datastoreItem>
</file>

<file path=customXml/itemProps3.xml><?xml version="1.0" encoding="utf-8"?>
<ds:datastoreItem xmlns:ds="http://schemas.openxmlformats.org/officeDocument/2006/customXml" ds:itemID="{113B421F-1F37-452C-97AA-851D469DF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report.dotx</Template>
  <TotalTime>2397</TotalTime>
  <Pages>30</Pages>
  <Words>4258</Words>
  <Characters>24276</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Báo cáo đồ án môn Nhập môn trí tuệ nhân tạo</vt:lpstr>
    </vt:vector>
  </TitlesOfParts>
  <Company>GV : Huỳnh THỊ THANH THƯƠNG</Company>
  <LinksUpToDate>false</LinksUpToDate>
  <CharactersWithSpaces>28478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môn Nhập môn trí tuệ nhân tạo</dc:title>
  <dc:subject>Đề tài : Cờ vua</dc:subject>
  <dc:creator>Lê Khả Sỹ</dc:creator>
  <cp:keywords/>
  <cp:lastModifiedBy>Sy Le Kha</cp:lastModifiedBy>
  <cp:revision>76</cp:revision>
  <cp:lastPrinted>2012-09-04T22:21:00Z</cp:lastPrinted>
  <dcterms:created xsi:type="dcterms:W3CDTF">2014-12-25T18:15:00Z</dcterms:created>
  <dcterms:modified xsi:type="dcterms:W3CDTF">2015-01-06T06:26:00Z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TC034441779991</vt:lpwstr>
  </property>
</Properties>
</file>